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9DF5CF" w14:textId="47150ACA" w:rsidR="00DD56A6" w:rsidRPr="00C04FAA" w:rsidRDefault="00FD1631" w:rsidP="00E97FD2">
      <w:pPr>
        <w:jc w:val="center"/>
        <w:rPr>
          <w:rFonts w:asciiTheme="minorHAnsi" w:hAnsiTheme="minorHAnsi" w:cstheme="minorHAnsi"/>
          <w:b/>
          <w:sz w:val="22"/>
          <w:szCs w:val="22"/>
        </w:rPr>
      </w:pPr>
      <w:r w:rsidRPr="00C04FAA">
        <w:rPr>
          <w:rFonts w:asciiTheme="minorHAnsi" w:hAnsiTheme="minorHAnsi" w:cstheme="minorHAnsi"/>
          <w:b/>
          <w:sz w:val="22"/>
          <w:szCs w:val="22"/>
        </w:rPr>
        <w:t>Gnaneswari K</w:t>
      </w:r>
      <w:r w:rsidR="005F3900" w:rsidRPr="00C04FAA">
        <w:rPr>
          <w:rFonts w:asciiTheme="minorHAnsi" w:hAnsiTheme="minorHAnsi" w:cstheme="minorHAnsi"/>
          <w:b/>
          <w:sz w:val="22"/>
          <w:szCs w:val="22"/>
        </w:rPr>
        <w:t>aki</w:t>
      </w:r>
    </w:p>
    <w:p w14:paraId="0B4D94C0" w14:textId="17E5C134" w:rsidR="00BD7F84" w:rsidRPr="00C04FAA" w:rsidRDefault="005C537F" w:rsidP="00E97FD2">
      <w:pPr>
        <w:pStyle w:val="Header"/>
        <w:jc w:val="center"/>
        <w:rPr>
          <w:rFonts w:asciiTheme="minorHAnsi" w:hAnsiTheme="minorHAnsi" w:cstheme="minorHAnsi"/>
          <w:b/>
          <w:sz w:val="22"/>
          <w:szCs w:val="22"/>
        </w:rPr>
      </w:pPr>
      <w:hyperlink r:id="rId8" w:history="1">
        <w:r w:rsidR="00D03A33" w:rsidRPr="00C04FAA">
          <w:rPr>
            <w:rStyle w:val="Hyperlink"/>
            <w:rFonts w:asciiTheme="minorHAnsi" w:hAnsiTheme="minorHAnsi" w:cstheme="minorHAnsi"/>
            <w:b/>
            <w:sz w:val="22"/>
            <w:szCs w:val="22"/>
          </w:rPr>
          <w:t>gnaneemummareddy3@gmail.com</w:t>
        </w:r>
      </w:hyperlink>
      <w:r w:rsidR="00CA61C9" w:rsidRPr="00C04FAA">
        <w:rPr>
          <w:rStyle w:val="Hyperlink"/>
          <w:rFonts w:asciiTheme="minorHAnsi" w:hAnsiTheme="minorHAnsi" w:cstheme="minorHAnsi"/>
          <w:b/>
          <w:color w:val="auto"/>
          <w:sz w:val="22"/>
          <w:szCs w:val="22"/>
          <w:u w:val="none"/>
        </w:rPr>
        <w:t xml:space="preserve"> </w:t>
      </w:r>
    </w:p>
    <w:p w14:paraId="44EBC451" w14:textId="5120A5BF" w:rsidR="00DD56A6" w:rsidRPr="00C04FAA" w:rsidRDefault="00DD56A6" w:rsidP="00E97FD2">
      <w:pPr>
        <w:pStyle w:val="Header"/>
        <w:jc w:val="center"/>
        <w:rPr>
          <w:rFonts w:asciiTheme="minorHAnsi" w:hAnsiTheme="minorHAnsi" w:cstheme="minorHAnsi"/>
          <w:b/>
          <w:sz w:val="22"/>
          <w:szCs w:val="22"/>
        </w:rPr>
      </w:pPr>
      <w:r w:rsidRPr="00C04FAA">
        <w:rPr>
          <w:rFonts w:asciiTheme="minorHAnsi" w:hAnsiTheme="minorHAnsi" w:cstheme="minorHAnsi"/>
          <w:b/>
          <w:sz w:val="22"/>
          <w:szCs w:val="22"/>
        </w:rPr>
        <w:t xml:space="preserve">1519 S Wolf </w:t>
      </w:r>
      <w:proofErr w:type="spellStart"/>
      <w:proofErr w:type="gramStart"/>
      <w:r w:rsidRPr="00C04FAA">
        <w:rPr>
          <w:rFonts w:asciiTheme="minorHAnsi" w:hAnsiTheme="minorHAnsi" w:cstheme="minorHAnsi"/>
          <w:b/>
          <w:sz w:val="22"/>
          <w:szCs w:val="22"/>
        </w:rPr>
        <w:t>Rd,Prospect</w:t>
      </w:r>
      <w:proofErr w:type="spellEnd"/>
      <w:proofErr w:type="gramEnd"/>
      <w:r w:rsidRPr="00C04FAA">
        <w:rPr>
          <w:rFonts w:asciiTheme="minorHAnsi" w:hAnsiTheme="minorHAnsi" w:cstheme="minorHAnsi"/>
          <w:b/>
          <w:sz w:val="22"/>
          <w:szCs w:val="22"/>
        </w:rPr>
        <w:t xml:space="preserve"> Heights IL-60070.</w:t>
      </w:r>
    </w:p>
    <w:p w14:paraId="23D72128" w14:textId="4E66F288" w:rsidR="00DD56A6" w:rsidRPr="00C04FAA" w:rsidRDefault="00DD56A6" w:rsidP="00E97FD2">
      <w:pPr>
        <w:pStyle w:val="Header"/>
        <w:jc w:val="center"/>
        <w:rPr>
          <w:rFonts w:asciiTheme="minorHAnsi" w:hAnsiTheme="minorHAnsi" w:cstheme="minorHAnsi"/>
          <w:b/>
          <w:sz w:val="22"/>
          <w:szCs w:val="22"/>
        </w:rPr>
      </w:pPr>
      <w:r w:rsidRPr="00C04FAA">
        <w:rPr>
          <w:rFonts w:asciiTheme="minorHAnsi" w:hAnsiTheme="minorHAnsi" w:cstheme="minorHAnsi"/>
          <w:b/>
          <w:sz w:val="22"/>
          <w:szCs w:val="22"/>
        </w:rPr>
        <w:t>Mobile Number:  +1</w:t>
      </w:r>
      <w:r w:rsidR="00FD0CFA" w:rsidRPr="00C04FAA">
        <w:rPr>
          <w:rFonts w:asciiTheme="minorHAnsi" w:hAnsiTheme="minorHAnsi" w:cstheme="minorHAnsi"/>
          <w:b/>
          <w:sz w:val="22"/>
          <w:szCs w:val="22"/>
        </w:rPr>
        <w:t xml:space="preserve"> </w:t>
      </w:r>
      <w:r w:rsidR="000C642C" w:rsidRPr="00C04FAA">
        <w:rPr>
          <w:rFonts w:asciiTheme="minorHAnsi" w:hAnsiTheme="minorHAnsi" w:cstheme="minorHAnsi"/>
          <w:b/>
          <w:sz w:val="22"/>
          <w:szCs w:val="22"/>
        </w:rPr>
        <w:t>517-505-4073</w:t>
      </w:r>
    </w:p>
    <w:p w14:paraId="13B856CD" w14:textId="5DF64919" w:rsidR="005F3900" w:rsidRPr="00C04FAA" w:rsidRDefault="005F3900" w:rsidP="00E97FD2">
      <w:pPr>
        <w:pStyle w:val="Header"/>
        <w:jc w:val="center"/>
        <w:rPr>
          <w:rStyle w:val="Hyperlink"/>
          <w:rFonts w:asciiTheme="minorHAnsi" w:hAnsiTheme="minorHAnsi" w:cstheme="minorHAnsi"/>
          <w:b/>
          <w:sz w:val="22"/>
          <w:szCs w:val="22"/>
        </w:rPr>
      </w:pPr>
      <w:r w:rsidRPr="00C04FAA">
        <w:rPr>
          <w:rFonts w:asciiTheme="minorHAnsi" w:hAnsiTheme="minorHAnsi" w:cstheme="minorHAnsi"/>
          <w:b/>
          <w:sz w:val="22"/>
          <w:szCs w:val="22"/>
        </w:rPr>
        <w:t>LinkedIn URL : </w:t>
      </w:r>
      <w:hyperlink r:id="rId9" w:tgtFrame="_blank" w:tooltip="https://www.linkedin.com/in/gnanee-k-48b07b251/" w:history="1">
        <w:r w:rsidRPr="00C04FAA">
          <w:rPr>
            <w:rStyle w:val="Hyperlink"/>
            <w:rFonts w:asciiTheme="minorHAnsi" w:hAnsiTheme="minorHAnsi" w:cstheme="minorHAnsi"/>
            <w:b/>
            <w:sz w:val="22"/>
            <w:szCs w:val="22"/>
          </w:rPr>
          <w:t>https://www.linkedin.com/in/gnanee-k-48b07b251/</w:t>
        </w:r>
      </w:hyperlink>
    </w:p>
    <w:p w14:paraId="4D6B357D" w14:textId="6AB426FC" w:rsidR="007956C8" w:rsidRPr="00C04FAA" w:rsidRDefault="00E0231B" w:rsidP="005F3900">
      <w:pPr>
        <w:rPr>
          <w:rFonts w:asciiTheme="minorHAnsi" w:hAnsiTheme="minorHAnsi" w:cstheme="minorHAnsi"/>
          <w:b/>
          <w:sz w:val="22"/>
          <w:szCs w:val="22"/>
        </w:rPr>
      </w:pPr>
      <w:proofErr w:type="spellStart"/>
      <w:proofErr w:type="gramStart"/>
      <w:r w:rsidRPr="00C04FAA">
        <w:rPr>
          <w:rFonts w:asciiTheme="minorHAnsi" w:hAnsiTheme="minorHAnsi" w:cstheme="minorHAnsi"/>
          <w:b/>
          <w:sz w:val="22"/>
          <w:szCs w:val="22"/>
        </w:rPr>
        <w:t>Ceritification</w:t>
      </w:r>
      <w:r w:rsidR="007956C8" w:rsidRPr="00C04FAA">
        <w:rPr>
          <w:rFonts w:asciiTheme="minorHAnsi" w:hAnsiTheme="minorHAnsi" w:cstheme="minorHAnsi"/>
          <w:b/>
          <w:sz w:val="22"/>
          <w:szCs w:val="22"/>
        </w:rPr>
        <w:t>:Certified</w:t>
      </w:r>
      <w:proofErr w:type="spellEnd"/>
      <w:proofErr w:type="gramEnd"/>
      <w:r w:rsidR="007956C8" w:rsidRPr="00C04FAA">
        <w:rPr>
          <w:rFonts w:asciiTheme="minorHAnsi" w:hAnsiTheme="minorHAnsi" w:cstheme="minorHAnsi"/>
          <w:b/>
          <w:sz w:val="22"/>
          <w:szCs w:val="22"/>
        </w:rPr>
        <w:t xml:space="preserve"> ISTQ ,TOSCA AS1,AS2,Datadog </w:t>
      </w:r>
      <w:proofErr w:type="spellStart"/>
      <w:r w:rsidR="007956C8" w:rsidRPr="00C04FAA">
        <w:rPr>
          <w:rFonts w:asciiTheme="minorHAnsi" w:hAnsiTheme="minorHAnsi" w:cstheme="minorHAnsi"/>
          <w:b/>
          <w:sz w:val="22"/>
          <w:szCs w:val="22"/>
        </w:rPr>
        <w:t>Certified,Azure</w:t>
      </w:r>
      <w:proofErr w:type="spellEnd"/>
      <w:r w:rsidR="007956C8" w:rsidRPr="00C04FAA">
        <w:rPr>
          <w:rFonts w:asciiTheme="minorHAnsi" w:hAnsiTheme="minorHAnsi" w:cstheme="minorHAnsi"/>
          <w:b/>
          <w:sz w:val="22"/>
          <w:szCs w:val="22"/>
        </w:rPr>
        <w:t xml:space="preserve"> </w:t>
      </w:r>
      <w:proofErr w:type="spellStart"/>
      <w:r w:rsidR="007956C8" w:rsidRPr="00C04FAA">
        <w:rPr>
          <w:rFonts w:asciiTheme="minorHAnsi" w:hAnsiTheme="minorHAnsi" w:cstheme="minorHAnsi"/>
          <w:b/>
          <w:sz w:val="22"/>
          <w:szCs w:val="22"/>
        </w:rPr>
        <w:t>Certified,AWS,AWS</w:t>
      </w:r>
      <w:proofErr w:type="spellEnd"/>
      <w:r w:rsidR="007956C8" w:rsidRPr="00C04FAA">
        <w:rPr>
          <w:rFonts w:asciiTheme="minorHAnsi" w:hAnsiTheme="minorHAnsi" w:cstheme="minorHAnsi"/>
          <w:b/>
          <w:sz w:val="22"/>
          <w:szCs w:val="22"/>
        </w:rPr>
        <w:t xml:space="preserve"> Solutions Architect  &amp; AI / ML .</w:t>
      </w:r>
    </w:p>
    <w:p w14:paraId="2DD2F656" w14:textId="77777777" w:rsidR="00CD17BB" w:rsidRPr="00C04FAA" w:rsidRDefault="00165AC4" w:rsidP="005F3900">
      <w:pPr>
        <w:shd w:val="clear" w:color="auto" w:fill="B4C6E7" w:themeFill="accent1" w:themeFillTint="66"/>
        <w:rPr>
          <w:rFonts w:asciiTheme="minorHAnsi" w:hAnsiTheme="minorHAnsi" w:cstheme="minorHAnsi"/>
          <w:b/>
          <w:sz w:val="22"/>
          <w:szCs w:val="22"/>
        </w:rPr>
      </w:pPr>
      <w:r w:rsidRPr="00C04FAA">
        <w:rPr>
          <w:rFonts w:asciiTheme="minorHAnsi" w:hAnsiTheme="minorHAnsi" w:cstheme="minorHAnsi"/>
          <w:b/>
          <w:sz w:val="22"/>
          <w:szCs w:val="22"/>
        </w:rPr>
        <w:t>Professional Profile</w:t>
      </w:r>
    </w:p>
    <w:p w14:paraId="114102E2" w14:textId="2BA0DA30" w:rsidR="005419E6" w:rsidRPr="00C04FAA" w:rsidRDefault="005419E6" w:rsidP="005F3900">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1</w:t>
      </w:r>
      <w:r w:rsidR="00012C50" w:rsidRPr="00C04FAA">
        <w:rPr>
          <w:rFonts w:asciiTheme="minorHAnsi" w:hAnsiTheme="minorHAnsi" w:cstheme="minorHAnsi"/>
          <w:sz w:val="22"/>
          <w:szCs w:val="22"/>
        </w:rPr>
        <w:t>5</w:t>
      </w:r>
      <w:r w:rsidRPr="00C04FAA">
        <w:rPr>
          <w:rFonts w:asciiTheme="minorHAnsi" w:hAnsiTheme="minorHAnsi" w:cstheme="minorHAnsi"/>
          <w:sz w:val="22"/>
          <w:szCs w:val="22"/>
        </w:rPr>
        <w:t>+ years of Total IT experience in Software Testing as QA Consultant Lead</w:t>
      </w:r>
      <w:r w:rsidR="004806C5" w:rsidRPr="00C04FAA">
        <w:rPr>
          <w:rFonts w:asciiTheme="minorHAnsi" w:hAnsiTheme="minorHAnsi" w:cstheme="minorHAnsi"/>
          <w:sz w:val="22"/>
          <w:szCs w:val="22"/>
        </w:rPr>
        <w:t xml:space="preserve"> and h</w:t>
      </w:r>
      <w:r w:rsidRPr="00C04FAA">
        <w:rPr>
          <w:rFonts w:asciiTheme="minorHAnsi" w:hAnsiTheme="minorHAnsi" w:cstheme="minorHAnsi"/>
          <w:sz w:val="22"/>
          <w:szCs w:val="22"/>
        </w:rPr>
        <w:t xml:space="preserve">aving experience in Manual Testing, </w:t>
      </w:r>
      <w:r w:rsidRPr="00C04FAA">
        <w:rPr>
          <w:rFonts w:asciiTheme="minorHAnsi" w:hAnsiTheme="minorHAnsi" w:cstheme="minorHAnsi"/>
          <w:bCs/>
          <w:sz w:val="22"/>
          <w:szCs w:val="22"/>
        </w:rPr>
        <w:t>Automated</w:t>
      </w:r>
      <w:r w:rsidRPr="00C04FAA">
        <w:rPr>
          <w:rFonts w:asciiTheme="minorHAnsi" w:hAnsiTheme="minorHAnsi" w:cstheme="minorHAnsi"/>
          <w:sz w:val="22"/>
          <w:szCs w:val="22"/>
        </w:rPr>
        <w:t xml:space="preserve"> Testing using selenium </w:t>
      </w:r>
      <w:proofErr w:type="spellStart"/>
      <w:r w:rsidRPr="00C04FAA">
        <w:rPr>
          <w:rFonts w:asciiTheme="minorHAnsi" w:hAnsiTheme="minorHAnsi" w:cstheme="minorHAnsi"/>
          <w:sz w:val="22"/>
          <w:szCs w:val="22"/>
        </w:rPr>
        <w:t>webdriver</w:t>
      </w:r>
      <w:proofErr w:type="spellEnd"/>
      <w:r w:rsidRPr="00C04FAA">
        <w:rPr>
          <w:rFonts w:asciiTheme="minorHAnsi" w:hAnsiTheme="minorHAnsi" w:cstheme="minorHAnsi"/>
          <w:sz w:val="22"/>
          <w:szCs w:val="22"/>
        </w:rPr>
        <w:t xml:space="preserve"> on Web based and Client/</w:t>
      </w:r>
      <w:proofErr w:type="gramStart"/>
      <w:r w:rsidRPr="00C04FAA">
        <w:rPr>
          <w:rFonts w:asciiTheme="minorHAnsi" w:hAnsiTheme="minorHAnsi" w:cstheme="minorHAnsi"/>
          <w:sz w:val="22"/>
          <w:szCs w:val="22"/>
        </w:rPr>
        <w:t>Server  applications</w:t>
      </w:r>
      <w:proofErr w:type="gramEnd"/>
      <w:r w:rsidRPr="00C04FAA">
        <w:rPr>
          <w:rFonts w:asciiTheme="minorHAnsi" w:hAnsiTheme="minorHAnsi" w:cstheme="minorHAnsi"/>
          <w:sz w:val="22"/>
          <w:szCs w:val="22"/>
        </w:rPr>
        <w:t xml:space="preserve"> &amp; also worked on Database testing.</w:t>
      </w:r>
    </w:p>
    <w:p w14:paraId="245B59EB"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Designed and implemented automation frameworks using Selenium WebDriver, TestNG, and BDD (Cucumber), with extensive experience in developing Playwright test scripts for cross-browser testing.</w:t>
      </w:r>
    </w:p>
    <w:p w14:paraId="5F955AF8"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 xml:space="preserve">Developed and executed automated tests with Playwright on Chromium, Firefox, and </w:t>
      </w:r>
      <w:proofErr w:type="spellStart"/>
      <w:r w:rsidRPr="00C04FAA">
        <w:rPr>
          <w:rFonts w:asciiTheme="minorHAnsi" w:hAnsiTheme="minorHAnsi" w:cstheme="minorHAnsi"/>
          <w:sz w:val="22"/>
          <w:szCs w:val="22"/>
        </w:rPr>
        <w:t>WebKit</w:t>
      </w:r>
      <w:proofErr w:type="spellEnd"/>
      <w:r w:rsidRPr="00C04FAA">
        <w:rPr>
          <w:rFonts w:asciiTheme="minorHAnsi" w:hAnsiTheme="minorHAnsi" w:cstheme="minorHAnsi"/>
          <w:sz w:val="22"/>
          <w:szCs w:val="22"/>
        </w:rPr>
        <w:t>, ensuring application reliability through comprehensive end-to-end testing scenarios.</w:t>
      </w:r>
    </w:p>
    <w:p w14:paraId="7FCFCAAF" w14:textId="70C12168" w:rsidR="009F3FC7"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Utilized Playwright's headless mode for improved test execution speed, significantly reducing resource consumption during testing cycles.</w:t>
      </w:r>
    </w:p>
    <w:p w14:paraId="1BAD13B1" w14:textId="77777777" w:rsidR="001D31F7" w:rsidRPr="001D31F7" w:rsidRDefault="001D31F7" w:rsidP="001D31F7">
      <w:pPr>
        <w:numPr>
          <w:ilvl w:val="0"/>
          <w:numId w:val="18"/>
        </w:numPr>
        <w:jc w:val="both"/>
        <w:rPr>
          <w:rFonts w:asciiTheme="minorHAnsi" w:hAnsiTheme="minorHAnsi" w:cstheme="minorHAnsi"/>
          <w:sz w:val="22"/>
          <w:szCs w:val="22"/>
        </w:rPr>
      </w:pPr>
      <w:r w:rsidRPr="001D31F7">
        <w:rPr>
          <w:rFonts w:asciiTheme="minorHAnsi" w:hAnsiTheme="minorHAnsi" w:cstheme="minorHAnsi"/>
          <w:sz w:val="22"/>
          <w:szCs w:val="22"/>
        </w:rPr>
        <w:t>Developed and rolled out comprehensive testing strategies for CRM and POS systems, ensuring they met user requirements and functionality standards while enhancing customer interactions.</w:t>
      </w:r>
    </w:p>
    <w:p w14:paraId="59D92652" w14:textId="77777777" w:rsidR="001D31F7" w:rsidRPr="001D31F7" w:rsidRDefault="001D31F7" w:rsidP="001D31F7">
      <w:pPr>
        <w:numPr>
          <w:ilvl w:val="0"/>
          <w:numId w:val="18"/>
        </w:numPr>
        <w:jc w:val="both"/>
        <w:rPr>
          <w:rFonts w:asciiTheme="minorHAnsi" w:hAnsiTheme="minorHAnsi" w:cstheme="minorHAnsi"/>
          <w:sz w:val="22"/>
          <w:szCs w:val="22"/>
        </w:rPr>
      </w:pPr>
      <w:r w:rsidRPr="001D31F7">
        <w:rPr>
          <w:rFonts w:asciiTheme="minorHAnsi" w:hAnsiTheme="minorHAnsi" w:cstheme="minorHAnsi"/>
          <w:sz w:val="22"/>
          <w:szCs w:val="22"/>
        </w:rPr>
        <w:t>Led hands-on testing for new features in CRM applications, focusing on user workflows and data accuracy, which helped to improve response times in customer service.</w:t>
      </w:r>
    </w:p>
    <w:p w14:paraId="7A9FFA64" w14:textId="77777777" w:rsidR="001D31F7" w:rsidRPr="001D31F7" w:rsidRDefault="001D31F7" w:rsidP="001D31F7">
      <w:pPr>
        <w:numPr>
          <w:ilvl w:val="0"/>
          <w:numId w:val="18"/>
        </w:numPr>
        <w:jc w:val="both"/>
        <w:rPr>
          <w:rFonts w:asciiTheme="minorHAnsi" w:hAnsiTheme="minorHAnsi" w:cstheme="minorHAnsi"/>
          <w:sz w:val="22"/>
          <w:szCs w:val="22"/>
        </w:rPr>
      </w:pPr>
      <w:r w:rsidRPr="001D31F7">
        <w:rPr>
          <w:rFonts w:asciiTheme="minorHAnsi" w:hAnsiTheme="minorHAnsi" w:cstheme="minorHAnsi"/>
          <w:sz w:val="22"/>
          <w:szCs w:val="22"/>
        </w:rPr>
        <w:t>Collaborated closely with store operations and IT teams to understand how CRM and POS systems are used in real retail environments, translating that knowledge into practical test cases.</w:t>
      </w:r>
    </w:p>
    <w:p w14:paraId="6655D007" w14:textId="77777777" w:rsidR="001D31F7" w:rsidRPr="001D31F7" w:rsidRDefault="001D31F7" w:rsidP="001D31F7">
      <w:pPr>
        <w:numPr>
          <w:ilvl w:val="0"/>
          <w:numId w:val="18"/>
        </w:numPr>
        <w:jc w:val="both"/>
        <w:rPr>
          <w:rFonts w:asciiTheme="minorHAnsi" w:hAnsiTheme="minorHAnsi" w:cstheme="minorHAnsi"/>
          <w:sz w:val="22"/>
          <w:szCs w:val="22"/>
        </w:rPr>
      </w:pPr>
      <w:r w:rsidRPr="001D31F7">
        <w:rPr>
          <w:rFonts w:asciiTheme="minorHAnsi" w:hAnsiTheme="minorHAnsi" w:cstheme="minorHAnsi"/>
          <w:sz w:val="22"/>
          <w:szCs w:val="22"/>
        </w:rPr>
        <w:t>Managed the testing life cycle for POS software updates, ensuring that new features were thoroughly vetted for functionality and performance before going live.</w:t>
      </w:r>
    </w:p>
    <w:p w14:paraId="051A8692" w14:textId="77777777" w:rsidR="001D31F7" w:rsidRPr="001D31F7" w:rsidRDefault="001D31F7" w:rsidP="001D31F7">
      <w:pPr>
        <w:numPr>
          <w:ilvl w:val="0"/>
          <w:numId w:val="18"/>
        </w:numPr>
        <w:jc w:val="both"/>
        <w:rPr>
          <w:rFonts w:asciiTheme="minorHAnsi" w:hAnsiTheme="minorHAnsi" w:cstheme="minorHAnsi"/>
          <w:sz w:val="22"/>
          <w:szCs w:val="22"/>
        </w:rPr>
      </w:pPr>
      <w:r w:rsidRPr="001D31F7">
        <w:rPr>
          <w:rFonts w:asciiTheme="minorHAnsi" w:hAnsiTheme="minorHAnsi" w:cstheme="minorHAnsi"/>
          <w:sz w:val="22"/>
          <w:szCs w:val="22"/>
        </w:rPr>
        <w:t xml:space="preserve">Conducted user acceptance testing (UAT) sessions with store associates to gather feedback, </w:t>
      </w:r>
      <w:proofErr w:type="gramStart"/>
      <w:r w:rsidRPr="001D31F7">
        <w:rPr>
          <w:rFonts w:asciiTheme="minorHAnsi" w:hAnsiTheme="minorHAnsi" w:cstheme="minorHAnsi"/>
          <w:sz w:val="22"/>
          <w:szCs w:val="22"/>
        </w:rPr>
        <w:t>making adjustments</w:t>
      </w:r>
      <w:proofErr w:type="gramEnd"/>
      <w:r w:rsidRPr="001D31F7">
        <w:rPr>
          <w:rFonts w:asciiTheme="minorHAnsi" w:hAnsiTheme="minorHAnsi" w:cstheme="minorHAnsi"/>
          <w:sz w:val="22"/>
          <w:szCs w:val="22"/>
        </w:rPr>
        <w:t xml:space="preserve"> based on their experiences to improve system usability.</w:t>
      </w:r>
    </w:p>
    <w:p w14:paraId="3C2B917C" w14:textId="65A94356" w:rsidR="001D31F7" w:rsidRPr="00C04FAA" w:rsidRDefault="001D31F7" w:rsidP="001D31F7">
      <w:pPr>
        <w:numPr>
          <w:ilvl w:val="0"/>
          <w:numId w:val="18"/>
        </w:numPr>
        <w:jc w:val="both"/>
        <w:rPr>
          <w:rFonts w:asciiTheme="minorHAnsi" w:hAnsiTheme="minorHAnsi" w:cstheme="minorHAnsi"/>
          <w:sz w:val="22"/>
          <w:szCs w:val="22"/>
        </w:rPr>
      </w:pPr>
      <w:r w:rsidRPr="001D31F7">
        <w:rPr>
          <w:rFonts w:asciiTheme="minorHAnsi" w:hAnsiTheme="minorHAnsi" w:cstheme="minorHAnsi"/>
          <w:sz w:val="22"/>
          <w:szCs w:val="22"/>
        </w:rPr>
        <w:t>Streamlined testing processes by creating automated test scripts for key POS features, which cut down our testing time and allowed for quicker software releases.</w:t>
      </w:r>
    </w:p>
    <w:p w14:paraId="5EFD0838" w14:textId="77777777" w:rsidR="001B599D" w:rsidRPr="00C04FAA" w:rsidRDefault="001B599D" w:rsidP="001B599D">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Leveraged GitHub Copilot to enhance test automation by generating code snippets and test cases, significantly reducing development time.</w:t>
      </w:r>
    </w:p>
    <w:p w14:paraId="2C313459" w14:textId="77777777" w:rsidR="001B599D" w:rsidRPr="00C04FAA" w:rsidRDefault="001B599D" w:rsidP="001B599D">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Utilized AI-assisted development features to improve code quality and coverage in automated testing frameworks, ensuring robust testing practices.</w:t>
      </w:r>
    </w:p>
    <w:p w14:paraId="76B2094E" w14:textId="77777777" w:rsidR="001B599D" w:rsidRPr="00C04FAA" w:rsidRDefault="001B599D" w:rsidP="001B599D">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Integrated GitHub Copilot into CI/CD pipelines to streamline testing processes, enabling faster feedback and continuous integration.</w:t>
      </w:r>
    </w:p>
    <w:p w14:paraId="271BE069" w14:textId="77777777" w:rsidR="001B599D" w:rsidRPr="00C04FAA" w:rsidRDefault="001B599D" w:rsidP="001B599D">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Conducted exploratory testing with the support of AI-generated suggestions, identifying edge cases and improving overall test effectiveness.</w:t>
      </w:r>
    </w:p>
    <w:p w14:paraId="737CE559" w14:textId="77777777" w:rsidR="001B599D" w:rsidRPr="00C04FAA" w:rsidRDefault="001B599D" w:rsidP="001B599D">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Collaborated with cross-functional teams to implement best practices for AI-assisted testing, promoting the adoption of GitHub Copilot across the development workflow.</w:t>
      </w:r>
    </w:p>
    <w:p w14:paraId="197772EF" w14:textId="77777777" w:rsidR="001B599D" w:rsidRPr="00C04FAA" w:rsidRDefault="001B599D" w:rsidP="001B599D">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Developed and maintained comprehensive test documentation using AI tools to ensure clear communication of testing strategies and results.</w:t>
      </w:r>
    </w:p>
    <w:p w14:paraId="5BD1364A" w14:textId="196F8208" w:rsidR="001B599D" w:rsidRPr="00C04FAA" w:rsidRDefault="001B599D" w:rsidP="001B599D">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Trained team members on effectively utilizing GitHub Copilot for testing purposes, enhancing team productivity and collaboration.</w:t>
      </w:r>
    </w:p>
    <w:p w14:paraId="6C068090" w14:textId="77777777" w:rsidR="00C04FAA" w:rsidRPr="00C04FAA" w:rsidRDefault="00C04FAA" w:rsidP="00C04FAA">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Worked closely with data scientists to understand generative AI models, ensuring that test cases accurately captured potential output variations and edge cases.</w:t>
      </w:r>
    </w:p>
    <w:p w14:paraId="507EFB57" w14:textId="77777777" w:rsidR="00C04FAA" w:rsidRPr="00C04FAA" w:rsidRDefault="00C04FAA" w:rsidP="00C04FAA">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Performed hands-on testing of AI-generated content, evaluating its quality and relevance to user needs while ensuring it met ethical guidelines.</w:t>
      </w:r>
    </w:p>
    <w:p w14:paraId="327D0928" w14:textId="77777777" w:rsidR="00C04FAA" w:rsidRPr="00C04FAA" w:rsidRDefault="00C04FAA" w:rsidP="00C04FAA">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Designed automated testing scripts for generative AI applications, which helped identify discrepancies and improve model performance before deployment.</w:t>
      </w:r>
    </w:p>
    <w:p w14:paraId="01D50120" w14:textId="77777777" w:rsidR="00C04FAA" w:rsidRPr="00C04FAA" w:rsidRDefault="00C04FAA" w:rsidP="00C04FAA">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Engaged in exploratory testing to uncover unexpected behaviors in AI outputs, refining the understanding of model limits and driving improvements.</w:t>
      </w:r>
    </w:p>
    <w:p w14:paraId="6398E7F0" w14:textId="77777777" w:rsidR="00C04FAA" w:rsidRPr="00C04FAA" w:rsidRDefault="00C04FAA" w:rsidP="00C04FAA">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lastRenderedPageBreak/>
        <w:t>Collaborated on creating a testing framework tailored for generative models, incorporating feedback loops from actual users to enhance system responses.</w:t>
      </w:r>
    </w:p>
    <w:p w14:paraId="7C06CEAF" w14:textId="77777777" w:rsidR="00C04FAA" w:rsidRPr="00C04FAA" w:rsidRDefault="00C04FAA" w:rsidP="00C04FAA">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Developed a set of benchmarks for evaluating the accuracy and creativity of AI-generated outputs, establishing performance metrics for future assessments.</w:t>
      </w:r>
    </w:p>
    <w:p w14:paraId="2C340104" w14:textId="77777777" w:rsidR="00C04FAA" w:rsidRPr="00C04FAA" w:rsidRDefault="00C04FAA" w:rsidP="00C04FAA">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 xml:space="preserve">Conducted regular performance testing on generative AI systems, identifying bottlenecks and areas for optimization to enhance user </w:t>
      </w:r>
      <w:proofErr w:type="spellStart"/>
      <w:proofErr w:type="gramStart"/>
      <w:r w:rsidRPr="00C04FAA">
        <w:rPr>
          <w:rFonts w:asciiTheme="minorHAnsi" w:hAnsiTheme="minorHAnsi" w:cstheme="minorHAnsi"/>
          <w:sz w:val="22"/>
          <w:szCs w:val="22"/>
        </w:rPr>
        <w:t>experience.Maintained</w:t>
      </w:r>
      <w:proofErr w:type="spellEnd"/>
      <w:proofErr w:type="gramEnd"/>
      <w:r w:rsidRPr="00C04FAA">
        <w:rPr>
          <w:rFonts w:asciiTheme="minorHAnsi" w:hAnsiTheme="minorHAnsi" w:cstheme="minorHAnsi"/>
          <w:sz w:val="22"/>
          <w:szCs w:val="22"/>
        </w:rPr>
        <w:t xml:space="preserve"> thorough documentation of test cases, results, and lessons learned, ensuring that knowledge was shared across the team for continuous improvement.</w:t>
      </w:r>
    </w:p>
    <w:p w14:paraId="6217D097" w14:textId="77777777" w:rsidR="00C04FAA" w:rsidRPr="00C04FAA" w:rsidRDefault="00C04FAA" w:rsidP="00C04FAA">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Participated actively in Agile sprints, providing real-time feedback on the quality of AI outputs and influencing development directions based on testing results.</w:t>
      </w:r>
    </w:p>
    <w:p w14:paraId="65DC20C1" w14:textId="46AA1E67" w:rsidR="00C04FAA" w:rsidRPr="00C04FAA" w:rsidRDefault="00C04FAA" w:rsidP="00C04FAA">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Championed best practices for ethical AI testing, focusing on bias detection and compliance with industry standards to ensure fair usage of generative technologies.</w:t>
      </w:r>
    </w:p>
    <w:p w14:paraId="619F9FAC"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Employed Playwright's network interception capabilities to mock requests and responses, validating application behavior in various scenarios including error handling and API testing.</w:t>
      </w:r>
    </w:p>
    <w:p w14:paraId="43BD6C51"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Designed Playwright tests using robust locator strategies, including CSS selectors, XPath, and text selectors, to ensure accurate element targeting and interaction.</w:t>
      </w:r>
    </w:p>
    <w:p w14:paraId="54F1294E"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Integrated Playwright with CI/CD pipelines (Jenkins, GitHub Actions) for automated test execution, facilitating faster feedback loops in the development process.</w:t>
      </w:r>
    </w:p>
    <w:p w14:paraId="0EBC69A8" w14:textId="77777777" w:rsidR="00653A34" w:rsidRPr="00653A34" w:rsidRDefault="00653A34" w:rsidP="00653A34">
      <w:pPr>
        <w:numPr>
          <w:ilvl w:val="0"/>
          <w:numId w:val="18"/>
        </w:numPr>
        <w:jc w:val="both"/>
        <w:rPr>
          <w:rFonts w:asciiTheme="minorHAnsi" w:hAnsiTheme="minorHAnsi" w:cstheme="minorHAnsi"/>
          <w:sz w:val="22"/>
          <w:szCs w:val="22"/>
        </w:rPr>
      </w:pPr>
      <w:r w:rsidRPr="00653A34">
        <w:rPr>
          <w:rFonts w:asciiTheme="minorHAnsi" w:hAnsiTheme="minorHAnsi" w:cstheme="minorHAnsi"/>
          <w:sz w:val="22"/>
          <w:szCs w:val="22"/>
        </w:rPr>
        <w:t>Utilized AWS services such as AWS Lambda, Amazon RDS, and Amazon DynamoDB to support data-driven testing and enhance the performance of applications under test.</w:t>
      </w:r>
    </w:p>
    <w:p w14:paraId="6D2E17A3" w14:textId="77777777" w:rsidR="00653A34" w:rsidRPr="00653A34" w:rsidRDefault="00653A34" w:rsidP="00653A34">
      <w:pPr>
        <w:numPr>
          <w:ilvl w:val="0"/>
          <w:numId w:val="18"/>
        </w:numPr>
        <w:jc w:val="both"/>
        <w:rPr>
          <w:rFonts w:asciiTheme="minorHAnsi" w:hAnsiTheme="minorHAnsi" w:cstheme="minorHAnsi"/>
          <w:sz w:val="22"/>
          <w:szCs w:val="22"/>
        </w:rPr>
      </w:pPr>
      <w:r w:rsidRPr="00653A34">
        <w:rPr>
          <w:rFonts w:asciiTheme="minorHAnsi" w:hAnsiTheme="minorHAnsi" w:cstheme="minorHAnsi"/>
          <w:sz w:val="22"/>
          <w:szCs w:val="22"/>
        </w:rPr>
        <w:t>Integrated MongoDB as a NoSQL solution, designing schemas that facilitated efficient data retrieval for testing scenarios, particularly in unstructured data contexts.</w:t>
      </w:r>
    </w:p>
    <w:p w14:paraId="6C3F68E0" w14:textId="1C4DBE9B" w:rsidR="009F3FC7" w:rsidRPr="00C04FAA" w:rsidRDefault="00653A34" w:rsidP="00653A34">
      <w:pPr>
        <w:numPr>
          <w:ilvl w:val="0"/>
          <w:numId w:val="18"/>
        </w:numPr>
        <w:jc w:val="both"/>
        <w:rPr>
          <w:rFonts w:asciiTheme="minorHAnsi" w:hAnsiTheme="minorHAnsi" w:cstheme="minorHAnsi"/>
          <w:sz w:val="22"/>
          <w:szCs w:val="22"/>
        </w:rPr>
      </w:pPr>
      <w:r w:rsidRPr="00653A34">
        <w:rPr>
          <w:rFonts w:asciiTheme="minorHAnsi" w:hAnsiTheme="minorHAnsi" w:cstheme="minorHAnsi"/>
          <w:sz w:val="22"/>
          <w:szCs w:val="22"/>
        </w:rPr>
        <w:t xml:space="preserve">Implemented continuous testing strategies for generative AI applications using AWS tools, automating validation processes with AWS </w:t>
      </w:r>
      <w:proofErr w:type="spellStart"/>
      <w:r w:rsidRPr="00653A34">
        <w:rPr>
          <w:rFonts w:asciiTheme="minorHAnsi" w:hAnsiTheme="minorHAnsi" w:cstheme="minorHAnsi"/>
          <w:sz w:val="22"/>
          <w:szCs w:val="22"/>
        </w:rPr>
        <w:t>CodePipeline</w:t>
      </w:r>
      <w:proofErr w:type="spellEnd"/>
      <w:r w:rsidRPr="00653A34">
        <w:rPr>
          <w:rFonts w:asciiTheme="minorHAnsi" w:hAnsiTheme="minorHAnsi" w:cstheme="minorHAnsi"/>
          <w:sz w:val="22"/>
          <w:szCs w:val="22"/>
        </w:rPr>
        <w:t xml:space="preserve"> and AWS </w:t>
      </w:r>
      <w:proofErr w:type="spellStart"/>
      <w:r w:rsidRPr="00653A34">
        <w:rPr>
          <w:rFonts w:asciiTheme="minorHAnsi" w:hAnsiTheme="minorHAnsi" w:cstheme="minorHAnsi"/>
          <w:sz w:val="22"/>
          <w:szCs w:val="22"/>
        </w:rPr>
        <w:t>CodeBuild</w:t>
      </w:r>
      <w:proofErr w:type="spellEnd"/>
      <w:r w:rsidRPr="00653A34">
        <w:rPr>
          <w:rFonts w:asciiTheme="minorHAnsi" w:hAnsiTheme="minorHAnsi" w:cstheme="minorHAnsi"/>
          <w:sz w:val="22"/>
          <w:szCs w:val="22"/>
        </w:rPr>
        <w:t xml:space="preserve">, ensuring rapid feedback and deployment </w:t>
      </w:r>
      <w:proofErr w:type="spellStart"/>
      <w:proofErr w:type="gramStart"/>
      <w:r w:rsidRPr="00653A34">
        <w:rPr>
          <w:rFonts w:asciiTheme="minorHAnsi" w:hAnsiTheme="minorHAnsi" w:cstheme="minorHAnsi"/>
          <w:sz w:val="22"/>
          <w:szCs w:val="22"/>
        </w:rPr>
        <w:t>cycles.</w:t>
      </w:r>
      <w:r w:rsidR="009F3FC7" w:rsidRPr="00C04FAA">
        <w:rPr>
          <w:rFonts w:asciiTheme="minorHAnsi" w:hAnsiTheme="minorHAnsi" w:cstheme="minorHAnsi"/>
          <w:sz w:val="22"/>
          <w:szCs w:val="22"/>
        </w:rPr>
        <w:t>Designed</w:t>
      </w:r>
      <w:proofErr w:type="spellEnd"/>
      <w:proofErr w:type="gramEnd"/>
      <w:r w:rsidR="009F3FC7" w:rsidRPr="00C04FAA">
        <w:rPr>
          <w:rFonts w:asciiTheme="minorHAnsi" w:hAnsiTheme="minorHAnsi" w:cstheme="minorHAnsi"/>
          <w:sz w:val="22"/>
          <w:szCs w:val="22"/>
        </w:rPr>
        <w:t xml:space="preserve"> and developed automated test strategies for various databases, including Oracle, AWS Redshift, and MS SQL Server, focusing on data validation and transformation processes.</w:t>
      </w:r>
    </w:p>
    <w:p w14:paraId="57A74B91"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Hands-on experience with DevOps tools such as EC2, Docker, and Ansible, enhancing the automation of deployment, configuration, and testing workflows.</w:t>
      </w:r>
    </w:p>
    <w:p w14:paraId="480ACC9F"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Configured and managed Docker containers for application testing environments, ensuring consistency across development, testing, and production stages.</w:t>
      </w:r>
    </w:p>
    <w:p w14:paraId="6158CC85"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Developed Infrastructure as Code (</w:t>
      </w:r>
      <w:proofErr w:type="spellStart"/>
      <w:r w:rsidRPr="00C04FAA">
        <w:rPr>
          <w:rFonts w:asciiTheme="minorHAnsi" w:hAnsiTheme="minorHAnsi" w:cstheme="minorHAnsi"/>
          <w:sz w:val="22"/>
          <w:szCs w:val="22"/>
        </w:rPr>
        <w:t>IaC</w:t>
      </w:r>
      <w:proofErr w:type="spellEnd"/>
      <w:r w:rsidRPr="00C04FAA">
        <w:rPr>
          <w:rFonts w:asciiTheme="minorHAnsi" w:hAnsiTheme="minorHAnsi" w:cstheme="minorHAnsi"/>
          <w:sz w:val="22"/>
          <w:szCs w:val="22"/>
        </w:rPr>
        <w:t>) using tools like Terraform to automate cloud resource provisioning and management, improving deployment efficiency and repeatability.</w:t>
      </w:r>
    </w:p>
    <w:p w14:paraId="7CF7B383"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Expertise in Selenium WebDriver and TestNG, including framework setup, implementation of TestNG annotations, and use of TestNG.xml for managing test execution and reporting.</w:t>
      </w:r>
    </w:p>
    <w:p w14:paraId="45AEAAD1"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Developed Page Object Model (POM) frameworks to enhance code reusability and maintainability in automated testing, promoting best practices in test design.</w:t>
      </w:r>
    </w:p>
    <w:p w14:paraId="58DBE213"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Managed defect tracking and reporting using tools like JIRA, Bugzilla, and HP Quality Center, ensuring timely resolution and communication of issues.</w:t>
      </w:r>
    </w:p>
    <w:p w14:paraId="067CDE0E"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Strong background in Agile and Waterfall methodologies, effectively collaborating with cross-functional teams, project managers, and stakeholders to ensure seamless project execution.</w:t>
      </w:r>
    </w:p>
    <w:p w14:paraId="7F5F68D1"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Conducted process assessments and implemented continuous improvement initiatives in QA processes, focusing on efficiency and quality enhancement.</w:t>
      </w:r>
    </w:p>
    <w:p w14:paraId="0A4520CD"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Expertise in writing SQL queries for database validation, ensuring data integrity and accuracy across applications.</w:t>
      </w:r>
    </w:p>
    <w:p w14:paraId="19080A27"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Experience in architecting legacy data migration projects, including migrations from Teradata to AWS Redshift, ensuring compliance with data governance policies.</w:t>
      </w:r>
    </w:p>
    <w:p w14:paraId="647A3E0D"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 xml:space="preserve">Developed automated testing scripts using Golang testing frameworks (e.g., Ginkgo, </w:t>
      </w:r>
      <w:proofErr w:type="spellStart"/>
      <w:r w:rsidRPr="00C04FAA">
        <w:rPr>
          <w:rFonts w:asciiTheme="minorHAnsi" w:hAnsiTheme="minorHAnsi" w:cstheme="minorHAnsi"/>
          <w:sz w:val="22"/>
          <w:szCs w:val="22"/>
        </w:rPr>
        <w:t>Gomega</w:t>
      </w:r>
      <w:proofErr w:type="spellEnd"/>
      <w:r w:rsidRPr="00C04FAA">
        <w:rPr>
          <w:rFonts w:asciiTheme="minorHAnsi" w:hAnsiTheme="minorHAnsi" w:cstheme="minorHAnsi"/>
          <w:sz w:val="22"/>
          <w:szCs w:val="22"/>
        </w:rPr>
        <w:t>) for microservices testing.</w:t>
      </w:r>
    </w:p>
    <w:p w14:paraId="40AB684B"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 xml:space="preserve">Implemented visual testing integration with tools like </w:t>
      </w:r>
      <w:proofErr w:type="spellStart"/>
      <w:r w:rsidRPr="00C04FAA">
        <w:rPr>
          <w:rFonts w:asciiTheme="minorHAnsi" w:hAnsiTheme="minorHAnsi" w:cstheme="minorHAnsi"/>
          <w:sz w:val="22"/>
          <w:szCs w:val="22"/>
        </w:rPr>
        <w:t>Applitools</w:t>
      </w:r>
      <w:proofErr w:type="spellEnd"/>
      <w:r w:rsidRPr="00C04FAA">
        <w:rPr>
          <w:rFonts w:asciiTheme="minorHAnsi" w:hAnsiTheme="minorHAnsi" w:cstheme="minorHAnsi"/>
          <w:sz w:val="22"/>
          <w:szCs w:val="22"/>
        </w:rPr>
        <w:t xml:space="preserve"> to verify the appearance and layout of web applications across different browsers and devices.</w:t>
      </w:r>
    </w:p>
    <w:p w14:paraId="0ACCCA7C"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Provided training and mentorship to team members on best practices in automated testing, enhancing overall team capabilities and knowledge.</w:t>
      </w:r>
    </w:p>
    <w:p w14:paraId="6D80A43A" w14:textId="77777777" w:rsidR="009F3FC7"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Contributed to the development of performance testing strategies using tools like JMeter and LoadRunner, ensuring application scalability and reliability under load.</w:t>
      </w:r>
    </w:p>
    <w:p w14:paraId="1402051D" w14:textId="769E9F6A" w:rsidR="00CB6D82" w:rsidRPr="00C04FAA" w:rsidRDefault="009F3FC7" w:rsidP="009F3FC7">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lastRenderedPageBreak/>
        <w:t xml:space="preserve">Involved in stakeholder communication and management, ensuring alignment on quality assurance objectives and risk mitigation strategies. </w:t>
      </w:r>
      <w:r w:rsidR="00CB6D82" w:rsidRPr="00C04FAA">
        <w:rPr>
          <w:rFonts w:asciiTheme="minorHAnsi" w:hAnsiTheme="minorHAnsi" w:cstheme="minorHAnsi"/>
          <w:sz w:val="22"/>
          <w:szCs w:val="22"/>
        </w:rPr>
        <w:t>Serve as the primary point of contact for all QA-related issues, risks, and mitigation strategies.</w:t>
      </w:r>
    </w:p>
    <w:p w14:paraId="67DFFBA7" w14:textId="7A0BD0C1" w:rsidR="00CB6D82" w:rsidRPr="00C04FAA" w:rsidRDefault="00CB6D82" w:rsidP="005F3900">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Provide regular updates to senior management and clients on the status of QA activities and project health.</w:t>
      </w:r>
    </w:p>
    <w:p w14:paraId="272F5BAF" w14:textId="32A8442E" w:rsidR="00CB6D82" w:rsidRPr="00C04FAA" w:rsidRDefault="00CB6D82" w:rsidP="005F3900">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 xml:space="preserve">Test </w:t>
      </w:r>
      <w:proofErr w:type="spellStart"/>
      <w:proofErr w:type="gramStart"/>
      <w:r w:rsidRPr="00C04FAA">
        <w:rPr>
          <w:rFonts w:asciiTheme="minorHAnsi" w:hAnsiTheme="minorHAnsi" w:cstheme="minorHAnsi"/>
          <w:sz w:val="22"/>
          <w:szCs w:val="22"/>
        </w:rPr>
        <w:t>Management:Oversee</w:t>
      </w:r>
      <w:proofErr w:type="spellEnd"/>
      <w:proofErr w:type="gramEnd"/>
      <w:r w:rsidRPr="00C04FAA">
        <w:rPr>
          <w:rFonts w:asciiTheme="minorHAnsi" w:hAnsiTheme="minorHAnsi" w:cstheme="minorHAnsi"/>
          <w:sz w:val="22"/>
          <w:szCs w:val="22"/>
        </w:rPr>
        <w:t xml:space="preserve"> the creation and execution of test plans, test cases, and test scripts.</w:t>
      </w:r>
    </w:p>
    <w:p w14:paraId="649ACCE2" w14:textId="64545AFE" w:rsidR="00CB6D82" w:rsidRPr="00C04FAA" w:rsidRDefault="00CB6D82" w:rsidP="005F3900">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Ensure that test coverage is comprehensive and aligned with project requirements.</w:t>
      </w:r>
    </w:p>
    <w:p w14:paraId="69BAD9B2" w14:textId="1333A46F" w:rsidR="00CB6D82" w:rsidRPr="00C04FAA" w:rsidRDefault="00CB6D82" w:rsidP="005F3900">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Manage defect tracking, resolution, and reporting to ensure timely delivery of high-quality software.</w:t>
      </w:r>
    </w:p>
    <w:p w14:paraId="5FE5FD5E" w14:textId="6786C577" w:rsidR="00822DB7" w:rsidRPr="00C04FAA" w:rsidRDefault="00CB6D82" w:rsidP="005F3900">
      <w:pPr>
        <w:numPr>
          <w:ilvl w:val="0"/>
          <w:numId w:val="18"/>
        </w:numPr>
        <w:jc w:val="both"/>
        <w:rPr>
          <w:rFonts w:asciiTheme="minorHAnsi" w:hAnsiTheme="minorHAnsi" w:cstheme="minorHAnsi"/>
          <w:sz w:val="22"/>
          <w:szCs w:val="22"/>
        </w:rPr>
      </w:pPr>
      <w:r w:rsidRPr="00C04FAA">
        <w:rPr>
          <w:rFonts w:asciiTheme="minorHAnsi" w:hAnsiTheme="minorHAnsi" w:cstheme="minorHAnsi"/>
          <w:sz w:val="22"/>
          <w:szCs w:val="22"/>
        </w:rPr>
        <w:t xml:space="preserve">Identify, assess, and mitigate risks associated with QA activities and project </w:t>
      </w:r>
      <w:proofErr w:type="spellStart"/>
      <w:proofErr w:type="gramStart"/>
      <w:r w:rsidRPr="00C04FAA">
        <w:rPr>
          <w:rFonts w:asciiTheme="minorHAnsi" w:hAnsiTheme="minorHAnsi" w:cstheme="minorHAnsi"/>
          <w:sz w:val="22"/>
          <w:szCs w:val="22"/>
        </w:rPr>
        <w:t>delivery.</w:t>
      </w:r>
      <w:r w:rsidR="00822DB7" w:rsidRPr="00C04FAA">
        <w:rPr>
          <w:rFonts w:asciiTheme="minorHAnsi" w:hAnsiTheme="minorHAnsi" w:cstheme="minorHAnsi"/>
          <w:sz w:val="22"/>
          <w:szCs w:val="22"/>
        </w:rPr>
        <w:t>Experience</w:t>
      </w:r>
      <w:proofErr w:type="spellEnd"/>
      <w:proofErr w:type="gramEnd"/>
      <w:r w:rsidR="00822DB7" w:rsidRPr="00C04FAA">
        <w:rPr>
          <w:rFonts w:asciiTheme="minorHAnsi" w:hAnsiTheme="minorHAnsi" w:cstheme="minorHAnsi"/>
          <w:sz w:val="22"/>
          <w:szCs w:val="22"/>
        </w:rPr>
        <w:t xml:space="preserve"> in designing, developing, enhancing module base automation using </w:t>
      </w:r>
      <w:proofErr w:type="spellStart"/>
      <w:r w:rsidR="00822DB7" w:rsidRPr="00C04FAA">
        <w:rPr>
          <w:rFonts w:asciiTheme="minorHAnsi" w:hAnsiTheme="minorHAnsi" w:cstheme="minorHAnsi"/>
          <w:sz w:val="22"/>
          <w:szCs w:val="22"/>
        </w:rPr>
        <w:t>Tricentis</w:t>
      </w:r>
      <w:proofErr w:type="spellEnd"/>
      <w:r w:rsidR="00822DB7" w:rsidRPr="00C04FAA">
        <w:rPr>
          <w:rFonts w:asciiTheme="minorHAnsi" w:hAnsiTheme="minorHAnsi" w:cstheme="minorHAnsi"/>
          <w:sz w:val="22"/>
          <w:szCs w:val="22"/>
        </w:rPr>
        <w:t>' model- based automation tool TOSCA 9.1</w:t>
      </w:r>
    </w:p>
    <w:p w14:paraId="27D5BF8E" w14:textId="59CE2FB2" w:rsidR="00A07B21" w:rsidRPr="00C04FAA" w:rsidRDefault="00A07B21" w:rsidP="005F3900">
      <w:pPr>
        <w:numPr>
          <w:ilvl w:val="0"/>
          <w:numId w:val="18"/>
        </w:numPr>
        <w:suppressAutoHyphens/>
        <w:jc w:val="both"/>
        <w:rPr>
          <w:rFonts w:asciiTheme="minorHAnsi" w:hAnsiTheme="minorHAnsi" w:cstheme="minorHAnsi"/>
          <w:sz w:val="22"/>
          <w:szCs w:val="22"/>
        </w:rPr>
      </w:pPr>
      <w:proofErr w:type="spellStart"/>
      <w:r w:rsidRPr="00C04FAA">
        <w:rPr>
          <w:rFonts w:asciiTheme="minorHAnsi" w:hAnsiTheme="minorHAnsi" w:cstheme="minorHAnsi"/>
          <w:sz w:val="22"/>
          <w:szCs w:val="22"/>
        </w:rPr>
        <w:t>Expereine</w:t>
      </w:r>
      <w:proofErr w:type="spellEnd"/>
      <w:r w:rsidRPr="00C04FAA">
        <w:rPr>
          <w:rFonts w:asciiTheme="minorHAnsi" w:hAnsiTheme="minorHAnsi" w:cstheme="minorHAnsi"/>
          <w:sz w:val="22"/>
          <w:szCs w:val="22"/>
        </w:rPr>
        <w:t xml:space="preserve"> </w:t>
      </w:r>
      <w:proofErr w:type="gramStart"/>
      <w:r w:rsidRPr="00C04FAA">
        <w:rPr>
          <w:rFonts w:asciiTheme="minorHAnsi" w:hAnsiTheme="minorHAnsi" w:cstheme="minorHAnsi"/>
          <w:sz w:val="22"/>
          <w:szCs w:val="22"/>
        </w:rPr>
        <w:t>in  develop</w:t>
      </w:r>
      <w:proofErr w:type="gramEnd"/>
      <w:r w:rsidRPr="00C04FAA">
        <w:rPr>
          <w:rFonts w:asciiTheme="minorHAnsi" w:hAnsiTheme="minorHAnsi" w:cstheme="minorHAnsi"/>
          <w:sz w:val="22"/>
          <w:szCs w:val="22"/>
        </w:rPr>
        <w:t xml:space="preserve"> test plans and strategies specifically tailored to validate Oracle, AWS Redshift, and MS SQL Server databases. This involves understanding the data load and transformation processes and defining appropriate test scenarios and approaches.</w:t>
      </w:r>
    </w:p>
    <w:p w14:paraId="37704B3D" w14:textId="77777777" w:rsidR="00FD6CAC" w:rsidRPr="00C04FAA" w:rsidRDefault="00FD6CAC" w:rsidP="005F3900">
      <w:pPr>
        <w:numPr>
          <w:ilvl w:val="0"/>
          <w:numId w:val="18"/>
        </w:numPr>
        <w:jc w:val="both"/>
        <w:rPr>
          <w:rFonts w:asciiTheme="minorHAnsi" w:hAnsiTheme="minorHAnsi" w:cstheme="minorHAnsi"/>
          <w:bCs/>
          <w:sz w:val="22"/>
          <w:szCs w:val="22"/>
          <w:bdr w:val="none" w:sz="0" w:space="0" w:color="auto" w:frame="1"/>
        </w:rPr>
      </w:pPr>
      <w:r w:rsidRPr="00C04FAA">
        <w:rPr>
          <w:rFonts w:asciiTheme="minorHAnsi" w:hAnsiTheme="minorHAnsi" w:cstheme="minorHAnsi"/>
          <w:bCs/>
          <w:sz w:val="22"/>
          <w:szCs w:val="22"/>
          <w:bdr w:val="none" w:sz="0" w:space="0" w:color="auto" w:frame="1"/>
        </w:rPr>
        <w:t>Used to TestNG.xml to run Selenium tests and get TestNG reports.</w:t>
      </w:r>
    </w:p>
    <w:p w14:paraId="6A0329D1" w14:textId="77777777" w:rsidR="00FD6CAC" w:rsidRPr="00C04FAA" w:rsidRDefault="00FD6CAC" w:rsidP="005F3900">
      <w:pPr>
        <w:numPr>
          <w:ilvl w:val="0"/>
          <w:numId w:val="18"/>
        </w:numPr>
        <w:jc w:val="both"/>
        <w:rPr>
          <w:rFonts w:asciiTheme="minorHAnsi" w:hAnsiTheme="minorHAnsi" w:cstheme="minorHAnsi"/>
          <w:bCs/>
          <w:sz w:val="22"/>
          <w:szCs w:val="22"/>
          <w:bdr w:val="none" w:sz="0" w:space="0" w:color="auto" w:frame="1"/>
        </w:rPr>
      </w:pPr>
      <w:r w:rsidRPr="00C04FAA">
        <w:rPr>
          <w:rFonts w:asciiTheme="minorHAnsi" w:hAnsiTheme="minorHAnsi" w:cstheme="minorHAnsi"/>
          <w:bCs/>
          <w:sz w:val="22"/>
          <w:szCs w:val="22"/>
          <w:bdr w:val="none" w:sz="0" w:space="0" w:color="auto" w:frame="1"/>
        </w:rPr>
        <w:t>Experienced in designing Page Object Model (POM) and TestNG based automation framework using Selenium WebDriver, Java, TestNG &amp; apache POI.</w:t>
      </w:r>
    </w:p>
    <w:p w14:paraId="32FE8DDD" w14:textId="77777777" w:rsidR="00FD6CAC" w:rsidRPr="00C04FAA" w:rsidRDefault="00FD6CAC" w:rsidP="005F3900">
      <w:pPr>
        <w:numPr>
          <w:ilvl w:val="0"/>
          <w:numId w:val="18"/>
        </w:numPr>
        <w:jc w:val="both"/>
        <w:rPr>
          <w:rFonts w:asciiTheme="minorHAnsi" w:hAnsiTheme="minorHAnsi" w:cstheme="minorHAnsi"/>
          <w:bCs/>
          <w:sz w:val="22"/>
          <w:szCs w:val="22"/>
          <w:bdr w:val="none" w:sz="0" w:space="0" w:color="auto" w:frame="1"/>
        </w:rPr>
      </w:pPr>
      <w:r w:rsidRPr="00C04FAA">
        <w:rPr>
          <w:rFonts w:asciiTheme="minorHAnsi" w:hAnsiTheme="minorHAnsi" w:cstheme="minorHAnsi"/>
          <w:bCs/>
          <w:sz w:val="22"/>
          <w:szCs w:val="22"/>
          <w:bdr w:val="none" w:sz="0" w:space="0" w:color="auto" w:frame="1"/>
        </w:rPr>
        <w:t>Experience in Data Driven and Keyword Driven framework to maintain test suite.</w:t>
      </w:r>
    </w:p>
    <w:p w14:paraId="6A9538B1" w14:textId="77777777" w:rsidR="00FD6CAC" w:rsidRPr="00C04FAA" w:rsidRDefault="00FD6CAC" w:rsidP="005F3900">
      <w:pPr>
        <w:numPr>
          <w:ilvl w:val="0"/>
          <w:numId w:val="18"/>
        </w:numPr>
        <w:jc w:val="both"/>
        <w:rPr>
          <w:rFonts w:asciiTheme="minorHAnsi" w:hAnsiTheme="minorHAnsi" w:cstheme="minorHAnsi"/>
          <w:bCs/>
          <w:sz w:val="22"/>
          <w:szCs w:val="22"/>
          <w:bdr w:val="none" w:sz="0" w:space="0" w:color="auto" w:frame="1"/>
        </w:rPr>
      </w:pPr>
      <w:r w:rsidRPr="00C04FAA">
        <w:rPr>
          <w:rFonts w:asciiTheme="minorHAnsi" w:hAnsiTheme="minorHAnsi" w:cstheme="minorHAnsi"/>
          <w:bCs/>
          <w:sz w:val="22"/>
          <w:szCs w:val="22"/>
          <w:bdr w:val="none" w:sz="0" w:space="0" w:color="auto" w:frame="1"/>
        </w:rPr>
        <w:t>Having good command on using GIT HUB.</w:t>
      </w:r>
    </w:p>
    <w:p w14:paraId="79ACBD3B" w14:textId="77777777" w:rsidR="00FD6CAC" w:rsidRPr="00C04FAA" w:rsidRDefault="00FD6CAC" w:rsidP="005F3900">
      <w:pPr>
        <w:numPr>
          <w:ilvl w:val="0"/>
          <w:numId w:val="18"/>
        </w:numPr>
        <w:jc w:val="both"/>
        <w:rPr>
          <w:rFonts w:asciiTheme="minorHAnsi" w:hAnsiTheme="minorHAnsi" w:cstheme="minorHAnsi"/>
          <w:bCs/>
          <w:sz w:val="22"/>
          <w:szCs w:val="22"/>
          <w:bdr w:val="none" w:sz="0" w:space="0" w:color="auto" w:frame="1"/>
        </w:rPr>
      </w:pPr>
      <w:r w:rsidRPr="00C04FAA">
        <w:rPr>
          <w:rFonts w:asciiTheme="minorHAnsi" w:hAnsiTheme="minorHAnsi" w:cstheme="minorHAnsi"/>
          <w:bCs/>
          <w:sz w:val="22"/>
          <w:szCs w:val="22"/>
          <w:bdr w:val="none" w:sz="0" w:space="0" w:color="auto" w:frame="1"/>
        </w:rPr>
        <w:t>Defect logging, tracking and monitoring using Bugzilla, JIRA and HP Quality Center (ALM).</w:t>
      </w:r>
    </w:p>
    <w:p w14:paraId="72E485F4" w14:textId="57298CF6" w:rsidR="00FD6CAC" w:rsidRPr="00C04FAA" w:rsidRDefault="00FD6CAC" w:rsidP="005F3900">
      <w:pPr>
        <w:numPr>
          <w:ilvl w:val="0"/>
          <w:numId w:val="18"/>
        </w:numPr>
        <w:jc w:val="both"/>
        <w:rPr>
          <w:rFonts w:asciiTheme="minorHAnsi" w:hAnsiTheme="minorHAnsi" w:cstheme="minorHAnsi"/>
          <w:bCs/>
          <w:sz w:val="22"/>
          <w:szCs w:val="22"/>
          <w:bdr w:val="none" w:sz="0" w:space="0" w:color="auto" w:frame="1"/>
        </w:rPr>
      </w:pPr>
      <w:r w:rsidRPr="00C04FAA">
        <w:rPr>
          <w:rFonts w:asciiTheme="minorHAnsi" w:hAnsiTheme="minorHAnsi" w:cstheme="minorHAnsi"/>
          <w:bCs/>
          <w:sz w:val="22"/>
          <w:szCs w:val="22"/>
          <w:bdr w:val="none" w:sz="0" w:space="0" w:color="auto" w:frame="1"/>
        </w:rPr>
        <w:t>Expertise in writing SQL queries to validate Database.</w:t>
      </w:r>
    </w:p>
    <w:p w14:paraId="7D19F8B6" w14:textId="46170D67" w:rsidR="0079625A" w:rsidRPr="00C04FAA" w:rsidRDefault="0079625A" w:rsidP="005F3900">
      <w:pPr>
        <w:pStyle w:val="ListParagraph"/>
        <w:numPr>
          <w:ilvl w:val="0"/>
          <w:numId w:val="18"/>
        </w:numPr>
        <w:spacing w:after="0" w:line="240" w:lineRule="auto"/>
        <w:rPr>
          <w:rFonts w:asciiTheme="minorHAnsi" w:hAnsiTheme="minorHAnsi" w:cstheme="minorHAnsi"/>
        </w:rPr>
      </w:pPr>
      <w:r w:rsidRPr="00C04FAA">
        <w:rPr>
          <w:rFonts w:asciiTheme="minorHAnsi" w:hAnsiTheme="minorHAnsi" w:cstheme="minorHAnsi"/>
        </w:rPr>
        <w:t xml:space="preserve">Hands on experience in Architecting Legacy Data Migration projects such as Teradata to AWS Redshift migration and from on-premises to </w:t>
      </w:r>
      <w:r w:rsidRPr="00C04FAA">
        <w:rPr>
          <w:rFonts w:asciiTheme="minorHAnsi" w:hAnsiTheme="minorHAnsi" w:cstheme="minorHAnsi"/>
          <w:b/>
        </w:rPr>
        <w:t>AWS Cloud</w:t>
      </w:r>
      <w:r w:rsidRPr="00C04FAA">
        <w:rPr>
          <w:rFonts w:asciiTheme="minorHAnsi" w:hAnsiTheme="minorHAnsi" w:cstheme="minorHAnsi"/>
        </w:rPr>
        <w:t>.</w:t>
      </w:r>
    </w:p>
    <w:p w14:paraId="6867533A" w14:textId="77777777" w:rsidR="0079625A" w:rsidRPr="00C04FAA" w:rsidRDefault="0079625A" w:rsidP="005F3900">
      <w:pPr>
        <w:pStyle w:val="ListParagraph"/>
        <w:numPr>
          <w:ilvl w:val="0"/>
          <w:numId w:val="18"/>
        </w:numPr>
        <w:spacing w:after="0" w:line="240" w:lineRule="auto"/>
        <w:rPr>
          <w:rFonts w:asciiTheme="minorHAnsi" w:hAnsiTheme="minorHAnsi" w:cstheme="minorHAnsi"/>
        </w:rPr>
      </w:pPr>
      <w:r w:rsidRPr="00C04FAA">
        <w:rPr>
          <w:rFonts w:asciiTheme="minorHAnsi" w:hAnsiTheme="minorHAnsi" w:cstheme="minorHAnsi"/>
        </w:rPr>
        <w:t xml:space="preserve">Experience in configuring Docker Containers for Branching and deployed using Elastic Beanstalk. </w:t>
      </w:r>
    </w:p>
    <w:p w14:paraId="5EF0D4AD" w14:textId="77777777" w:rsidR="0079625A" w:rsidRPr="00C04FAA" w:rsidRDefault="0079625A" w:rsidP="005F3900">
      <w:pPr>
        <w:pStyle w:val="ListParagraph"/>
        <w:numPr>
          <w:ilvl w:val="0"/>
          <w:numId w:val="18"/>
        </w:numPr>
        <w:spacing w:after="0" w:line="240" w:lineRule="auto"/>
        <w:rPr>
          <w:rFonts w:asciiTheme="minorHAnsi" w:hAnsiTheme="minorHAnsi" w:cstheme="minorHAnsi"/>
        </w:rPr>
      </w:pPr>
      <w:r w:rsidRPr="00C04FAA">
        <w:rPr>
          <w:rFonts w:asciiTheme="minorHAnsi" w:hAnsiTheme="minorHAnsi" w:cstheme="minorHAnsi"/>
        </w:rPr>
        <w:t>Experience in designing, installing, and implementing Ansible configuration management system for managing Web applications, Environment’s configuration Files, Users, Mount points and Packages.</w:t>
      </w:r>
    </w:p>
    <w:p w14:paraId="581BCD4F" w14:textId="77777777" w:rsidR="0079625A" w:rsidRPr="00C04FAA" w:rsidRDefault="0079625A" w:rsidP="005F3900">
      <w:pPr>
        <w:pStyle w:val="ListParagraph"/>
        <w:numPr>
          <w:ilvl w:val="0"/>
          <w:numId w:val="18"/>
        </w:numPr>
        <w:spacing w:after="0" w:line="240" w:lineRule="auto"/>
        <w:rPr>
          <w:rFonts w:asciiTheme="minorHAnsi" w:hAnsiTheme="minorHAnsi" w:cstheme="minorHAnsi"/>
        </w:rPr>
      </w:pPr>
      <w:r w:rsidRPr="00C04FAA">
        <w:rPr>
          <w:rFonts w:asciiTheme="minorHAnsi" w:hAnsiTheme="minorHAnsi" w:cstheme="minorHAnsi"/>
        </w:rPr>
        <w:t xml:space="preserve">Extensively worked on Jenkins and Hudson by installing, configuring, and maintaining the purpose of </w:t>
      </w:r>
      <w:r w:rsidRPr="00C04FAA">
        <w:rPr>
          <w:rFonts w:asciiTheme="minorHAnsi" w:hAnsiTheme="minorHAnsi" w:cstheme="minorHAnsi"/>
          <w:b/>
        </w:rPr>
        <w:t>Continuous Integration (CI) and for End-to-End automation</w:t>
      </w:r>
      <w:r w:rsidRPr="00C04FAA">
        <w:rPr>
          <w:rFonts w:asciiTheme="minorHAnsi" w:hAnsiTheme="minorHAnsi" w:cstheme="minorHAnsi"/>
        </w:rPr>
        <w:t xml:space="preserve"> for all build and deployments and in implementing </w:t>
      </w:r>
      <w:r w:rsidRPr="00C04FAA">
        <w:rPr>
          <w:rFonts w:asciiTheme="minorHAnsi" w:hAnsiTheme="minorHAnsi" w:cstheme="minorHAnsi"/>
          <w:b/>
        </w:rPr>
        <w:t>CI/CD</w:t>
      </w:r>
      <w:r w:rsidRPr="00C04FAA">
        <w:rPr>
          <w:rFonts w:asciiTheme="minorHAnsi" w:hAnsiTheme="minorHAnsi" w:cstheme="minorHAnsi"/>
        </w:rPr>
        <w:t xml:space="preserve"> for database using Jenkins. Integrate with DevOps teams to help them transform into </w:t>
      </w:r>
      <w:proofErr w:type="spellStart"/>
      <w:r w:rsidRPr="00C04FAA">
        <w:rPr>
          <w:rFonts w:asciiTheme="minorHAnsi" w:hAnsiTheme="minorHAnsi" w:cstheme="minorHAnsi"/>
          <w:b/>
          <w:bCs/>
        </w:rPr>
        <w:t>DevSecOps</w:t>
      </w:r>
      <w:proofErr w:type="spellEnd"/>
      <w:r w:rsidRPr="00C04FAA">
        <w:rPr>
          <w:rFonts w:asciiTheme="minorHAnsi" w:hAnsiTheme="minorHAnsi" w:cstheme="minorHAnsi"/>
        </w:rPr>
        <w:t xml:space="preserve"> teams.</w:t>
      </w:r>
    </w:p>
    <w:p w14:paraId="3DA02F15" w14:textId="77777777" w:rsidR="0079625A" w:rsidRPr="00C04FAA" w:rsidRDefault="0079625A" w:rsidP="005F3900">
      <w:pPr>
        <w:pStyle w:val="ListParagraph"/>
        <w:numPr>
          <w:ilvl w:val="0"/>
          <w:numId w:val="18"/>
        </w:numPr>
        <w:spacing w:after="0" w:line="240" w:lineRule="auto"/>
        <w:rPr>
          <w:rFonts w:asciiTheme="minorHAnsi" w:hAnsiTheme="minorHAnsi" w:cstheme="minorHAnsi"/>
        </w:rPr>
      </w:pPr>
      <w:r w:rsidRPr="00C04FAA">
        <w:rPr>
          <w:rFonts w:asciiTheme="minorHAnsi" w:hAnsiTheme="minorHAnsi" w:cstheme="minorHAnsi"/>
        </w:rPr>
        <w:t xml:space="preserve">Experience in managing </w:t>
      </w:r>
      <w:r w:rsidRPr="00C04FAA">
        <w:rPr>
          <w:rFonts w:asciiTheme="minorHAnsi" w:hAnsiTheme="minorHAnsi" w:cstheme="minorHAnsi"/>
          <w:b/>
        </w:rPr>
        <w:t>U Deploy</w:t>
      </w:r>
      <w:r w:rsidRPr="00C04FAA">
        <w:rPr>
          <w:rFonts w:asciiTheme="minorHAnsi" w:hAnsiTheme="minorHAnsi" w:cstheme="minorHAnsi"/>
        </w:rPr>
        <w:t xml:space="preserve"> configuration, administration, upgrade, security and maintenance of systems, platforms like Web, application.</w:t>
      </w:r>
    </w:p>
    <w:p w14:paraId="538F0A4D" w14:textId="77777777" w:rsidR="0079625A" w:rsidRPr="00C04FAA" w:rsidRDefault="0079625A" w:rsidP="005F3900">
      <w:pPr>
        <w:pStyle w:val="ListParagraph"/>
        <w:numPr>
          <w:ilvl w:val="0"/>
          <w:numId w:val="18"/>
        </w:numPr>
        <w:spacing w:after="0" w:line="240" w:lineRule="auto"/>
        <w:ind w:right="288"/>
        <w:rPr>
          <w:rFonts w:asciiTheme="minorHAnsi" w:hAnsiTheme="minorHAnsi" w:cstheme="minorHAnsi"/>
        </w:rPr>
      </w:pPr>
      <w:r w:rsidRPr="00C04FAA">
        <w:rPr>
          <w:rFonts w:asciiTheme="minorHAnsi" w:hAnsiTheme="minorHAnsi" w:cstheme="minorHAnsi"/>
        </w:rPr>
        <w:t xml:space="preserve">Experience in using build utilities like </w:t>
      </w:r>
      <w:r w:rsidRPr="00C04FAA">
        <w:rPr>
          <w:rFonts w:asciiTheme="minorHAnsi" w:hAnsiTheme="minorHAnsi" w:cstheme="minorHAnsi"/>
          <w:b/>
        </w:rPr>
        <w:t xml:space="preserve">Maven </w:t>
      </w:r>
      <w:r w:rsidRPr="00C04FAA">
        <w:rPr>
          <w:rFonts w:asciiTheme="minorHAnsi" w:hAnsiTheme="minorHAnsi" w:cstheme="minorHAnsi"/>
        </w:rPr>
        <w:t xml:space="preserve">for building of jar, war, and ear files. </w:t>
      </w:r>
    </w:p>
    <w:p w14:paraId="0EED48B6" w14:textId="77777777" w:rsidR="00BD7F84" w:rsidRPr="00C04FAA" w:rsidRDefault="00BD7F84" w:rsidP="005F3900">
      <w:pPr>
        <w:rPr>
          <w:rFonts w:asciiTheme="minorHAnsi" w:hAnsiTheme="minorHAnsi" w:cstheme="minorHAnsi"/>
          <w:b/>
          <w:sz w:val="22"/>
          <w:szCs w:val="22"/>
        </w:rPr>
      </w:pPr>
    </w:p>
    <w:p w14:paraId="7B10D829" w14:textId="325556BC" w:rsidR="00B444CC" w:rsidRPr="00C04FAA" w:rsidRDefault="00165AC4" w:rsidP="005F3900">
      <w:pPr>
        <w:shd w:val="clear" w:color="auto" w:fill="B4C6E7" w:themeFill="accent1" w:themeFillTint="66"/>
        <w:rPr>
          <w:rFonts w:asciiTheme="minorHAnsi" w:hAnsiTheme="minorHAnsi" w:cstheme="minorHAnsi"/>
          <w:b/>
          <w:sz w:val="22"/>
          <w:szCs w:val="22"/>
        </w:rPr>
      </w:pPr>
      <w:r w:rsidRPr="00C04FAA">
        <w:rPr>
          <w:rFonts w:asciiTheme="minorHAnsi" w:hAnsiTheme="minorHAnsi" w:cstheme="minorHAnsi"/>
          <w:b/>
          <w:sz w:val="22"/>
          <w:szCs w:val="22"/>
        </w:rPr>
        <w:t>Technical Skills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8658"/>
      </w:tblGrid>
      <w:tr w:rsidR="00615C73" w:rsidRPr="00C04FAA" w14:paraId="056BC4AD" w14:textId="77777777" w:rsidTr="00615C73">
        <w:trPr>
          <w:tblHeader/>
          <w:tblCellSpacing w:w="15" w:type="dxa"/>
        </w:trPr>
        <w:tc>
          <w:tcPr>
            <w:tcW w:w="0" w:type="auto"/>
            <w:vAlign w:val="center"/>
            <w:hideMark/>
          </w:tcPr>
          <w:p w14:paraId="30BDE8CE" w14:textId="77777777" w:rsidR="00615C73" w:rsidRPr="00C04FAA" w:rsidRDefault="00615C73" w:rsidP="00615C73">
            <w:pPr>
              <w:jc w:val="center"/>
              <w:rPr>
                <w:rFonts w:asciiTheme="minorHAnsi" w:hAnsiTheme="minorHAnsi" w:cstheme="minorHAnsi"/>
                <w:b/>
                <w:bCs/>
                <w:sz w:val="22"/>
                <w:szCs w:val="22"/>
              </w:rPr>
            </w:pPr>
            <w:r w:rsidRPr="00C04FAA">
              <w:rPr>
                <w:rFonts w:asciiTheme="minorHAnsi" w:hAnsiTheme="minorHAnsi" w:cstheme="minorHAnsi"/>
                <w:b/>
                <w:bCs/>
                <w:sz w:val="22"/>
                <w:szCs w:val="22"/>
              </w:rPr>
              <w:t>Category</w:t>
            </w:r>
          </w:p>
        </w:tc>
        <w:tc>
          <w:tcPr>
            <w:tcW w:w="0" w:type="auto"/>
            <w:vAlign w:val="center"/>
            <w:hideMark/>
          </w:tcPr>
          <w:p w14:paraId="0098EA93" w14:textId="77777777" w:rsidR="00615C73" w:rsidRPr="00C04FAA" w:rsidRDefault="00615C73" w:rsidP="00615C73">
            <w:pPr>
              <w:jc w:val="center"/>
              <w:rPr>
                <w:rFonts w:asciiTheme="minorHAnsi" w:hAnsiTheme="minorHAnsi" w:cstheme="minorHAnsi"/>
                <w:b/>
                <w:bCs/>
                <w:sz w:val="22"/>
                <w:szCs w:val="22"/>
              </w:rPr>
            </w:pPr>
            <w:r w:rsidRPr="00C04FAA">
              <w:rPr>
                <w:rFonts w:asciiTheme="minorHAnsi" w:hAnsiTheme="minorHAnsi" w:cstheme="minorHAnsi"/>
                <w:b/>
                <w:bCs/>
                <w:sz w:val="22"/>
                <w:szCs w:val="22"/>
              </w:rPr>
              <w:t>Tools/Technologies</w:t>
            </w:r>
          </w:p>
        </w:tc>
      </w:tr>
      <w:tr w:rsidR="00615C73" w:rsidRPr="00C04FAA" w14:paraId="2F04573F" w14:textId="77777777" w:rsidTr="00615C73">
        <w:trPr>
          <w:tblCellSpacing w:w="15" w:type="dxa"/>
        </w:trPr>
        <w:tc>
          <w:tcPr>
            <w:tcW w:w="0" w:type="auto"/>
            <w:vAlign w:val="center"/>
            <w:hideMark/>
          </w:tcPr>
          <w:p w14:paraId="1264C7F7"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b/>
                <w:bCs/>
                <w:sz w:val="22"/>
                <w:szCs w:val="22"/>
              </w:rPr>
              <w:t>Test Management Tools</w:t>
            </w:r>
          </w:p>
        </w:tc>
        <w:tc>
          <w:tcPr>
            <w:tcW w:w="0" w:type="auto"/>
            <w:vAlign w:val="center"/>
            <w:hideMark/>
          </w:tcPr>
          <w:p w14:paraId="3F5806A9" w14:textId="29F79BA2"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sz w:val="22"/>
                <w:szCs w:val="22"/>
              </w:rPr>
              <w:t>HP ALM, HP Quality Center, TFS</w:t>
            </w:r>
            <w:r w:rsidR="009B7540">
              <w:rPr>
                <w:rFonts w:asciiTheme="minorHAnsi" w:hAnsiTheme="minorHAnsi" w:cstheme="minorHAnsi"/>
                <w:sz w:val="22"/>
                <w:szCs w:val="22"/>
              </w:rPr>
              <w:t xml:space="preserve"> and JIRA</w:t>
            </w:r>
          </w:p>
        </w:tc>
      </w:tr>
      <w:tr w:rsidR="00615C73" w:rsidRPr="00C04FAA" w14:paraId="76EFCF72" w14:textId="77777777" w:rsidTr="00615C73">
        <w:trPr>
          <w:tblCellSpacing w:w="15" w:type="dxa"/>
        </w:trPr>
        <w:tc>
          <w:tcPr>
            <w:tcW w:w="0" w:type="auto"/>
            <w:vAlign w:val="center"/>
            <w:hideMark/>
          </w:tcPr>
          <w:p w14:paraId="5493CD60"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b/>
                <w:bCs/>
                <w:sz w:val="22"/>
                <w:szCs w:val="22"/>
              </w:rPr>
              <w:t>Testing Tools</w:t>
            </w:r>
          </w:p>
        </w:tc>
        <w:tc>
          <w:tcPr>
            <w:tcW w:w="0" w:type="auto"/>
            <w:vAlign w:val="center"/>
            <w:hideMark/>
          </w:tcPr>
          <w:p w14:paraId="453AAC46"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sz w:val="22"/>
                <w:szCs w:val="22"/>
              </w:rPr>
              <w:t xml:space="preserve">TOSCA, Selenium WebDriver, HP Quality Center, JUnit, TestNG, Cucumber, JIRA, Manual Testing, JMeter, </w:t>
            </w:r>
            <w:proofErr w:type="spellStart"/>
            <w:r w:rsidRPr="00C04FAA">
              <w:rPr>
                <w:rFonts w:asciiTheme="minorHAnsi" w:hAnsiTheme="minorHAnsi" w:cstheme="minorHAnsi"/>
                <w:sz w:val="22"/>
                <w:szCs w:val="22"/>
              </w:rPr>
              <w:t>CafeNext</w:t>
            </w:r>
            <w:proofErr w:type="spellEnd"/>
            <w:r w:rsidRPr="00C04FAA">
              <w:rPr>
                <w:rFonts w:asciiTheme="minorHAnsi" w:hAnsiTheme="minorHAnsi" w:cstheme="minorHAnsi"/>
                <w:sz w:val="22"/>
                <w:szCs w:val="22"/>
              </w:rPr>
              <w:t xml:space="preserve"> Framework, Appium, Python, </w:t>
            </w:r>
            <w:proofErr w:type="spellStart"/>
            <w:r w:rsidRPr="00C04FAA">
              <w:rPr>
                <w:rFonts w:asciiTheme="minorHAnsi" w:hAnsiTheme="minorHAnsi" w:cstheme="minorHAnsi"/>
                <w:sz w:val="22"/>
                <w:szCs w:val="22"/>
              </w:rPr>
              <w:t>GoLang</w:t>
            </w:r>
            <w:proofErr w:type="spellEnd"/>
            <w:r w:rsidRPr="00C04FAA">
              <w:rPr>
                <w:rFonts w:asciiTheme="minorHAnsi" w:hAnsiTheme="minorHAnsi" w:cstheme="minorHAnsi"/>
                <w:sz w:val="22"/>
                <w:szCs w:val="22"/>
              </w:rPr>
              <w:t>, TypeScript</w:t>
            </w:r>
          </w:p>
        </w:tc>
      </w:tr>
      <w:tr w:rsidR="00615C73" w:rsidRPr="00C04FAA" w14:paraId="3B98297A" w14:textId="77777777" w:rsidTr="00615C73">
        <w:trPr>
          <w:tblCellSpacing w:w="15" w:type="dxa"/>
        </w:trPr>
        <w:tc>
          <w:tcPr>
            <w:tcW w:w="0" w:type="auto"/>
            <w:vAlign w:val="center"/>
            <w:hideMark/>
          </w:tcPr>
          <w:p w14:paraId="68F63655"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b/>
                <w:bCs/>
                <w:sz w:val="22"/>
                <w:szCs w:val="22"/>
              </w:rPr>
              <w:t>Bug Tracking Tools</w:t>
            </w:r>
          </w:p>
        </w:tc>
        <w:tc>
          <w:tcPr>
            <w:tcW w:w="0" w:type="auto"/>
            <w:vAlign w:val="center"/>
            <w:hideMark/>
          </w:tcPr>
          <w:p w14:paraId="488F46B3" w14:textId="3A9E584B"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sz w:val="22"/>
                <w:szCs w:val="22"/>
              </w:rPr>
              <w:t xml:space="preserve">JIRA, </w:t>
            </w:r>
            <w:proofErr w:type="spellStart"/>
            <w:proofErr w:type="gramStart"/>
            <w:r w:rsidRPr="00C04FAA">
              <w:rPr>
                <w:rFonts w:asciiTheme="minorHAnsi" w:hAnsiTheme="minorHAnsi" w:cstheme="minorHAnsi"/>
                <w:sz w:val="22"/>
                <w:szCs w:val="22"/>
              </w:rPr>
              <w:t>Bugzilla</w:t>
            </w:r>
            <w:r w:rsidR="004150E9">
              <w:rPr>
                <w:rFonts w:asciiTheme="minorHAnsi" w:hAnsiTheme="minorHAnsi" w:cstheme="minorHAnsi"/>
                <w:sz w:val="22"/>
                <w:szCs w:val="22"/>
              </w:rPr>
              <w:t>,Azure</w:t>
            </w:r>
            <w:proofErr w:type="spellEnd"/>
            <w:proofErr w:type="gramEnd"/>
            <w:r w:rsidR="004150E9">
              <w:rPr>
                <w:rFonts w:asciiTheme="minorHAnsi" w:hAnsiTheme="minorHAnsi" w:cstheme="minorHAnsi"/>
                <w:sz w:val="22"/>
                <w:szCs w:val="22"/>
              </w:rPr>
              <w:t xml:space="preserve"> ADO</w:t>
            </w:r>
          </w:p>
        </w:tc>
      </w:tr>
      <w:tr w:rsidR="00615C73" w:rsidRPr="00C04FAA" w14:paraId="653E4979" w14:textId="77777777" w:rsidTr="00615C73">
        <w:trPr>
          <w:tblCellSpacing w:w="15" w:type="dxa"/>
        </w:trPr>
        <w:tc>
          <w:tcPr>
            <w:tcW w:w="0" w:type="auto"/>
            <w:vAlign w:val="center"/>
            <w:hideMark/>
          </w:tcPr>
          <w:p w14:paraId="577C0F1A"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b/>
                <w:bCs/>
                <w:sz w:val="22"/>
                <w:szCs w:val="22"/>
              </w:rPr>
              <w:t>Performance &amp; Load Testing</w:t>
            </w:r>
          </w:p>
        </w:tc>
        <w:tc>
          <w:tcPr>
            <w:tcW w:w="0" w:type="auto"/>
            <w:vAlign w:val="center"/>
            <w:hideMark/>
          </w:tcPr>
          <w:p w14:paraId="4D5C33DB" w14:textId="1D18E6F5"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sz w:val="22"/>
                <w:szCs w:val="22"/>
              </w:rPr>
              <w:t xml:space="preserve">JMeter, </w:t>
            </w:r>
            <w:proofErr w:type="spellStart"/>
            <w:r w:rsidRPr="00C04FAA">
              <w:rPr>
                <w:rFonts w:asciiTheme="minorHAnsi" w:hAnsiTheme="minorHAnsi" w:cstheme="minorHAnsi"/>
                <w:sz w:val="22"/>
                <w:szCs w:val="22"/>
              </w:rPr>
              <w:t>Neoload</w:t>
            </w:r>
            <w:proofErr w:type="spellEnd"/>
          </w:p>
        </w:tc>
      </w:tr>
      <w:tr w:rsidR="00615C73" w:rsidRPr="00C04FAA" w14:paraId="31A6660C" w14:textId="77777777" w:rsidTr="00615C73">
        <w:trPr>
          <w:tblCellSpacing w:w="15" w:type="dxa"/>
        </w:trPr>
        <w:tc>
          <w:tcPr>
            <w:tcW w:w="0" w:type="auto"/>
            <w:vAlign w:val="center"/>
            <w:hideMark/>
          </w:tcPr>
          <w:p w14:paraId="21959CE5"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b/>
                <w:bCs/>
                <w:sz w:val="22"/>
                <w:szCs w:val="22"/>
              </w:rPr>
              <w:t>Tools</w:t>
            </w:r>
          </w:p>
        </w:tc>
        <w:tc>
          <w:tcPr>
            <w:tcW w:w="0" w:type="auto"/>
            <w:vAlign w:val="center"/>
            <w:hideMark/>
          </w:tcPr>
          <w:p w14:paraId="03B0D34A"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sz w:val="22"/>
                <w:szCs w:val="22"/>
              </w:rPr>
              <w:t>Selenium, Playwright, Selenium WebDriver, GitHub Copilot</w:t>
            </w:r>
          </w:p>
        </w:tc>
      </w:tr>
      <w:tr w:rsidR="00615C73" w:rsidRPr="00C04FAA" w14:paraId="23CE03C8" w14:textId="77777777" w:rsidTr="00615C73">
        <w:trPr>
          <w:tblCellSpacing w:w="15" w:type="dxa"/>
        </w:trPr>
        <w:tc>
          <w:tcPr>
            <w:tcW w:w="0" w:type="auto"/>
            <w:vAlign w:val="center"/>
            <w:hideMark/>
          </w:tcPr>
          <w:p w14:paraId="57A59B9F"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b/>
                <w:bCs/>
                <w:sz w:val="22"/>
                <w:szCs w:val="22"/>
              </w:rPr>
              <w:t>Languages</w:t>
            </w:r>
          </w:p>
        </w:tc>
        <w:tc>
          <w:tcPr>
            <w:tcW w:w="0" w:type="auto"/>
            <w:vAlign w:val="center"/>
            <w:hideMark/>
          </w:tcPr>
          <w:p w14:paraId="0750049F"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sz w:val="22"/>
                <w:szCs w:val="22"/>
              </w:rPr>
              <w:t>C, C++, Java</w:t>
            </w:r>
          </w:p>
        </w:tc>
      </w:tr>
      <w:tr w:rsidR="00615C73" w:rsidRPr="00C04FAA" w14:paraId="5CBD82E8" w14:textId="77777777" w:rsidTr="00615C73">
        <w:trPr>
          <w:tblCellSpacing w:w="15" w:type="dxa"/>
        </w:trPr>
        <w:tc>
          <w:tcPr>
            <w:tcW w:w="0" w:type="auto"/>
            <w:vAlign w:val="center"/>
            <w:hideMark/>
          </w:tcPr>
          <w:p w14:paraId="3173D617"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b/>
                <w:bCs/>
                <w:sz w:val="22"/>
                <w:szCs w:val="22"/>
              </w:rPr>
              <w:t>Operating Systems</w:t>
            </w:r>
          </w:p>
        </w:tc>
        <w:tc>
          <w:tcPr>
            <w:tcW w:w="0" w:type="auto"/>
            <w:vAlign w:val="center"/>
            <w:hideMark/>
          </w:tcPr>
          <w:p w14:paraId="43E9004E"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sz w:val="22"/>
                <w:szCs w:val="22"/>
              </w:rPr>
              <w:t>Windows 7/Vista/XP/2003 Server/NT/98, UNIX, Linux</w:t>
            </w:r>
          </w:p>
        </w:tc>
      </w:tr>
      <w:tr w:rsidR="00615C73" w:rsidRPr="00C04FAA" w14:paraId="7900B2CF" w14:textId="77777777" w:rsidTr="00615C73">
        <w:trPr>
          <w:tblCellSpacing w:w="15" w:type="dxa"/>
        </w:trPr>
        <w:tc>
          <w:tcPr>
            <w:tcW w:w="0" w:type="auto"/>
            <w:vAlign w:val="center"/>
            <w:hideMark/>
          </w:tcPr>
          <w:p w14:paraId="6D53DE90"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b/>
                <w:bCs/>
                <w:sz w:val="22"/>
                <w:szCs w:val="22"/>
              </w:rPr>
              <w:t>RDBMS</w:t>
            </w:r>
          </w:p>
        </w:tc>
        <w:tc>
          <w:tcPr>
            <w:tcW w:w="0" w:type="auto"/>
            <w:vAlign w:val="center"/>
            <w:hideMark/>
          </w:tcPr>
          <w:p w14:paraId="458E23D0"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sz w:val="22"/>
                <w:szCs w:val="22"/>
              </w:rPr>
              <w:t>Oracle 8i/9i/11i, MS-SQL Server 2000, MS Access</w:t>
            </w:r>
          </w:p>
        </w:tc>
      </w:tr>
      <w:tr w:rsidR="00615C73" w:rsidRPr="00C04FAA" w14:paraId="3D240766" w14:textId="77777777" w:rsidTr="00615C73">
        <w:trPr>
          <w:tblCellSpacing w:w="15" w:type="dxa"/>
        </w:trPr>
        <w:tc>
          <w:tcPr>
            <w:tcW w:w="0" w:type="auto"/>
            <w:vAlign w:val="center"/>
            <w:hideMark/>
          </w:tcPr>
          <w:p w14:paraId="2AD89DA5"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b/>
                <w:bCs/>
                <w:sz w:val="22"/>
                <w:szCs w:val="22"/>
              </w:rPr>
              <w:t>Web Applications</w:t>
            </w:r>
          </w:p>
        </w:tc>
        <w:tc>
          <w:tcPr>
            <w:tcW w:w="0" w:type="auto"/>
            <w:vAlign w:val="center"/>
            <w:hideMark/>
          </w:tcPr>
          <w:p w14:paraId="532492E4"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sz w:val="22"/>
                <w:szCs w:val="22"/>
              </w:rPr>
              <w:t>J2EE, ASP, HTML, VB, MS Front Page, DHTML, XML, JSP</w:t>
            </w:r>
          </w:p>
        </w:tc>
      </w:tr>
      <w:tr w:rsidR="00615C73" w:rsidRPr="00C04FAA" w14:paraId="0E5DB946" w14:textId="77777777" w:rsidTr="00615C73">
        <w:trPr>
          <w:tblCellSpacing w:w="15" w:type="dxa"/>
        </w:trPr>
        <w:tc>
          <w:tcPr>
            <w:tcW w:w="0" w:type="auto"/>
            <w:vAlign w:val="center"/>
            <w:hideMark/>
          </w:tcPr>
          <w:p w14:paraId="2A3CB457"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b/>
                <w:bCs/>
                <w:sz w:val="22"/>
                <w:szCs w:val="22"/>
              </w:rPr>
              <w:t>Web Servers</w:t>
            </w:r>
          </w:p>
        </w:tc>
        <w:tc>
          <w:tcPr>
            <w:tcW w:w="0" w:type="auto"/>
            <w:vAlign w:val="center"/>
            <w:hideMark/>
          </w:tcPr>
          <w:p w14:paraId="75DF30BD"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sz w:val="22"/>
                <w:szCs w:val="22"/>
              </w:rPr>
              <w:t>Apache Tomcat (SVN), CVS, Git</w:t>
            </w:r>
          </w:p>
        </w:tc>
      </w:tr>
      <w:tr w:rsidR="00615C73" w:rsidRPr="00C04FAA" w14:paraId="1E8401DB" w14:textId="77777777" w:rsidTr="00615C73">
        <w:trPr>
          <w:tblCellSpacing w:w="15" w:type="dxa"/>
        </w:trPr>
        <w:tc>
          <w:tcPr>
            <w:tcW w:w="0" w:type="auto"/>
            <w:vAlign w:val="center"/>
            <w:hideMark/>
          </w:tcPr>
          <w:p w14:paraId="3C997A96"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b/>
                <w:bCs/>
                <w:sz w:val="22"/>
                <w:szCs w:val="22"/>
              </w:rPr>
              <w:t>CI/CD or Build Tools</w:t>
            </w:r>
          </w:p>
        </w:tc>
        <w:tc>
          <w:tcPr>
            <w:tcW w:w="0" w:type="auto"/>
            <w:vAlign w:val="center"/>
            <w:hideMark/>
          </w:tcPr>
          <w:p w14:paraId="6700A342"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sz w:val="22"/>
                <w:szCs w:val="22"/>
              </w:rPr>
              <w:t>Maven, Jenkins</w:t>
            </w:r>
          </w:p>
        </w:tc>
      </w:tr>
      <w:tr w:rsidR="00615C73" w:rsidRPr="00C04FAA" w14:paraId="5825CEF6" w14:textId="77777777" w:rsidTr="00615C73">
        <w:trPr>
          <w:tblCellSpacing w:w="15" w:type="dxa"/>
        </w:trPr>
        <w:tc>
          <w:tcPr>
            <w:tcW w:w="0" w:type="auto"/>
            <w:vAlign w:val="center"/>
            <w:hideMark/>
          </w:tcPr>
          <w:p w14:paraId="4947F118"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b/>
                <w:bCs/>
                <w:sz w:val="22"/>
                <w:szCs w:val="22"/>
              </w:rPr>
              <w:t>Documentation Tools</w:t>
            </w:r>
          </w:p>
        </w:tc>
        <w:tc>
          <w:tcPr>
            <w:tcW w:w="0" w:type="auto"/>
            <w:vAlign w:val="center"/>
            <w:hideMark/>
          </w:tcPr>
          <w:p w14:paraId="67F90AF2"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sz w:val="22"/>
                <w:szCs w:val="22"/>
              </w:rPr>
              <w:t>MS Office, Excel, MS Word, Adobe Acrobat, MS Project</w:t>
            </w:r>
          </w:p>
        </w:tc>
      </w:tr>
      <w:tr w:rsidR="00615C73" w:rsidRPr="00C04FAA" w14:paraId="424F5B88" w14:textId="77777777" w:rsidTr="00615C73">
        <w:trPr>
          <w:tblCellSpacing w:w="15" w:type="dxa"/>
        </w:trPr>
        <w:tc>
          <w:tcPr>
            <w:tcW w:w="0" w:type="auto"/>
            <w:vAlign w:val="center"/>
            <w:hideMark/>
          </w:tcPr>
          <w:p w14:paraId="3D81A688"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b/>
                <w:bCs/>
                <w:sz w:val="22"/>
                <w:szCs w:val="22"/>
              </w:rPr>
              <w:lastRenderedPageBreak/>
              <w:t>Management Tools</w:t>
            </w:r>
          </w:p>
        </w:tc>
        <w:tc>
          <w:tcPr>
            <w:tcW w:w="0" w:type="auto"/>
            <w:vAlign w:val="center"/>
            <w:hideMark/>
          </w:tcPr>
          <w:p w14:paraId="31DE9037"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sz w:val="22"/>
                <w:szCs w:val="22"/>
              </w:rPr>
              <w:t>MS Visio, MS Office Suite (Word, Excel, PowerPoint)</w:t>
            </w:r>
          </w:p>
        </w:tc>
      </w:tr>
      <w:tr w:rsidR="00615C73" w:rsidRPr="00C04FAA" w14:paraId="7808F185" w14:textId="77777777" w:rsidTr="00615C73">
        <w:trPr>
          <w:tblCellSpacing w:w="15" w:type="dxa"/>
        </w:trPr>
        <w:tc>
          <w:tcPr>
            <w:tcW w:w="0" w:type="auto"/>
            <w:vAlign w:val="center"/>
            <w:hideMark/>
          </w:tcPr>
          <w:p w14:paraId="79774A2B"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b/>
                <w:bCs/>
                <w:sz w:val="22"/>
                <w:szCs w:val="22"/>
              </w:rPr>
              <w:t>Methodologies</w:t>
            </w:r>
          </w:p>
        </w:tc>
        <w:tc>
          <w:tcPr>
            <w:tcW w:w="0" w:type="auto"/>
            <w:vAlign w:val="center"/>
            <w:hideMark/>
          </w:tcPr>
          <w:p w14:paraId="706544AF" w14:textId="77777777" w:rsidR="00615C73" w:rsidRPr="00C04FAA" w:rsidRDefault="00615C73" w:rsidP="00615C73">
            <w:pPr>
              <w:rPr>
                <w:rFonts w:asciiTheme="minorHAnsi" w:hAnsiTheme="minorHAnsi" w:cstheme="minorHAnsi"/>
                <w:sz w:val="22"/>
                <w:szCs w:val="22"/>
              </w:rPr>
            </w:pPr>
            <w:r w:rsidRPr="00C04FAA">
              <w:rPr>
                <w:rFonts w:asciiTheme="minorHAnsi" w:hAnsiTheme="minorHAnsi" w:cstheme="minorHAnsi"/>
                <w:sz w:val="22"/>
                <w:szCs w:val="22"/>
              </w:rPr>
              <w:t>Waterfall, Verification &amp; Validation, Agile/Scrum</w:t>
            </w:r>
          </w:p>
        </w:tc>
      </w:tr>
    </w:tbl>
    <w:p w14:paraId="5835C138" w14:textId="77777777" w:rsidR="00567A88" w:rsidRPr="00C04FAA" w:rsidRDefault="00567A88" w:rsidP="005F3900">
      <w:pPr>
        <w:rPr>
          <w:rFonts w:asciiTheme="minorHAnsi" w:hAnsiTheme="minorHAnsi" w:cstheme="minorHAnsi"/>
          <w:b/>
          <w:sz w:val="22"/>
          <w:szCs w:val="22"/>
        </w:rPr>
      </w:pPr>
    </w:p>
    <w:p w14:paraId="0E15FA8B" w14:textId="77777777" w:rsidR="005F3900" w:rsidRPr="00C04FAA" w:rsidRDefault="005F3900" w:rsidP="005F3900">
      <w:pPr>
        <w:shd w:val="clear" w:color="auto" w:fill="B4C6E7" w:themeFill="accent1" w:themeFillTint="66"/>
        <w:rPr>
          <w:rFonts w:asciiTheme="minorHAnsi" w:hAnsiTheme="minorHAnsi" w:cstheme="minorHAnsi"/>
          <w:b/>
          <w:sz w:val="22"/>
          <w:szCs w:val="22"/>
        </w:rPr>
      </w:pPr>
      <w:r w:rsidRPr="00C04FAA">
        <w:rPr>
          <w:rFonts w:asciiTheme="minorHAnsi" w:hAnsiTheme="minorHAnsi" w:cstheme="minorHAnsi"/>
          <w:b/>
          <w:sz w:val="22"/>
          <w:szCs w:val="22"/>
        </w:rPr>
        <w:t>Academics</w:t>
      </w:r>
    </w:p>
    <w:p w14:paraId="7C395FAA" w14:textId="77777777" w:rsidR="005F3900" w:rsidRPr="00C04FAA" w:rsidRDefault="005F3900" w:rsidP="005F3900">
      <w:pPr>
        <w:ind w:left="360"/>
        <w:rPr>
          <w:rFonts w:asciiTheme="minorHAnsi" w:hAnsiTheme="minorHAnsi" w:cstheme="minorHAnsi"/>
          <w:b/>
          <w:sz w:val="22"/>
          <w:szCs w:val="22"/>
        </w:rPr>
      </w:pPr>
    </w:p>
    <w:p w14:paraId="4017ED4D" w14:textId="2D95CDCA" w:rsidR="005F3900" w:rsidRPr="00C04FAA" w:rsidRDefault="005F3900" w:rsidP="005F3900">
      <w:pPr>
        <w:rPr>
          <w:rFonts w:asciiTheme="minorHAnsi" w:hAnsiTheme="minorHAnsi" w:cstheme="minorHAnsi"/>
          <w:b/>
          <w:sz w:val="22"/>
          <w:szCs w:val="22"/>
        </w:rPr>
      </w:pPr>
      <w:r w:rsidRPr="00C04FAA">
        <w:rPr>
          <w:rFonts w:asciiTheme="minorHAnsi" w:hAnsiTheme="minorHAnsi" w:cstheme="minorHAnsi"/>
          <w:b/>
          <w:sz w:val="22"/>
          <w:szCs w:val="22"/>
        </w:rPr>
        <w:t xml:space="preserve">Master's Degree (Major, University, Year): Masters of Computer Applications, </w:t>
      </w:r>
      <w:proofErr w:type="spellStart"/>
      <w:r w:rsidR="00256CD2" w:rsidRPr="00C04FAA">
        <w:rPr>
          <w:rFonts w:asciiTheme="minorHAnsi" w:hAnsiTheme="minorHAnsi" w:cstheme="minorHAnsi"/>
          <w:b/>
          <w:sz w:val="22"/>
          <w:szCs w:val="22"/>
        </w:rPr>
        <w:t>Kuvempu</w:t>
      </w:r>
      <w:proofErr w:type="spellEnd"/>
      <w:r w:rsidRPr="00C04FAA">
        <w:rPr>
          <w:rFonts w:asciiTheme="minorHAnsi" w:hAnsiTheme="minorHAnsi" w:cstheme="minorHAnsi"/>
          <w:b/>
          <w:sz w:val="22"/>
          <w:szCs w:val="22"/>
        </w:rPr>
        <w:t xml:space="preserve"> University,2009.</w:t>
      </w:r>
    </w:p>
    <w:p w14:paraId="3D3941F1" w14:textId="61E66649" w:rsidR="005F3900" w:rsidRPr="00C04FAA" w:rsidRDefault="005F3900" w:rsidP="005F3900">
      <w:pPr>
        <w:rPr>
          <w:rFonts w:asciiTheme="minorHAnsi" w:hAnsiTheme="minorHAnsi" w:cstheme="minorHAnsi"/>
          <w:b/>
          <w:sz w:val="22"/>
          <w:szCs w:val="22"/>
        </w:rPr>
      </w:pPr>
      <w:r w:rsidRPr="00C04FAA">
        <w:rPr>
          <w:rFonts w:asciiTheme="minorHAnsi" w:hAnsiTheme="minorHAnsi" w:cstheme="minorHAnsi"/>
          <w:b/>
          <w:sz w:val="22"/>
          <w:szCs w:val="22"/>
        </w:rPr>
        <w:t xml:space="preserve">Bachelor’s Degree (Major, University, Year): B.sc, </w:t>
      </w:r>
      <w:r w:rsidR="00BB27C2" w:rsidRPr="00C04FAA">
        <w:rPr>
          <w:rFonts w:asciiTheme="minorHAnsi" w:hAnsiTheme="minorHAnsi" w:cstheme="minorHAnsi"/>
          <w:b/>
          <w:sz w:val="22"/>
          <w:szCs w:val="22"/>
        </w:rPr>
        <w:t>Andhra</w:t>
      </w:r>
      <w:r w:rsidRPr="00C04FAA">
        <w:rPr>
          <w:rFonts w:asciiTheme="minorHAnsi" w:hAnsiTheme="minorHAnsi" w:cstheme="minorHAnsi"/>
          <w:b/>
          <w:sz w:val="22"/>
          <w:szCs w:val="22"/>
        </w:rPr>
        <w:t xml:space="preserve"> University,200</w:t>
      </w:r>
      <w:r w:rsidR="00267BCC" w:rsidRPr="00C04FAA">
        <w:rPr>
          <w:rFonts w:asciiTheme="minorHAnsi" w:hAnsiTheme="minorHAnsi" w:cstheme="minorHAnsi"/>
          <w:b/>
          <w:sz w:val="22"/>
          <w:szCs w:val="22"/>
        </w:rPr>
        <w:t>1</w:t>
      </w:r>
    </w:p>
    <w:p w14:paraId="28E6B237" w14:textId="77777777" w:rsidR="005F3900" w:rsidRPr="00C04FAA" w:rsidRDefault="005F3900" w:rsidP="005F3900">
      <w:pPr>
        <w:rPr>
          <w:rFonts w:asciiTheme="minorHAnsi" w:hAnsiTheme="minorHAnsi" w:cstheme="minorHAnsi"/>
          <w:b/>
          <w:sz w:val="22"/>
          <w:szCs w:val="22"/>
        </w:rPr>
      </w:pPr>
    </w:p>
    <w:p w14:paraId="4C1236B9" w14:textId="6F5EF4EA" w:rsidR="00D0294E" w:rsidRPr="00C04FAA" w:rsidRDefault="00165AC4" w:rsidP="005F3900">
      <w:pPr>
        <w:shd w:val="clear" w:color="auto" w:fill="B4C6E7" w:themeFill="accent1" w:themeFillTint="66"/>
        <w:rPr>
          <w:rFonts w:asciiTheme="minorHAnsi" w:hAnsiTheme="minorHAnsi" w:cstheme="minorHAnsi"/>
          <w:b/>
          <w:sz w:val="22"/>
          <w:szCs w:val="22"/>
        </w:rPr>
      </w:pPr>
      <w:r w:rsidRPr="00C04FAA">
        <w:rPr>
          <w:rFonts w:asciiTheme="minorHAnsi" w:hAnsiTheme="minorHAnsi" w:cstheme="minorHAnsi"/>
          <w:b/>
          <w:sz w:val="22"/>
          <w:szCs w:val="22"/>
        </w:rPr>
        <w:t>Experience Summary</w:t>
      </w:r>
    </w:p>
    <w:p w14:paraId="3ADDF2BB" w14:textId="7E6FCA9B" w:rsidR="00567A88" w:rsidRDefault="00567A88" w:rsidP="005F3900">
      <w:pPr>
        <w:rPr>
          <w:rFonts w:asciiTheme="minorHAnsi" w:hAnsiTheme="minorHAnsi" w:cstheme="minorHAnsi"/>
          <w:b/>
          <w:sz w:val="22"/>
          <w:szCs w:val="22"/>
        </w:rPr>
      </w:pPr>
      <w:r w:rsidRPr="00C04FAA">
        <w:rPr>
          <w:rFonts w:asciiTheme="minorHAnsi" w:hAnsiTheme="minorHAnsi" w:cstheme="minorHAnsi"/>
          <w:b/>
          <w:sz w:val="22"/>
          <w:szCs w:val="22"/>
        </w:rPr>
        <w:t xml:space="preserve"> </w:t>
      </w:r>
    </w:p>
    <w:p w14:paraId="69D40A9F" w14:textId="6C897D22" w:rsidR="00665CD3" w:rsidRPr="00C04FAA" w:rsidRDefault="00665CD3" w:rsidP="00665CD3">
      <w:pPr>
        <w:rPr>
          <w:rFonts w:asciiTheme="minorHAnsi" w:hAnsiTheme="minorHAnsi" w:cstheme="minorHAnsi"/>
          <w:sz w:val="22"/>
          <w:szCs w:val="22"/>
        </w:rPr>
      </w:pPr>
      <w:r w:rsidRPr="00C04FAA">
        <w:rPr>
          <w:rFonts w:asciiTheme="minorHAnsi" w:hAnsiTheme="minorHAnsi" w:cstheme="minorHAnsi"/>
          <w:b/>
          <w:bCs/>
          <w:sz w:val="22"/>
          <w:szCs w:val="22"/>
        </w:rPr>
        <w:t xml:space="preserve">Client: </w:t>
      </w:r>
      <w:r>
        <w:rPr>
          <w:rFonts w:asciiTheme="minorHAnsi" w:hAnsiTheme="minorHAnsi" w:cstheme="minorHAnsi"/>
          <w:b/>
          <w:bCs/>
          <w:sz w:val="22"/>
          <w:szCs w:val="22"/>
        </w:rPr>
        <w:t>BECU</w:t>
      </w:r>
      <w:r w:rsidRPr="00C04FAA">
        <w:rPr>
          <w:rFonts w:asciiTheme="minorHAnsi" w:hAnsiTheme="minorHAnsi" w:cstheme="minorHAnsi"/>
          <w:b/>
          <w:bCs/>
          <w:sz w:val="22"/>
          <w:szCs w:val="22"/>
        </w:rPr>
        <w:t xml:space="preserve"> Chicago, IL</w:t>
      </w:r>
      <w:r w:rsidRPr="00C04FAA">
        <w:rPr>
          <w:rFonts w:asciiTheme="minorHAnsi" w:hAnsiTheme="minorHAnsi" w:cstheme="minorHAnsi"/>
          <w:sz w:val="22"/>
          <w:szCs w:val="22"/>
        </w:rPr>
        <w:tab/>
      </w:r>
      <w:r w:rsidRPr="00C04FAA">
        <w:rPr>
          <w:rFonts w:asciiTheme="minorHAnsi" w:hAnsiTheme="minorHAnsi" w:cstheme="minorHAnsi"/>
          <w:sz w:val="22"/>
          <w:szCs w:val="22"/>
        </w:rPr>
        <w:tab/>
      </w:r>
      <w:r w:rsidRPr="00C04FAA">
        <w:rPr>
          <w:rFonts w:asciiTheme="minorHAnsi" w:hAnsiTheme="minorHAnsi" w:cstheme="minorHAnsi"/>
          <w:sz w:val="22"/>
          <w:szCs w:val="22"/>
        </w:rPr>
        <w:tab/>
      </w:r>
      <w:r w:rsidRPr="00C04FAA">
        <w:rPr>
          <w:rFonts w:asciiTheme="minorHAnsi" w:hAnsiTheme="minorHAnsi" w:cstheme="minorHAnsi"/>
          <w:sz w:val="22"/>
          <w:szCs w:val="22"/>
        </w:rPr>
        <w:tab/>
      </w:r>
      <w:r w:rsidRPr="00C04FAA">
        <w:rPr>
          <w:rFonts w:asciiTheme="minorHAnsi" w:hAnsiTheme="minorHAnsi" w:cstheme="minorHAnsi"/>
          <w:sz w:val="22"/>
          <w:szCs w:val="22"/>
        </w:rPr>
        <w:tab/>
      </w:r>
      <w:r w:rsidRPr="00C04FAA">
        <w:rPr>
          <w:rFonts w:asciiTheme="minorHAnsi" w:hAnsiTheme="minorHAnsi" w:cstheme="minorHAnsi"/>
          <w:sz w:val="22"/>
          <w:szCs w:val="22"/>
        </w:rPr>
        <w:tab/>
      </w:r>
      <w:r w:rsidRPr="00C04FAA">
        <w:rPr>
          <w:rFonts w:asciiTheme="minorHAnsi" w:hAnsiTheme="minorHAnsi" w:cstheme="minorHAnsi"/>
          <w:sz w:val="22"/>
          <w:szCs w:val="22"/>
        </w:rPr>
        <w:tab/>
      </w:r>
      <w:r w:rsidRPr="00C04FAA">
        <w:rPr>
          <w:rFonts w:asciiTheme="minorHAnsi" w:hAnsiTheme="minorHAnsi" w:cstheme="minorHAnsi"/>
          <w:sz w:val="22"/>
          <w:szCs w:val="22"/>
        </w:rPr>
        <w:tab/>
      </w:r>
      <w:r>
        <w:rPr>
          <w:rFonts w:asciiTheme="minorHAnsi" w:hAnsiTheme="minorHAnsi" w:cstheme="minorHAnsi"/>
          <w:b/>
          <w:sz w:val="22"/>
          <w:szCs w:val="22"/>
        </w:rPr>
        <w:t>Sep</w:t>
      </w:r>
      <w:r w:rsidRPr="00C04FAA">
        <w:rPr>
          <w:rFonts w:asciiTheme="minorHAnsi" w:hAnsiTheme="minorHAnsi" w:cstheme="minorHAnsi"/>
          <w:b/>
          <w:sz w:val="22"/>
          <w:szCs w:val="22"/>
        </w:rPr>
        <w:t xml:space="preserve"> 202</w:t>
      </w:r>
      <w:r>
        <w:rPr>
          <w:rFonts w:asciiTheme="minorHAnsi" w:hAnsiTheme="minorHAnsi" w:cstheme="minorHAnsi"/>
          <w:b/>
          <w:sz w:val="22"/>
          <w:szCs w:val="22"/>
        </w:rPr>
        <w:t>5</w:t>
      </w:r>
      <w:r w:rsidRPr="00C04FAA">
        <w:rPr>
          <w:rFonts w:asciiTheme="minorHAnsi" w:hAnsiTheme="minorHAnsi" w:cstheme="minorHAnsi"/>
          <w:b/>
          <w:sz w:val="22"/>
          <w:szCs w:val="22"/>
        </w:rPr>
        <w:t>-</w:t>
      </w:r>
      <w:r>
        <w:rPr>
          <w:rFonts w:asciiTheme="minorHAnsi" w:hAnsiTheme="minorHAnsi" w:cstheme="minorHAnsi"/>
          <w:b/>
          <w:sz w:val="22"/>
          <w:szCs w:val="22"/>
        </w:rPr>
        <w:t>Till date</w:t>
      </w:r>
    </w:p>
    <w:p w14:paraId="06A87884" w14:textId="2CE70EED" w:rsidR="00665CD3" w:rsidRPr="00C04FAA" w:rsidRDefault="00665CD3" w:rsidP="00665CD3">
      <w:pPr>
        <w:rPr>
          <w:rFonts w:asciiTheme="minorHAnsi" w:hAnsiTheme="minorHAnsi" w:cstheme="minorHAnsi"/>
          <w:b/>
          <w:bCs/>
          <w:sz w:val="22"/>
          <w:szCs w:val="22"/>
        </w:rPr>
      </w:pPr>
      <w:r w:rsidRPr="00C04FAA">
        <w:rPr>
          <w:rFonts w:asciiTheme="minorHAnsi" w:hAnsiTheme="minorHAnsi" w:cstheme="minorHAnsi"/>
          <w:b/>
          <w:bCs/>
          <w:sz w:val="22"/>
          <w:szCs w:val="22"/>
        </w:rPr>
        <w:t xml:space="preserve">Project: </w:t>
      </w:r>
      <w:r>
        <w:rPr>
          <w:rFonts w:asciiTheme="minorHAnsi" w:hAnsiTheme="minorHAnsi" w:cstheme="minorHAnsi"/>
          <w:b/>
          <w:bCs/>
          <w:sz w:val="22"/>
          <w:szCs w:val="22"/>
        </w:rPr>
        <w:t>SMDO -</w:t>
      </w:r>
      <w:proofErr w:type="spellStart"/>
      <w:r>
        <w:rPr>
          <w:rFonts w:asciiTheme="minorHAnsi" w:hAnsiTheme="minorHAnsi" w:cstheme="minorHAnsi"/>
          <w:b/>
          <w:bCs/>
          <w:sz w:val="22"/>
          <w:szCs w:val="22"/>
        </w:rPr>
        <w:t>CreditCard</w:t>
      </w:r>
      <w:proofErr w:type="spellEnd"/>
      <w:r w:rsidRPr="00C04FAA">
        <w:rPr>
          <w:rFonts w:asciiTheme="minorHAnsi" w:hAnsiTheme="minorHAnsi" w:cstheme="minorHAnsi"/>
          <w:b/>
          <w:bCs/>
          <w:sz w:val="22"/>
          <w:szCs w:val="22"/>
        </w:rPr>
        <w:t xml:space="preserve">                                         </w:t>
      </w:r>
    </w:p>
    <w:p w14:paraId="08241202" w14:textId="4E55BE5B" w:rsidR="00665CD3" w:rsidRPr="00C04FAA" w:rsidRDefault="00665CD3" w:rsidP="00665CD3">
      <w:pPr>
        <w:rPr>
          <w:rFonts w:asciiTheme="minorHAnsi" w:hAnsiTheme="minorHAnsi" w:cstheme="minorHAnsi"/>
          <w:b/>
          <w:bCs/>
          <w:sz w:val="22"/>
          <w:szCs w:val="22"/>
        </w:rPr>
      </w:pPr>
      <w:r w:rsidRPr="00C04FAA">
        <w:rPr>
          <w:rFonts w:asciiTheme="minorHAnsi" w:hAnsiTheme="minorHAnsi" w:cstheme="minorHAnsi"/>
          <w:b/>
          <w:bCs/>
          <w:sz w:val="22"/>
          <w:szCs w:val="22"/>
        </w:rPr>
        <w:t xml:space="preserve">Test management Tool: </w:t>
      </w:r>
      <w:r>
        <w:rPr>
          <w:rFonts w:asciiTheme="minorHAnsi" w:hAnsiTheme="minorHAnsi" w:cstheme="minorHAnsi"/>
          <w:b/>
          <w:bCs/>
          <w:sz w:val="22"/>
          <w:szCs w:val="22"/>
        </w:rPr>
        <w:t>Azure ADO</w:t>
      </w:r>
    </w:p>
    <w:p w14:paraId="6AD39716" w14:textId="77777777" w:rsidR="00665CD3" w:rsidRPr="00C04FAA" w:rsidRDefault="00665CD3" w:rsidP="00665CD3">
      <w:pPr>
        <w:rPr>
          <w:rFonts w:asciiTheme="minorHAnsi" w:hAnsiTheme="minorHAnsi" w:cstheme="minorHAnsi"/>
          <w:b/>
          <w:bCs/>
          <w:sz w:val="22"/>
          <w:szCs w:val="22"/>
        </w:rPr>
      </w:pPr>
      <w:r w:rsidRPr="00C04FAA">
        <w:rPr>
          <w:rFonts w:asciiTheme="minorHAnsi" w:hAnsiTheme="minorHAnsi" w:cstheme="minorHAnsi"/>
          <w:b/>
          <w:bCs/>
          <w:sz w:val="22"/>
          <w:szCs w:val="22"/>
        </w:rPr>
        <w:t>Designation:  SDET</w:t>
      </w:r>
    </w:p>
    <w:p w14:paraId="46E43F17" w14:textId="08427FDD" w:rsidR="00665CD3" w:rsidRPr="00665CD3" w:rsidRDefault="00665CD3" w:rsidP="00665CD3">
      <w:pPr>
        <w:rPr>
          <w:rFonts w:asciiTheme="minorHAnsi" w:hAnsiTheme="minorHAnsi" w:cstheme="minorHAnsi"/>
          <w:sz w:val="22"/>
          <w:szCs w:val="22"/>
        </w:rPr>
      </w:pPr>
      <w:r w:rsidRPr="00665CD3">
        <w:rPr>
          <w:rFonts w:asciiTheme="minorHAnsi" w:hAnsiTheme="minorHAnsi" w:cstheme="minorHAnsi"/>
          <w:sz w:val="22"/>
          <w:szCs w:val="22"/>
        </w:rPr>
        <w:t xml:space="preserve">Worked as a Senior SDET on the Digital Onboarding platform integrating </w:t>
      </w:r>
      <w:proofErr w:type="spellStart"/>
      <w:r w:rsidRPr="00665CD3">
        <w:rPr>
          <w:rFonts w:asciiTheme="minorHAnsi" w:hAnsiTheme="minorHAnsi" w:cstheme="minorHAnsi"/>
          <w:sz w:val="22"/>
          <w:szCs w:val="22"/>
        </w:rPr>
        <w:t>Backbase</w:t>
      </w:r>
      <w:proofErr w:type="spellEnd"/>
      <w:r w:rsidRPr="00665CD3">
        <w:rPr>
          <w:rFonts w:asciiTheme="minorHAnsi" w:hAnsiTheme="minorHAnsi" w:cstheme="minorHAnsi"/>
          <w:sz w:val="22"/>
          <w:szCs w:val="22"/>
        </w:rPr>
        <w:t>, Prove Prefill, and Alloy SDK. Designed and executed end</w:t>
      </w:r>
      <w:r w:rsidRPr="00665CD3">
        <w:rPr>
          <w:rFonts w:ascii="Cambria Math" w:hAnsi="Cambria Math" w:cs="Cambria Math"/>
          <w:sz w:val="22"/>
          <w:szCs w:val="22"/>
        </w:rPr>
        <w:t>‑</w:t>
      </w:r>
      <w:r w:rsidRPr="00665CD3">
        <w:rPr>
          <w:rFonts w:asciiTheme="minorHAnsi" w:hAnsiTheme="minorHAnsi" w:cstheme="minorHAnsi"/>
          <w:sz w:val="22"/>
          <w:szCs w:val="22"/>
        </w:rPr>
        <w:t>to</w:t>
      </w:r>
      <w:r w:rsidRPr="00665CD3">
        <w:rPr>
          <w:rFonts w:ascii="Cambria Math" w:hAnsi="Cambria Math" w:cs="Cambria Math"/>
          <w:sz w:val="22"/>
          <w:szCs w:val="22"/>
        </w:rPr>
        <w:t>‑</w:t>
      </w:r>
      <w:r w:rsidRPr="00665CD3">
        <w:rPr>
          <w:rFonts w:asciiTheme="minorHAnsi" w:hAnsiTheme="minorHAnsi" w:cstheme="minorHAnsi"/>
          <w:sz w:val="22"/>
          <w:szCs w:val="22"/>
        </w:rPr>
        <w:t xml:space="preserve">end tests covering SMS identity verification, link expiration, session timeout, and member decisioning. Created manual and automation test cases, validated API/UI flows, logged defects, </w:t>
      </w:r>
    </w:p>
    <w:p w14:paraId="21BC9672" w14:textId="7A30089D" w:rsidR="00665CD3" w:rsidRDefault="00665CD3" w:rsidP="00665CD3">
      <w:pPr>
        <w:rPr>
          <w:rFonts w:asciiTheme="minorHAnsi" w:hAnsiTheme="minorHAnsi" w:cstheme="minorHAnsi"/>
          <w:sz w:val="22"/>
          <w:szCs w:val="22"/>
        </w:rPr>
      </w:pPr>
      <w:r w:rsidRPr="00665CD3">
        <w:rPr>
          <w:rFonts w:asciiTheme="minorHAnsi" w:hAnsiTheme="minorHAnsi" w:cstheme="minorHAnsi"/>
          <w:sz w:val="22"/>
          <w:szCs w:val="22"/>
        </w:rPr>
        <w:t>and collaborated with cross</w:t>
      </w:r>
      <w:r w:rsidRPr="00665CD3">
        <w:rPr>
          <w:rFonts w:ascii="Cambria Math" w:hAnsi="Cambria Math" w:cs="Cambria Math"/>
          <w:sz w:val="22"/>
          <w:szCs w:val="22"/>
        </w:rPr>
        <w:t>‑</w:t>
      </w:r>
      <w:r w:rsidRPr="00665CD3">
        <w:rPr>
          <w:rFonts w:asciiTheme="minorHAnsi" w:hAnsiTheme="minorHAnsi" w:cstheme="minorHAnsi"/>
          <w:sz w:val="22"/>
          <w:szCs w:val="22"/>
        </w:rPr>
        <w:t>functional teams to ensure high</w:t>
      </w:r>
      <w:r w:rsidRPr="00665CD3">
        <w:rPr>
          <w:rFonts w:ascii="Cambria Math" w:hAnsi="Cambria Math" w:cs="Cambria Math"/>
          <w:sz w:val="22"/>
          <w:szCs w:val="22"/>
        </w:rPr>
        <w:t>‑</w:t>
      </w:r>
      <w:r w:rsidRPr="00665CD3">
        <w:rPr>
          <w:rFonts w:asciiTheme="minorHAnsi" w:hAnsiTheme="minorHAnsi" w:cstheme="minorHAnsi"/>
          <w:sz w:val="22"/>
          <w:szCs w:val="22"/>
        </w:rPr>
        <w:t>quality releases across multiple environments.</w:t>
      </w:r>
    </w:p>
    <w:p w14:paraId="1FC76C3E" w14:textId="77777777" w:rsidR="00665CD3" w:rsidRDefault="00665CD3" w:rsidP="00665CD3">
      <w:pPr>
        <w:rPr>
          <w:rFonts w:asciiTheme="minorHAnsi" w:hAnsiTheme="minorHAnsi" w:cstheme="minorHAnsi"/>
          <w:sz w:val="22"/>
          <w:szCs w:val="22"/>
        </w:rPr>
      </w:pPr>
    </w:p>
    <w:p w14:paraId="02F36555" w14:textId="6DC8DC8C" w:rsidR="00665CD3" w:rsidRDefault="00665CD3" w:rsidP="005F3900">
      <w:pPr>
        <w:rPr>
          <w:rFonts w:asciiTheme="minorHAnsi" w:hAnsiTheme="minorHAnsi" w:cstheme="minorHAnsi"/>
          <w:b/>
          <w:sz w:val="22"/>
          <w:szCs w:val="22"/>
        </w:rPr>
      </w:pPr>
      <w:r w:rsidRPr="00C04FAA">
        <w:rPr>
          <w:rFonts w:asciiTheme="minorHAnsi" w:hAnsiTheme="minorHAnsi" w:cstheme="minorHAnsi"/>
          <w:b/>
          <w:sz w:val="22"/>
          <w:szCs w:val="22"/>
        </w:rPr>
        <w:t>Responsibilities</w:t>
      </w:r>
      <w:r>
        <w:rPr>
          <w:rFonts w:asciiTheme="minorHAnsi" w:hAnsiTheme="minorHAnsi" w:cstheme="minorHAnsi"/>
          <w:b/>
          <w:sz w:val="22"/>
          <w:szCs w:val="22"/>
        </w:rPr>
        <w:t>:</w:t>
      </w:r>
    </w:p>
    <w:p w14:paraId="363911A8"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Design, develop, and maintain automated test scripts with Playwright and Selenium WebDriver in C#.</w:t>
      </w:r>
    </w:p>
    <w:p w14:paraId="4667258F"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Enhance automation frameworks using Page Object Model (POM) and BDD principles.</w:t>
      </w:r>
    </w:p>
    <w:p w14:paraId="7E18BC62"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Ensure comprehensive test coverage for web applications.</w:t>
      </w:r>
    </w:p>
    <w:p w14:paraId="15FFE8DA"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Create test environments leveraging AWS Lambda, Amazon RDS, and Amazon DynamoDB.</w:t>
      </w:r>
    </w:p>
    <w:p w14:paraId="1594A061"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Implement NoSQL solutions with MongoDB for data-driven testing.</w:t>
      </w:r>
    </w:p>
    <w:p w14:paraId="01D97106"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Integrate continuous testing strategies using AWS tools.</w:t>
      </w:r>
    </w:p>
    <w:p w14:paraId="0DD1A71C"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Develop end-to-end test scenarios with Playwright’s API.</w:t>
      </w:r>
    </w:p>
    <w:p w14:paraId="3F048BEE"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Optimize test execution speed using headless mode and parallel execution.</w:t>
      </w:r>
    </w:p>
    <w:p w14:paraId="2C790121"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Simulate network conditions with network interception features.</w:t>
      </w:r>
    </w:p>
    <w:p w14:paraId="392D1665"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Integrate automated testing into CI/CD pipelines (Jenkins, GitHub Actions).</w:t>
      </w:r>
    </w:p>
    <w:p w14:paraId="11C0FE81"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Capture and analyze test results with screenshots and video recordings.</w:t>
      </w:r>
    </w:p>
    <w:p w14:paraId="33F05E3A"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Collaborate with stakeholders to align testing with business objectives.</w:t>
      </w:r>
    </w:p>
    <w:p w14:paraId="275B95DD"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Integrate AI-assisted testing tools into CI/CD workflows.</w:t>
      </w:r>
    </w:p>
    <w:p w14:paraId="7F90FB00"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Conduct exploratory testing with AI-generated suggestions.</w:t>
      </w:r>
    </w:p>
    <w:p w14:paraId="77FA2648"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Optimize testing frameworks using GitHub Copilot.</w:t>
      </w:r>
    </w:p>
    <w:p w14:paraId="529B9EF4"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Analyze AI-generated test cases for accuracy and reliability.</w:t>
      </w:r>
    </w:p>
    <w:p w14:paraId="372DC7CA"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Mentor junior QA team members on automation best practices.</w:t>
      </w:r>
    </w:p>
    <w:p w14:paraId="72565F5B"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Document testing strategies and methodologies.</w:t>
      </w:r>
    </w:p>
    <w:p w14:paraId="76951121"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lastRenderedPageBreak/>
        <w:t>Participate in continuous improvement initiatives.</w:t>
      </w:r>
    </w:p>
    <w:p w14:paraId="4FBF0E8E"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Conduct training on Playwright and Selenium best practices.</w:t>
      </w:r>
    </w:p>
    <w:p w14:paraId="6F9E4941"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Validate responsive designs using mobile device emulation.</w:t>
      </w:r>
    </w:p>
    <w:p w14:paraId="266D437E" w14:textId="77777777" w:rsidR="00665CD3" w:rsidRPr="00665CD3" w:rsidRDefault="00665CD3" w:rsidP="00665CD3">
      <w:pPr>
        <w:numPr>
          <w:ilvl w:val="0"/>
          <w:numId w:val="28"/>
        </w:numPr>
        <w:spacing w:before="100" w:beforeAutospacing="1" w:after="100" w:afterAutospacing="1"/>
        <w:rPr>
          <w:sz w:val="24"/>
          <w:szCs w:val="24"/>
        </w:rPr>
      </w:pPr>
      <w:r w:rsidRPr="00665CD3">
        <w:rPr>
          <w:sz w:val="24"/>
          <w:szCs w:val="24"/>
        </w:rPr>
        <w:t>Implement visual testing strategies for web applications.</w:t>
      </w:r>
    </w:p>
    <w:p w14:paraId="65818D48" w14:textId="77777777" w:rsidR="00665CD3" w:rsidRPr="00C04FAA" w:rsidRDefault="00665CD3" w:rsidP="005F3900">
      <w:pPr>
        <w:rPr>
          <w:rFonts w:asciiTheme="minorHAnsi" w:hAnsiTheme="minorHAnsi" w:cstheme="minorHAnsi"/>
          <w:sz w:val="22"/>
          <w:szCs w:val="22"/>
        </w:rPr>
      </w:pPr>
      <w:bookmarkStart w:id="0" w:name="_GoBack"/>
      <w:bookmarkEnd w:id="0"/>
    </w:p>
    <w:p w14:paraId="6FB5C520" w14:textId="47F8288D" w:rsidR="00567A88" w:rsidRPr="00C04FAA" w:rsidRDefault="00567A88" w:rsidP="005F3900">
      <w:pPr>
        <w:rPr>
          <w:rFonts w:asciiTheme="minorHAnsi" w:hAnsiTheme="minorHAnsi" w:cstheme="minorHAnsi"/>
          <w:sz w:val="22"/>
          <w:szCs w:val="22"/>
        </w:rPr>
      </w:pPr>
      <w:r w:rsidRPr="00C04FAA">
        <w:rPr>
          <w:rFonts w:asciiTheme="minorHAnsi" w:hAnsiTheme="minorHAnsi" w:cstheme="minorHAnsi"/>
          <w:b/>
          <w:bCs/>
          <w:sz w:val="22"/>
          <w:szCs w:val="22"/>
        </w:rPr>
        <w:t>Client: Citizens Bank Chicago</w:t>
      </w:r>
      <w:r w:rsidR="00861B23" w:rsidRPr="00C04FAA">
        <w:rPr>
          <w:rFonts w:asciiTheme="minorHAnsi" w:hAnsiTheme="minorHAnsi" w:cstheme="minorHAnsi"/>
          <w:b/>
          <w:bCs/>
          <w:sz w:val="22"/>
          <w:szCs w:val="22"/>
        </w:rPr>
        <w:t>, IL</w:t>
      </w:r>
      <w:r w:rsidRPr="00C04FAA">
        <w:rPr>
          <w:rFonts w:asciiTheme="minorHAnsi" w:hAnsiTheme="minorHAnsi" w:cstheme="minorHAnsi"/>
          <w:sz w:val="22"/>
          <w:szCs w:val="22"/>
        </w:rPr>
        <w:t xml:space="preserve"> </w:t>
      </w:r>
      <w:r w:rsidR="005F3900" w:rsidRPr="00C04FAA">
        <w:rPr>
          <w:rFonts w:asciiTheme="minorHAnsi" w:hAnsiTheme="minorHAnsi" w:cstheme="minorHAnsi"/>
          <w:sz w:val="22"/>
          <w:szCs w:val="22"/>
        </w:rPr>
        <w:tab/>
      </w:r>
      <w:r w:rsidR="005F3900" w:rsidRPr="00C04FAA">
        <w:rPr>
          <w:rFonts w:asciiTheme="minorHAnsi" w:hAnsiTheme="minorHAnsi" w:cstheme="minorHAnsi"/>
          <w:sz w:val="22"/>
          <w:szCs w:val="22"/>
        </w:rPr>
        <w:tab/>
      </w:r>
      <w:r w:rsidR="005F3900" w:rsidRPr="00C04FAA">
        <w:rPr>
          <w:rFonts w:asciiTheme="minorHAnsi" w:hAnsiTheme="minorHAnsi" w:cstheme="minorHAnsi"/>
          <w:sz w:val="22"/>
          <w:szCs w:val="22"/>
        </w:rPr>
        <w:tab/>
      </w:r>
      <w:r w:rsidR="005F3900" w:rsidRPr="00C04FAA">
        <w:rPr>
          <w:rFonts w:asciiTheme="minorHAnsi" w:hAnsiTheme="minorHAnsi" w:cstheme="minorHAnsi"/>
          <w:sz w:val="22"/>
          <w:szCs w:val="22"/>
        </w:rPr>
        <w:tab/>
      </w:r>
      <w:r w:rsidR="005F3900" w:rsidRPr="00C04FAA">
        <w:rPr>
          <w:rFonts w:asciiTheme="minorHAnsi" w:hAnsiTheme="minorHAnsi" w:cstheme="minorHAnsi"/>
          <w:sz w:val="22"/>
          <w:szCs w:val="22"/>
        </w:rPr>
        <w:tab/>
      </w:r>
      <w:r w:rsidR="005F3900" w:rsidRPr="00C04FAA">
        <w:rPr>
          <w:rFonts w:asciiTheme="minorHAnsi" w:hAnsiTheme="minorHAnsi" w:cstheme="minorHAnsi"/>
          <w:sz w:val="22"/>
          <w:szCs w:val="22"/>
        </w:rPr>
        <w:tab/>
      </w:r>
      <w:r w:rsidR="005F3900" w:rsidRPr="00C04FAA">
        <w:rPr>
          <w:rFonts w:asciiTheme="minorHAnsi" w:hAnsiTheme="minorHAnsi" w:cstheme="minorHAnsi"/>
          <w:sz w:val="22"/>
          <w:szCs w:val="22"/>
        </w:rPr>
        <w:tab/>
      </w:r>
      <w:r w:rsidR="00FA123D" w:rsidRPr="00C04FAA">
        <w:rPr>
          <w:rFonts w:asciiTheme="minorHAnsi" w:hAnsiTheme="minorHAnsi" w:cstheme="minorHAnsi"/>
          <w:sz w:val="22"/>
          <w:szCs w:val="22"/>
        </w:rPr>
        <w:tab/>
      </w:r>
      <w:r w:rsidR="00AA4BE4" w:rsidRPr="00C04FAA">
        <w:rPr>
          <w:rFonts w:asciiTheme="minorHAnsi" w:hAnsiTheme="minorHAnsi" w:cstheme="minorHAnsi"/>
          <w:b/>
          <w:sz w:val="22"/>
          <w:szCs w:val="22"/>
        </w:rPr>
        <w:t>Feb</w:t>
      </w:r>
      <w:r w:rsidR="005F3900" w:rsidRPr="00C04FAA">
        <w:rPr>
          <w:rFonts w:asciiTheme="minorHAnsi" w:hAnsiTheme="minorHAnsi" w:cstheme="minorHAnsi"/>
          <w:b/>
          <w:sz w:val="22"/>
          <w:szCs w:val="22"/>
        </w:rPr>
        <w:t xml:space="preserve"> 202</w:t>
      </w:r>
      <w:r w:rsidR="00AA4BE4" w:rsidRPr="00C04FAA">
        <w:rPr>
          <w:rFonts w:asciiTheme="minorHAnsi" w:hAnsiTheme="minorHAnsi" w:cstheme="minorHAnsi"/>
          <w:b/>
          <w:sz w:val="22"/>
          <w:szCs w:val="22"/>
        </w:rPr>
        <w:t>2</w:t>
      </w:r>
      <w:r w:rsidR="005F3900" w:rsidRPr="00C04FAA">
        <w:rPr>
          <w:rFonts w:asciiTheme="minorHAnsi" w:hAnsiTheme="minorHAnsi" w:cstheme="minorHAnsi"/>
          <w:b/>
          <w:sz w:val="22"/>
          <w:szCs w:val="22"/>
        </w:rPr>
        <w:t>-</w:t>
      </w:r>
      <w:r w:rsidR="00FA123D" w:rsidRPr="00C04FAA">
        <w:rPr>
          <w:rFonts w:asciiTheme="minorHAnsi" w:hAnsiTheme="minorHAnsi" w:cstheme="minorHAnsi"/>
          <w:b/>
          <w:sz w:val="22"/>
          <w:szCs w:val="22"/>
        </w:rPr>
        <w:t>Sep 2025</w:t>
      </w:r>
    </w:p>
    <w:p w14:paraId="0ADF333C" w14:textId="2FBD2AC9" w:rsidR="005F3900" w:rsidRPr="00C04FAA" w:rsidRDefault="005F3900" w:rsidP="005F3900">
      <w:pPr>
        <w:rPr>
          <w:rFonts w:asciiTheme="minorHAnsi" w:hAnsiTheme="minorHAnsi" w:cstheme="minorHAnsi"/>
          <w:b/>
          <w:bCs/>
          <w:sz w:val="22"/>
          <w:szCs w:val="22"/>
        </w:rPr>
      </w:pPr>
      <w:r w:rsidRPr="00C04FAA">
        <w:rPr>
          <w:rFonts w:asciiTheme="minorHAnsi" w:hAnsiTheme="minorHAnsi" w:cstheme="minorHAnsi"/>
          <w:b/>
          <w:bCs/>
          <w:sz w:val="22"/>
          <w:szCs w:val="22"/>
        </w:rPr>
        <w:t xml:space="preserve">Project: Mortgage Accounting API                                         </w:t>
      </w:r>
    </w:p>
    <w:p w14:paraId="2B584A9F" w14:textId="77777777" w:rsidR="00567A88" w:rsidRPr="00C04FAA" w:rsidRDefault="00567A88" w:rsidP="005F3900">
      <w:pPr>
        <w:rPr>
          <w:rFonts w:asciiTheme="minorHAnsi" w:hAnsiTheme="minorHAnsi" w:cstheme="minorHAnsi"/>
          <w:b/>
          <w:bCs/>
          <w:sz w:val="22"/>
          <w:szCs w:val="22"/>
        </w:rPr>
      </w:pPr>
      <w:r w:rsidRPr="00C04FAA">
        <w:rPr>
          <w:rFonts w:asciiTheme="minorHAnsi" w:hAnsiTheme="minorHAnsi" w:cstheme="minorHAnsi"/>
          <w:b/>
          <w:bCs/>
          <w:sz w:val="22"/>
          <w:szCs w:val="22"/>
        </w:rPr>
        <w:t>Test management Tool: JIRA</w:t>
      </w:r>
    </w:p>
    <w:p w14:paraId="7533821C" w14:textId="52075076" w:rsidR="00567A88" w:rsidRPr="00C04FAA" w:rsidRDefault="00567A88" w:rsidP="005F3900">
      <w:pPr>
        <w:rPr>
          <w:rFonts w:asciiTheme="minorHAnsi" w:hAnsiTheme="minorHAnsi" w:cstheme="minorHAnsi"/>
          <w:b/>
          <w:bCs/>
          <w:sz w:val="22"/>
          <w:szCs w:val="22"/>
        </w:rPr>
      </w:pPr>
      <w:r w:rsidRPr="00C04FAA">
        <w:rPr>
          <w:rFonts w:asciiTheme="minorHAnsi" w:hAnsiTheme="minorHAnsi" w:cstheme="minorHAnsi"/>
          <w:b/>
          <w:bCs/>
          <w:sz w:val="22"/>
          <w:szCs w:val="22"/>
        </w:rPr>
        <w:t xml:space="preserve">Designation: </w:t>
      </w:r>
      <w:r w:rsidR="002C4A3C" w:rsidRPr="00C04FAA">
        <w:rPr>
          <w:rFonts w:asciiTheme="minorHAnsi" w:hAnsiTheme="minorHAnsi" w:cstheme="minorHAnsi"/>
          <w:b/>
          <w:bCs/>
          <w:sz w:val="22"/>
          <w:szCs w:val="22"/>
        </w:rPr>
        <w:t xml:space="preserve"> </w:t>
      </w:r>
      <w:r w:rsidR="00716B83" w:rsidRPr="00C04FAA">
        <w:rPr>
          <w:rFonts w:asciiTheme="minorHAnsi" w:hAnsiTheme="minorHAnsi" w:cstheme="minorHAnsi"/>
          <w:b/>
          <w:bCs/>
          <w:sz w:val="22"/>
          <w:szCs w:val="22"/>
        </w:rPr>
        <w:t>SDET</w:t>
      </w:r>
    </w:p>
    <w:p w14:paraId="54136FE5" w14:textId="77777777" w:rsidR="00567A88" w:rsidRPr="00C04FAA" w:rsidRDefault="00567A88" w:rsidP="005F3900">
      <w:pPr>
        <w:rPr>
          <w:rFonts w:asciiTheme="minorHAnsi" w:hAnsiTheme="minorHAnsi" w:cstheme="minorHAnsi"/>
          <w:sz w:val="22"/>
          <w:szCs w:val="22"/>
        </w:rPr>
      </w:pPr>
      <w:r w:rsidRPr="00C04FAA">
        <w:rPr>
          <w:rFonts w:asciiTheme="minorHAnsi" w:hAnsiTheme="minorHAnsi" w:cstheme="minorHAnsi"/>
          <w:sz w:val="22"/>
          <w:szCs w:val="22"/>
        </w:rPr>
        <w:t>Mortgage application migration from Citizens On-premise to Citizens AWS Cloud. It is expected that the audience is aware of Citizens SDLC processes and Business Processes. Though it is focused only on Consumer cloud migration, these are general guidelines and can be used for any Citizens AWS migration. engineering teams.</w:t>
      </w:r>
    </w:p>
    <w:p w14:paraId="377776AE" w14:textId="77777777" w:rsidR="005F3900" w:rsidRPr="00C04FAA" w:rsidRDefault="005F3900" w:rsidP="005F3900">
      <w:pPr>
        <w:rPr>
          <w:rFonts w:asciiTheme="minorHAnsi" w:hAnsiTheme="minorHAnsi" w:cstheme="minorHAnsi"/>
          <w:b/>
          <w:sz w:val="22"/>
          <w:szCs w:val="22"/>
        </w:rPr>
      </w:pPr>
    </w:p>
    <w:p w14:paraId="5F669B8B" w14:textId="6141E192" w:rsidR="00567A88" w:rsidRPr="00C04FAA" w:rsidRDefault="00567A88" w:rsidP="005F3900">
      <w:pPr>
        <w:rPr>
          <w:rFonts w:asciiTheme="minorHAnsi" w:hAnsiTheme="minorHAnsi" w:cstheme="minorHAnsi"/>
          <w:b/>
          <w:sz w:val="22"/>
          <w:szCs w:val="22"/>
        </w:rPr>
      </w:pPr>
      <w:r w:rsidRPr="00C04FAA">
        <w:rPr>
          <w:rFonts w:asciiTheme="minorHAnsi" w:hAnsiTheme="minorHAnsi" w:cstheme="minorHAnsi"/>
          <w:b/>
          <w:sz w:val="22"/>
          <w:szCs w:val="22"/>
        </w:rPr>
        <w:t>Responsibilities:</w:t>
      </w:r>
    </w:p>
    <w:p w14:paraId="495F53D9" w14:textId="77777777" w:rsidR="00DC6739" w:rsidRPr="00C04FAA" w:rsidRDefault="00DC6739" w:rsidP="00DC6739">
      <w:pPr>
        <w:pStyle w:val="ListParagraph"/>
        <w:numPr>
          <w:ilvl w:val="0"/>
          <w:numId w:val="26"/>
        </w:numPr>
        <w:rPr>
          <w:rFonts w:asciiTheme="minorHAnsi" w:hAnsiTheme="minorHAnsi" w:cstheme="minorHAnsi"/>
        </w:rPr>
      </w:pPr>
      <w:r w:rsidRPr="00C04FAA">
        <w:rPr>
          <w:rFonts w:asciiTheme="minorHAnsi" w:hAnsiTheme="minorHAnsi" w:cstheme="minorHAnsi"/>
        </w:rPr>
        <w:t>Design, develop, and maintain automated test scripts using Playwright and Selenium WebDriver for web applications.</w:t>
      </w:r>
    </w:p>
    <w:p w14:paraId="22302C94" w14:textId="77777777" w:rsidR="00DC6739" w:rsidRPr="00C04FAA" w:rsidRDefault="00DC6739" w:rsidP="00DC6739">
      <w:pPr>
        <w:pStyle w:val="ListParagraph"/>
        <w:numPr>
          <w:ilvl w:val="0"/>
          <w:numId w:val="26"/>
        </w:numPr>
        <w:rPr>
          <w:rFonts w:asciiTheme="minorHAnsi" w:hAnsiTheme="minorHAnsi" w:cstheme="minorHAnsi"/>
        </w:rPr>
      </w:pPr>
      <w:r w:rsidRPr="00C04FAA">
        <w:rPr>
          <w:rFonts w:asciiTheme="minorHAnsi" w:hAnsiTheme="minorHAnsi" w:cstheme="minorHAnsi"/>
        </w:rPr>
        <w:t>Build and enhance automation frameworks leveraging Playwright and Selenium, including Page Object Model (POM) and BDD methodologies.</w:t>
      </w:r>
    </w:p>
    <w:p w14:paraId="131A8590" w14:textId="77777777" w:rsidR="00AA6A94" w:rsidRPr="00AA6A94" w:rsidRDefault="00AA6A94" w:rsidP="00AA6A94">
      <w:pPr>
        <w:pStyle w:val="ListParagraph"/>
        <w:numPr>
          <w:ilvl w:val="0"/>
          <w:numId w:val="26"/>
        </w:numPr>
        <w:rPr>
          <w:rFonts w:asciiTheme="minorHAnsi" w:hAnsiTheme="minorHAnsi" w:cstheme="minorHAnsi"/>
        </w:rPr>
      </w:pPr>
      <w:r w:rsidRPr="00AA6A94">
        <w:rPr>
          <w:rFonts w:asciiTheme="minorHAnsi" w:hAnsiTheme="minorHAnsi" w:cstheme="minorHAnsi"/>
        </w:rPr>
        <w:t>Develop and maintain automated test scripts for web applications using Playwright and Selenium WebDriver, ensuring comprehensive test coverage and enhancing user experience.</w:t>
      </w:r>
    </w:p>
    <w:p w14:paraId="7B82A466" w14:textId="77777777" w:rsidR="00AA6A94" w:rsidRPr="00AA6A94" w:rsidRDefault="00AA6A94" w:rsidP="00AA6A94">
      <w:pPr>
        <w:pStyle w:val="ListParagraph"/>
        <w:numPr>
          <w:ilvl w:val="0"/>
          <w:numId w:val="26"/>
        </w:numPr>
        <w:rPr>
          <w:rFonts w:asciiTheme="minorHAnsi" w:hAnsiTheme="minorHAnsi" w:cstheme="minorHAnsi"/>
        </w:rPr>
      </w:pPr>
      <w:r w:rsidRPr="00AA6A94">
        <w:rPr>
          <w:rFonts w:asciiTheme="minorHAnsi" w:hAnsiTheme="minorHAnsi" w:cstheme="minorHAnsi"/>
        </w:rPr>
        <w:t>Leverage AWS services, including AWS Lambda, Amazon RDS, and Amazon DynamoDB, to create test environments and support data-driven testing processes.</w:t>
      </w:r>
    </w:p>
    <w:p w14:paraId="19D1C791" w14:textId="5DE9DB02" w:rsidR="00DC6739" w:rsidRPr="00C04FAA" w:rsidRDefault="00AA6A94" w:rsidP="00AA6A94">
      <w:pPr>
        <w:pStyle w:val="ListParagraph"/>
        <w:numPr>
          <w:ilvl w:val="0"/>
          <w:numId w:val="26"/>
        </w:numPr>
        <w:rPr>
          <w:rFonts w:asciiTheme="minorHAnsi" w:hAnsiTheme="minorHAnsi" w:cstheme="minorHAnsi"/>
        </w:rPr>
      </w:pPr>
      <w:r w:rsidRPr="00AA6A94">
        <w:rPr>
          <w:rFonts w:asciiTheme="minorHAnsi" w:hAnsiTheme="minorHAnsi" w:cstheme="minorHAnsi"/>
        </w:rPr>
        <w:t xml:space="preserve">Design and implement NoSQL solutions using MongoDB, developing data schemas that optimize retrieval and analysis for various testing </w:t>
      </w:r>
      <w:proofErr w:type="spellStart"/>
      <w:r w:rsidRPr="00AA6A94">
        <w:rPr>
          <w:rFonts w:asciiTheme="minorHAnsi" w:hAnsiTheme="minorHAnsi" w:cstheme="minorHAnsi"/>
        </w:rPr>
        <w:t>scenarios.Integrate</w:t>
      </w:r>
      <w:proofErr w:type="spellEnd"/>
      <w:r w:rsidRPr="00AA6A94">
        <w:rPr>
          <w:rFonts w:asciiTheme="minorHAnsi" w:hAnsiTheme="minorHAnsi" w:cstheme="minorHAnsi"/>
        </w:rPr>
        <w:t xml:space="preserve"> continuous testing strategies for generative AI applications through AWS tools, automating validation processes with AWS </w:t>
      </w:r>
      <w:proofErr w:type="spellStart"/>
      <w:r w:rsidRPr="00AA6A94">
        <w:rPr>
          <w:rFonts w:asciiTheme="minorHAnsi" w:hAnsiTheme="minorHAnsi" w:cstheme="minorHAnsi"/>
        </w:rPr>
        <w:t>CodePipeline</w:t>
      </w:r>
      <w:proofErr w:type="spellEnd"/>
      <w:r w:rsidRPr="00AA6A94">
        <w:rPr>
          <w:rFonts w:asciiTheme="minorHAnsi" w:hAnsiTheme="minorHAnsi" w:cstheme="minorHAnsi"/>
        </w:rPr>
        <w:t xml:space="preserve"> and AWS </w:t>
      </w:r>
      <w:proofErr w:type="spellStart"/>
      <w:r w:rsidRPr="00AA6A94">
        <w:rPr>
          <w:rFonts w:asciiTheme="minorHAnsi" w:hAnsiTheme="minorHAnsi" w:cstheme="minorHAnsi"/>
        </w:rPr>
        <w:t>CodeBuild</w:t>
      </w:r>
      <w:proofErr w:type="spellEnd"/>
      <w:r w:rsidRPr="00AA6A94">
        <w:rPr>
          <w:rFonts w:asciiTheme="minorHAnsi" w:hAnsiTheme="minorHAnsi" w:cstheme="minorHAnsi"/>
        </w:rPr>
        <w:t xml:space="preserve"> to facilitate rapid deployment </w:t>
      </w:r>
      <w:proofErr w:type="spellStart"/>
      <w:r w:rsidRPr="00AA6A94">
        <w:rPr>
          <w:rFonts w:asciiTheme="minorHAnsi" w:hAnsiTheme="minorHAnsi" w:cstheme="minorHAnsi"/>
        </w:rPr>
        <w:t>cycles.</w:t>
      </w:r>
      <w:r w:rsidR="00DC6739" w:rsidRPr="00C04FAA">
        <w:rPr>
          <w:rFonts w:asciiTheme="minorHAnsi" w:hAnsiTheme="minorHAnsi" w:cstheme="minorHAnsi"/>
        </w:rPr>
        <w:t>Implement</w:t>
      </w:r>
      <w:proofErr w:type="spellEnd"/>
      <w:r w:rsidR="00DC6739" w:rsidRPr="00C04FAA">
        <w:rPr>
          <w:rFonts w:asciiTheme="minorHAnsi" w:hAnsiTheme="minorHAnsi" w:cstheme="minorHAnsi"/>
        </w:rPr>
        <w:t xml:space="preserve"> end-to-end test scenarios using Playwright's API to validate user journeys and application functionality.</w:t>
      </w:r>
    </w:p>
    <w:p w14:paraId="31666065" w14:textId="77777777" w:rsidR="00DC6739" w:rsidRPr="00C04FAA" w:rsidRDefault="00DC6739" w:rsidP="00DC6739">
      <w:pPr>
        <w:pStyle w:val="ListParagraph"/>
        <w:numPr>
          <w:ilvl w:val="0"/>
          <w:numId w:val="26"/>
        </w:numPr>
        <w:rPr>
          <w:rFonts w:asciiTheme="minorHAnsi" w:hAnsiTheme="minorHAnsi" w:cstheme="minorHAnsi"/>
        </w:rPr>
      </w:pPr>
      <w:r w:rsidRPr="00C04FAA">
        <w:rPr>
          <w:rFonts w:asciiTheme="minorHAnsi" w:hAnsiTheme="minorHAnsi" w:cstheme="minorHAnsi"/>
        </w:rPr>
        <w:t>Utilize Playwright’s headless mode and parallel execution capabilities to improve test execution speed.</w:t>
      </w:r>
    </w:p>
    <w:p w14:paraId="15CD8EEE" w14:textId="77777777" w:rsidR="00DC6739" w:rsidRPr="00C04FAA" w:rsidRDefault="00DC6739" w:rsidP="00DC6739">
      <w:pPr>
        <w:pStyle w:val="ListParagraph"/>
        <w:numPr>
          <w:ilvl w:val="0"/>
          <w:numId w:val="26"/>
        </w:numPr>
        <w:rPr>
          <w:rFonts w:asciiTheme="minorHAnsi" w:hAnsiTheme="minorHAnsi" w:cstheme="minorHAnsi"/>
        </w:rPr>
      </w:pPr>
      <w:r w:rsidRPr="00C04FAA">
        <w:rPr>
          <w:rFonts w:asciiTheme="minorHAnsi" w:hAnsiTheme="minorHAnsi" w:cstheme="minorHAnsi"/>
        </w:rPr>
        <w:t>Employ network interception features to simulate various network conditions and validate API responses.</w:t>
      </w:r>
    </w:p>
    <w:p w14:paraId="0003DF3D" w14:textId="77777777" w:rsidR="00DC6739" w:rsidRPr="00C04FAA" w:rsidRDefault="00DC6739" w:rsidP="00DC6739">
      <w:pPr>
        <w:pStyle w:val="ListParagraph"/>
        <w:numPr>
          <w:ilvl w:val="0"/>
          <w:numId w:val="26"/>
        </w:numPr>
        <w:rPr>
          <w:rFonts w:asciiTheme="minorHAnsi" w:hAnsiTheme="minorHAnsi" w:cstheme="minorHAnsi"/>
        </w:rPr>
      </w:pPr>
      <w:r w:rsidRPr="00C04FAA">
        <w:rPr>
          <w:rFonts w:asciiTheme="minorHAnsi" w:hAnsiTheme="minorHAnsi" w:cstheme="minorHAnsi"/>
        </w:rPr>
        <w:t>Integrate automated testing into CI/CD pipelines using tools like Jenkins and GitHub Actions.</w:t>
      </w:r>
    </w:p>
    <w:p w14:paraId="6D5B4B87" w14:textId="77777777" w:rsidR="00DC6739" w:rsidRPr="00C04FAA" w:rsidRDefault="00DC6739" w:rsidP="00DC6739">
      <w:pPr>
        <w:pStyle w:val="ListParagraph"/>
        <w:numPr>
          <w:ilvl w:val="0"/>
          <w:numId w:val="26"/>
        </w:numPr>
        <w:rPr>
          <w:rFonts w:asciiTheme="minorHAnsi" w:hAnsiTheme="minorHAnsi" w:cstheme="minorHAnsi"/>
        </w:rPr>
      </w:pPr>
      <w:r w:rsidRPr="00C04FAA">
        <w:rPr>
          <w:rFonts w:asciiTheme="minorHAnsi" w:hAnsiTheme="minorHAnsi" w:cstheme="minorHAnsi"/>
        </w:rPr>
        <w:t>Capture and analyze test results, including screenshots and video recordings, for debugging.</w:t>
      </w:r>
    </w:p>
    <w:p w14:paraId="19F6A731" w14:textId="77777777" w:rsidR="00DC6739" w:rsidRPr="00C04FAA" w:rsidRDefault="00DC6739" w:rsidP="00DC6739">
      <w:pPr>
        <w:pStyle w:val="ListParagraph"/>
        <w:numPr>
          <w:ilvl w:val="0"/>
          <w:numId w:val="26"/>
        </w:numPr>
        <w:rPr>
          <w:rFonts w:asciiTheme="minorHAnsi" w:hAnsiTheme="minorHAnsi" w:cstheme="minorHAnsi"/>
        </w:rPr>
      </w:pPr>
      <w:r w:rsidRPr="00C04FAA">
        <w:rPr>
          <w:rFonts w:asciiTheme="minorHAnsi" w:hAnsiTheme="minorHAnsi" w:cstheme="minorHAnsi"/>
        </w:rPr>
        <w:t>Collaborate with developers, product owners, and stakeholders to align testing with business objectives.</w:t>
      </w:r>
    </w:p>
    <w:p w14:paraId="19FBB634" w14:textId="77777777" w:rsidR="00465B54" w:rsidRPr="00C04FAA" w:rsidRDefault="00465B54" w:rsidP="00465B54">
      <w:pPr>
        <w:pStyle w:val="ListParagraph"/>
        <w:numPr>
          <w:ilvl w:val="0"/>
          <w:numId w:val="26"/>
        </w:numPr>
        <w:rPr>
          <w:rFonts w:asciiTheme="minorHAnsi" w:hAnsiTheme="minorHAnsi" w:cstheme="minorHAnsi"/>
        </w:rPr>
      </w:pPr>
      <w:r w:rsidRPr="00C04FAA">
        <w:rPr>
          <w:rFonts w:asciiTheme="minorHAnsi" w:hAnsiTheme="minorHAnsi" w:cstheme="minorHAnsi"/>
        </w:rPr>
        <w:t>Collaborate with development teams to integrate AI-assisted testing tools into existing CI/CD pipelines, ensuring seamless automation.</w:t>
      </w:r>
    </w:p>
    <w:p w14:paraId="05992D49" w14:textId="77777777" w:rsidR="00465B54" w:rsidRPr="00C04FAA" w:rsidRDefault="00465B54" w:rsidP="00465B54">
      <w:pPr>
        <w:pStyle w:val="ListParagraph"/>
        <w:numPr>
          <w:ilvl w:val="0"/>
          <w:numId w:val="26"/>
        </w:numPr>
        <w:rPr>
          <w:rFonts w:asciiTheme="minorHAnsi" w:hAnsiTheme="minorHAnsi" w:cstheme="minorHAnsi"/>
        </w:rPr>
      </w:pPr>
      <w:r w:rsidRPr="00C04FAA">
        <w:rPr>
          <w:rFonts w:asciiTheme="minorHAnsi" w:hAnsiTheme="minorHAnsi" w:cstheme="minorHAnsi"/>
        </w:rPr>
        <w:t>Conduct exploratory testing with the support of AI-generated suggestions to identify edge cases and improve test coverage.</w:t>
      </w:r>
    </w:p>
    <w:p w14:paraId="035615DD" w14:textId="77777777" w:rsidR="00465B54" w:rsidRPr="00C04FAA" w:rsidRDefault="00465B54" w:rsidP="00465B54">
      <w:pPr>
        <w:pStyle w:val="ListParagraph"/>
        <w:numPr>
          <w:ilvl w:val="0"/>
          <w:numId w:val="26"/>
        </w:numPr>
        <w:rPr>
          <w:rFonts w:asciiTheme="minorHAnsi" w:hAnsiTheme="minorHAnsi" w:cstheme="minorHAnsi"/>
        </w:rPr>
      </w:pPr>
      <w:r w:rsidRPr="00C04FAA">
        <w:rPr>
          <w:rFonts w:asciiTheme="minorHAnsi" w:hAnsiTheme="minorHAnsi" w:cstheme="minorHAnsi"/>
        </w:rPr>
        <w:t>Maintain and optimize automated testing frameworks by leveraging GitHub Copilot to improve code quality and reduce redundancy.</w:t>
      </w:r>
    </w:p>
    <w:p w14:paraId="2084A226" w14:textId="77777777" w:rsidR="00465B54" w:rsidRPr="00C04FAA" w:rsidRDefault="00465B54" w:rsidP="00465B54">
      <w:pPr>
        <w:pStyle w:val="ListParagraph"/>
        <w:numPr>
          <w:ilvl w:val="0"/>
          <w:numId w:val="26"/>
        </w:numPr>
        <w:rPr>
          <w:rFonts w:asciiTheme="minorHAnsi" w:hAnsiTheme="minorHAnsi" w:cstheme="minorHAnsi"/>
        </w:rPr>
      </w:pPr>
      <w:r w:rsidRPr="00C04FAA">
        <w:rPr>
          <w:rFonts w:asciiTheme="minorHAnsi" w:hAnsiTheme="minorHAnsi" w:cstheme="minorHAnsi"/>
        </w:rPr>
        <w:t>Analyze AI-generated test cases for accuracy and reliability, making necessary adjustments to align with project requirements.</w:t>
      </w:r>
    </w:p>
    <w:p w14:paraId="01BA4E35" w14:textId="77777777" w:rsidR="00465B54" w:rsidRPr="00C04FAA" w:rsidRDefault="00465B54" w:rsidP="00465B54">
      <w:pPr>
        <w:pStyle w:val="ListParagraph"/>
        <w:numPr>
          <w:ilvl w:val="0"/>
          <w:numId w:val="26"/>
        </w:numPr>
        <w:rPr>
          <w:rFonts w:asciiTheme="minorHAnsi" w:hAnsiTheme="minorHAnsi" w:cstheme="minorHAnsi"/>
        </w:rPr>
      </w:pPr>
      <w:r w:rsidRPr="00C04FAA">
        <w:rPr>
          <w:rFonts w:asciiTheme="minorHAnsi" w:hAnsiTheme="minorHAnsi" w:cstheme="minorHAnsi"/>
        </w:rPr>
        <w:t>Provide training and support to team members on the effective use of GitHub Copilot in testing, fostering a culture of innovation and collaboration.</w:t>
      </w:r>
    </w:p>
    <w:p w14:paraId="7AED8553" w14:textId="188D8440" w:rsidR="00465B54" w:rsidRPr="00C04FAA" w:rsidRDefault="00465B54" w:rsidP="00465B54">
      <w:pPr>
        <w:pStyle w:val="ListParagraph"/>
        <w:numPr>
          <w:ilvl w:val="0"/>
          <w:numId w:val="26"/>
        </w:numPr>
        <w:rPr>
          <w:rFonts w:asciiTheme="minorHAnsi" w:hAnsiTheme="minorHAnsi" w:cstheme="minorHAnsi"/>
        </w:rPr>
      </w:pPr>
      <w:r w:rsidRPr="00C04FAA">
        <w:rPr>
          <w:rFonts w:asciiTheme="minorHAnsi" w:hAnsiTheme="minorHAnsi" w:cstheme="minorHAnsi"/>
        </w:rPr>
        <w:t>Develop and document testing strategies that incorporate AI tools, ensuring clear communication of testing methodologies and results..</w:t>
      </w:r>
    </w:p>
    <w:p w14:paraId="7ACDD4B8" w14:textId="77777777" w:rsidR="00DC6739" w:rsidRPr="00C04FAA" w:rsidRDefault="00DC6739" w:rsidP="00DC6739">
      <w:pPr>
        <w:pStyle w:val="ListParagraph"/>
        <w:numPr>
          <w:ilvl w:val="0"/>
          <w:numId w:val="26"/>
        </w:numPr>
        <w:rPr>
          <w:rFonts w:asciiTheme="minorHAnsi" w:hAnsiTheme="minorHAnsi" w:cstheme="minorHAnsi"/>
        </w:rPr>
      </w:pPr>
      <w:r w:rsidRPr="00C04FAA">
        <w:rPr>
          <w:rFonts w:asciiTheme="minorHAnsi" w:hAnsiTheme="minorHAnsi" w:cstheme="minorHAnsi"/>
        </w:rPr>
        <w:t>Maintain thorough documentation of test cases, frameworks, and testing processes.</w:t>
      </w:r>
    </w:p>
    <w:p w14:paraId="0922971D" w14:textId="77777777" w:rsidR="00DC6739" w:rsidRPr="00C04FAA" w:rsidRDefault="00DC6739" w:rsidP="00DC6739">
      <w:pPr>
        <w:pStyle w:val="ListParagraph"/>
        <w:numPr>
          <w:ilvl w:val="0"/>
          <w:numId w:val="26"/>
        </w:numPr>
        <w:rPr>
          <w:rFonts w:asciiTheme="minorHAnsi" w:hAnsiTheme="minorHAnsi" w:cstheme="minorHAnsi"/>
        </w:rPr>
      </w:pPr>
      <w:r w:rsidRPr="00C04FAA">
        <w:rPr>
          <w:rFonts w:asciiTheme="minorHAnsi" w:hAnsiTheme="minorHAnsi" w:cstheme="minorHAnsi"/>
        </w:rPr>
        <w:lastRenderedPageBreak/>
        <w:t>Provide guidance and mentorship to junior QA team members on test automation best practices.</w:t>
      </w:r>
    </w:p>
    <w:p w14:paraId="573149AF" w14:textId="07D3737D" w:rsidR="00DC6739" w:rsidRPr="00C04FAA" w:rsidRDefault="00DC6739" w:rsidP="00DC6739">
      <w:pPr>
        <w:pStyle w:val="ListParagraph"/>
        <w:numPr>
          <w:ilvl w:val="0"/>
          <w:numId w:val="26"/>
        </w:numPr>
        <w:rPr>
          <w:rFonts w:asciiTheme="minorHAnsi" w:hAnsiTheme="minorHAnsi" w:cstheme="minorHAnsi"/>
        </w:rPr>
      </w:pPr>
      <w:r w:rsidRPr="00C04FAA">
        <w:rPr>
          <w:rFonts w:asciiTheme="minorHAnsi" w:hAnsiTheme="minorHAnsi" w:cstheme="minorHAnsi"/>
          <w:lang w:val="en-US"/>
        </w:rPr>
        <w:t>P</w:t>
      </w:r>
      <w:proofErr w:type="spellStart"/>
      <w:r w:rsidRPr="00C04FAA">
        <w:rPr>
          <w:rFonts w:asciiTheme="minorHAnsi" w:hAnsiTheme="minorHAnsi" w:cstheme="minorHAnsi"/>
        </w:rPr>
        <w:t>articipate</w:t>
      </w:r>
      <w:proofErr w:type="spellEnd"/>
      <w:r w:rsidRPr="00C04FAA">
        <w:rPr>
          <w:rFonts w:asciiTheme="minorHAnsi" w:hAnsiTheme="minorHAnsi" w:cstheme="minorHAnsi"/>
        </w:rPr>
        <w:t xml:space="preserve"> in continuous improvement initiatives to enhance QA practices.</w:t>
      </w:r>
    </w:p>
    <w:p w14:paraId="145ED031" w14:textId="77777777" w:rsidR="00DC6739" w:rsidRPr="00C04FAA" w:rsidRDefault="00DC6739" w:rsidP="00DC6739">
      <w:pPr>
        <w:pStyle w:val="ListParagraph"/>
        <w:numPr>
          <w:ilvl w:val="0"/>
          <w:numId w:val="26"/>
        </w:numPr>
        <w:rPr>
          <w:rFonts w:asciiTheme="minorHAnsi" w:hAnsiTheme="minorHAnsi" w:cstheme="minorHAnsi"/>
        </w:rPr>
      </w:pPr>
      <w:r w:rsidRPr="00C04FAA">
        <w:rPr>
          <w:rFonts w:asciiTheme="minorHAnsi" w:hAnsiTheme="minorHAnsi" w:cstheme="minorHAnsi"/>
        </w:rPr>
        <w:t>Conduct training sessions on Playwright and Selenium best practices for the QA team.</w:t>
      </w:r>
    </w:p>
    <w:p w14:paraId="1AD74F63" w14:textId="77777777" w:rsidR="00DC6739" w:rsidRPr="00C04FAA" w:rsidRDefault="00DC6739" w:rsidP="00DC6739">
      <w:pPr>
        <w:pStyle w:val="ListParagraph"/>
        <w:numPr>
          <w:ilvl w:val="0"/>
          <w:numId w:val="26"/>
        </w:numPr>
        <w:rPr>
          <w:rFonts w:asciiTheme="minorHAnsi" w:hAnsiTheme="minorHAnsi" w:cstheme="minorHAnsi"/>
        </w:rPr>
      </w:pPr>
      <w:r w:rsidRPr="00C04FAA">
        <w:rPr>
          <w:rFonts w:asciiTheme="minorHAnsi" w:hAnsiTheme="minorHAnsi" w:cstheme="minorHAnsi"/>
        </w:rPr>
        <w:t>Utilize mobile device emulation capabilities to validate responsive designs.</w:t>
      </w:r>
    </w:p>
    <w:p w14:paraId="0694CD0B" w14:textId="77777777" w:rsidR="00DC6739" w:rsidRPr="00C04FAA" w:rsidRDefault="00DC6739" w:rsidP="00DC6739">
      <w:pPr>
        <w:pStyle w:val="ListParagraph"/>
        <w:numPr>
          <w:ilvl w:val="0"/>
          <w:numId w:val="26"/>
        </w:numPr>
        <w:rPr>
          <w:rFonts w:asciiTheme="minorHAnsi" w:hAnsiTheme="minorHAnsi" w:cstheme="minorHAnsi"/>
        </w:rPr>
      </w:pPr>
      <w:r w:rsidRPr="00C04FAA">
        <w:rPr>
          <w:rFonts w:asciiTheme="minorHAnsi" w:hAnsiTheme="minorHAnsi" w:cstheme="minorHAnsi"/>
        </w:rPr>
        <w:t>Implement visual testing strategies to verify the appearance of web applications.</w:t>
      </w:r>
    </w:p>
    <w:p w14:paraId="16907BDC" w14:textId="77777777" w:rsidR="00580A07" w:rsidRPr="00C04FAA" w:rsidRDefault="00580A07" w:rsidP="00580A07">
      <w:pPr>
        <w:pStyle w:val="ListParagraph"/>
        <w:numPr>
          <w:ilvl w:val="0"/>
          <w:numId w:val="26"/>
        </w:numPr>
        <w:rPr>
          <w:rFonts w:asciiTheme="minorHAnsi" w:hAnsiTheme="minorHAnsi" w:cstheme="minorHAnsi"/>
          <w:lang w:val="en-US"/>
        </w:rPr>
      </w:pPr>
      <w:r w:rsidRPr="00C04FAA">
        <w:rPr>
          <w:rFonts w:asciiTheme="minorHAnsi" w:hAnsiTheme="minorHAnsi" w:cstheme="minorHAnsi"/>
          <w:lang w:val="en-US"/>
        </w:rPr>
        <w:t>Implemented error handling and generated reports for defect tracking.</w:t>
      </w:r>
    </w:p>
    <w:p w14:paraId="3FEC5B86" w14:textId="77777777" w:rsidR="00580A07" w:rsidRPr="00C04FAA" w:rsidRDefault="00580A07" w:rsidP="00580A07">
      <w:pPr>
        <w:pStyle w:val="ListParagraph"/>
        <w:numPr>
          <w:ilvl w:val="0"/>
          <w:numId w:val="26"/>
        </w:numPr>
        <w:rPr>
          <w:rFonts w:asciiTheme="minorHAnsi" w:hAnsiTheme="minorHAnsi" w:cstheme="minorHAnsi"/>
          <w:lang w:val="en-US"/>
        </w:rPr>
      </w:pPr>
      <w:r w:rsidRPr="00C04FAA">
        <w:rPr>
          <w:rFonts w:asciiTheme="minorHAnsi" w:hAnsiTheme="minorHAnsi" w:cstheme="minorHAnsi"/>
          <w:lang w:val="en-US"/>
        </w:rPr>
        <w:t>Conducted performance tests to evaluate API scalability.</w:t>
      </w:r>
    </w:p>
    <w:p w14:paraId="697FEAC9" w14:textId="77777777" w:rsidR="00580A07" w:rsidRPr="00C04FAA" w:rsidRDefault="00580A07" w:rsidP="00580A07">
      <w:pPr>
        <w:pStyle w:val="ListParagraph"/>
        <w:numPr>
          <w:ilvl w:val="0"/>
          <w:numId w:val="26"/>
        </w:numPr>
        <w:rPr>
          <w:rFonts w:asciiTheme="minorHAnsi" w:hAnsiTheme="minorHAnsi" w:cstheme="minorHAnsi"/>
          <w:lang w:val="en-US"/>
        </w:rPr>
      </w:pPr>
      <w:r w:rsidRPr="00C04FAA">
        <w:rPr>
          <w:rFonts w:asciiTheme="minorHAnsi" w:hAnsiTheme="minorHAnsi" w:cstheme="minorHAnsi"/>
          <w:lang w:val="en-US"/>
        </w:rPr>
        <w:t>Collaborated with development and QA teams to align testing efforts.</w:t>
      </w:r>
    </w:p>
    <w:p w14:paraId="6B5F0951" w14:textId="77777777" w:rsidR="00580A07" w:rsidRPr="00C04FAA" w:rsidRDefault="00580A07" w:rsidP="00580A07">
      <w:pPr>
        <w:pStyle w:val="ListParagraph"/>
        <w:numPr>
          <w:ilvl w:val="0"/>
          <w:numId w:val="26"/>
        </w:numPr>
        <w:rPr>
          <w:rFonts w:asciiTheme="minorHAnsi" w:hAnsiTheme="minorHAnsi" w:cstheme="minorHAnsi"/>
          <w:lang w:val="en-US"/>
        </w:rPr>
      </w:pPr>
      <w:r w:rsidRPr="00C04FAA">
        <w:rPr>
          <w:rFonts w:asciiTheme="minorHAnsi" w:hAnsiTheme="minorHAnsi" w:cstheme="minorHAnsi"/>
          <w:lang w:val="en-US"/>
        </w:rPr>
        <w:t>Documented test cases and results to support knowledge sharing.</w:t>
      </w:r>
    </w:p>
    <w:p w14:paraId="5C23AD52" w14:textId="37F562A2" w:rsidR="000066A6" w:rsidRPr="00C04FAA" w:rsidRDefault="00580A07" w:rsidP="00580A07">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lang w:val="en-US"/>
        </w:rPr>
        <w:t xml:space="preserve">Provided training to team members on Tosca API testing </w:t>
      </w:r>
      <w:proofErr w:type="gramStart"/>
      <w:r w:rsidRPr="00C04FAA">
        <w:rPr>
          <w:rFonts w:asciiTheme="minorHAnsi" w:hAnsiTheme="minorHAnsi" w:cstheme="minorHAnsi"/>
          <w:lang w:val="en-US"/>
        </w:rPr>
        <w:t>practices.</w:t>
      </w:r>
      <w:r w:rsidR="000066A6" w:rsidRPr="00C04FAA">
        <w:rPr>
          <w:rFonts w:asciiTheme="minorHAnsi" w:hAnsiTheme="minorHAnsi" w:cstheme="minorHAnsi"/>
        </w:rPr>
        <w:t>Successfully</w:t>
      </w:r>
      <w:proofErr w:type="gramEnd"/>
      <w:r w:rsidR="000066A6" w:rsidRPr="00C04FAA">
        <w:rPr>
          <w:rFonts w:asciiTheme="minorHAnsi" w:hAnsiTheme="minorHAnsi" w:cstheme="minorHAnsi"/>
        </w:rPr>
        <w:t xml:space="preserve"> managed end-to-end testing phases for multiple ACI MTS deployments, ensuring compliance with business requirements and industry standards.</w:t>
      </w:r>
    </w:p>
    <w:p w14:paraId="5F8C3650" w14:textId="06CBCB1D" w:rsidR="000066A6" w:rsidRPr="00C04FAA" w:rsidRDefault="000066A6"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Conducted comprehensive risk assessments to identify potential issues in transaction processing, implementing proactive measures to mitigate risks.</w:t>
      </w:r>
    </w:p>
    <w:p w14:paraId="2D23E3B1" w14:textId="782EF873" w:rsidR="000B5760" w:rsidRPr="00C04FAA" w:rsidRDefault="000B5760"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Experienced in testing user inputs for length restrictions and character formats.</w:t>
      </w:r>
    </w:p>
    <w:p w14:paraId="036FDB5E" w14:textId="3189D666" w:rsidR="000B5760" w:rsidRPr="00C04FAA" w:rsidRDefault="000B5760"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Developed robust test scripts using Selenium and JUnit for string validation.</w:t>
      </w:r>
    </w:p>
    <w:p w14:paraId="6F915211" w14:textId="71E6FAF8" w:rsidR="000B5760" w:rsidRPr="00C04FAA" w:rsidRDefault="000B5760"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Conducted performance analysis for string operations to optimize application efficiency.</w:t>
      </w:r>
    </w:p>
    <w:p w14:paraId="6E4BA725" w14:textId="12312E9B" w:rsidR="00163AB5" w:rsidRPr="00C04FAA" w:rsidRDefault="00163AB5"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 xml:space="preserve">Performance and load testing using </w:t>
      </w:r>
      <w:proofErr w:type="spellStart"/>
      <w:r w:rsidRPr="00C04FAA">
        <w:rPr>
          <w:rFonts w:asciiTheme="minorHAnsi" w:hAnsiTheme="minorHAnsi" w:cstheme="minorHAnsi"/>
        </w:rPr>
        <w:t>Neoload</w:t>
      </w:r>
      <w:proofErr w:type="spellEnd"/>
      <w:r w:rsidRPr="00C04FAA">
        <w:rPr>
          <w:rFonts w:asciiTheme="minorHAnsi" w:hAnsiTheme="minorHAnsi" w:cstheme="minorHAnsi"/>
        </w:rPr>
        <w:t xml:space="preserve"> Architect, </w:t>
      </w:r>
      <w:proofErr w:type="spellStart"/>
      <w:r w:rsidRPr="00C04FAA">
        <w:rPr>
          <w:rFonts w:asciiTheme="minorHAnsi" w:hAnsiTheme="minorHAnsi" w:cstheme="minorHAnsi"/>
        </w:rPr>
        <w:t>J</w:t>
      </w:r>
      <w:r w:rsidR="00542863" w:rsidRPr="00C04FAA">
        <w:rPr>
          <w:rFonts w:asciiTheme="minorHAnsi" w:hAnsiTheme="minorHAnsi" w:cstheme="minorHAnsi"/>
        </w:rPr>
        <w:t>m</w:t>
      </w:r>
      <w:r w:rsidRPr="00C04FAA">
        <w:rPr>
          <w:rFonts w:asciiTheme="minorHAnsi" w:hAnsiTheme="minorHAnsi" w:cstheme="minorHAnsi"/>
        </w:rPr>
        <w:t>eter</w:t>
      </w:r>
      <w:proofErr w:type="spellEnd"/>
      <w:r w:rsidR="00542863" w:rsidRPr="00C04FAA">
        <w:rPr>
          <w:rFonts w:asciiTheme="minorHAnsi" w:hAnsiTheme="minorHAnsi" w:cstheme="minorHAnsi"/>
          <w:lang w:val="en-US"/>
        </w:rPr>
        <w:t>.</w:t>
      </w:r>
    </w:p>
    <w:p w14:paraId="3E370C09" w14:textId="1B0107E5" w:rsidR="001542DB" w:rsidRPr="00C04FAA" w:rsidRDefault="001542DB"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 xml:space="preserve">Implemented </w:t>
      </w:r>
      <w:proofErr w:type="spellStart"/>
      <w:r w:rsidRPr="00C04FAA">
        <w:rPr>
          <w:rFonts w:asciiTheme="minorHAnsi" w:hAnsiTheme="minorHAnsi" w:cstheme="minorHAnsi"/>
        </w:rPr>
        <w:t>TMMi</w:t>
      </w:r>
      <w:proofErr w:type="spellEnd"/>
      <w:r w:rsidRPr="00C04FAA">
        <w:rPr>
          <w:rFonts w:asciiTheme="minorHAnsi" w:hAnsiTheme="minorHAnsi" w:cstheme="minorHAnsi"/>
        </w:rPr>
        <w:t xml:space="preserve"> best practices, reducing defect leakage by 25%.</w:t>
      </w:r>
    </w:p>
    <w:p w14:paraId="6012551E" w14:textId="40675F7E" w:rsidR="00932255" w:rsidRPr="00C04FAA" w:rsidRDefault="00932255"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Served as a UAT Subject Matter Expert (SME) ensuring all business requirements were properly implemented before project go-live</w:t>
      </w:r>
    </w:p>
    <w:p w14:paraId="7353CC66" w14:textId="0291271A" w:rsidR="0087781A" w:rsidRPr="00C04FAA" w:rsidRDefault="0087781A"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 xml:space="preserve">Conducted performance testing using JMeter, K6, and </w:t>
      </w:r>
      <w:proofErr w:type="spellStart"/>
      <w:r w:rsidRPr="00C04FAA">
        <w:rPr>
          <w:rFonts w:asciiTheme="minorHAnsi" w:hAnsiTheme="minorHAnsi" w:cstheme="minorHAnsi"/>
        </w:rPr>
        <w:t>Neoload</w:t>
      </w:r>
      <w:proofErr w:type="spellEnd"/>
      <w:r w:rsidRPr="00C04FAA">
        <w:rPr>
          <w:rFonts w:asciiTheme="minorHAnsi" w:hAnsiTheme="minorHAnsi" w:cstheme="minorHAnsi"/>
        </w:rPr>
        <w:t xml:space="preserve"> to ensure system stability.</w:t>
      </w:r>
    </w:p>
    <w:p w14:paraId="67A8164E" w14:textId="62BEE32B" w:rsidR="000B5760" w:rsidRPr="00C04FAA" w:rsidRDefault="000B5760"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Implemented testing techniques for edge cases in string inputs.</w:t>
      </w:r>
    </w:p>
    <w:p w14:paraId="23F5D54C" w14:textId="108FD54F" w:rsidR="000B5760" w:rsidRPr="00C04FAA" w:rsidRDefault="000B5760"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Utilized data-driven approaches to effectively manage various string scenarios.</w:t>
      </w:r>
    </w:p>
    <w:p w14:paraId="56A802A6" w14:textId="01F04542" w:rsidR="0095157E" w:rsidRPr="00C04FAA" w:rsidRDefault="0095157E"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Coordinated testing activities across development, product management, business teams, and UAT.</w:t>
      </w:r>
    </w:p>
    <w:p w14:paraId="2A30EAF7" w14:textId="5499265A" w:rsidR="0095157E" w:rsidRPr="00C04FAA" w:rsidRDefault="0095157E"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Drove User Acceptance Testing (UAT) by engaging stakeholders, defining acceptance criteria, and ensuring test coverage.</w:t>
      </w:r>
    </w:p>
    <w:p w14:paraId="181CC359" w14:textId="44E93380" w:rsidR="00600645" w:rsidRPr="00C04FAA" w:rsidRDefault="00600645"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 xml:space="preserve">Developed and maintained test scripts in </w:t>
      </w:r>
      <w:proofErr w:type="spellStart"/>
      <w:r w:rsidRPr="00C04FAA">
        <w:rPr>
          <w:rFonts w:asciiTheme="minorHAnsi" w:hAnsiTheme="minorHAnsi" w:cstheme="minorHAnsi"/>
        </w:rPr>
        <w:t>GoLang</w:t>
      </w:r>
      <w:proofErr w:type="spellEnd"/>
      <w:r w:rsidRPr="00C04FAA">
        <w:rPr>
          <w:rFonts w:asciiTheme="minorHAnsi" w:hAnsiTheme="minorHAnsi" w:cstheme="minorHAnsi"/>
        </w:rPr>
        <w:t xml:space="preserve"> to automate API testing and microservices validation.</w:t>
      </w:r>
    </w:p>
    <w:p w14:paraId="39A9BED0" w14:textId="4619C506" w:rsidR="00600645" w:rsidRPr="00C04FAA" w:rsidRDefault="00600645"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Developed comprehensive test strategies for Aladdin workflows, integration points, and automated testing solutions.</w:t>
      </w:r>
    </w:p>
    <w:p w14:paraId="499E13E7" w14:textId="20903161" w:rsidR="00600645" w:rsidRPr="00C04FAA" w:rsidRDefault="00600645"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 xml:space="preserve">Implemented </w:t>
      </w:r>
      <w:proofErr w:type="spellStart"/>
      <w:r w:rsidRPr="00C04FAA">
        <w:rPr>
          <w:rFonts w:asciiTheme="minorHAnsi" w:hAnsiTheme="minorHAnsi" w:cstheme="minorHAnsi"/>
        </w:rPr>
        <w:t>GoLang</w:t>
      </w:r>
      <w:proofErr w:type="spellEnd"/>
      <w:r w:rsidRPr="00C04FAA">
        <w:rPr>
          <w:rFonts w:asciiTheme="minorHAnsi" w:hAnsiTheme="minorHAnsi" w:cstheme="minorHAnsi"/>
        </w:rPr>
        <w:t>-based performance and load testing scripts to validate system stability under high traffic conditions.</w:t>
      </w:r>
    </w:p>
    <w:p w14:paraId="7A008047" w14:textId="6E98490E" w:rsidR="00393C05" w:rsidRPr="00C04FAA" w:rsidRDefault="00393C05"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Collaborated on Payment Gateway Integration: Worked with cross-functional teams to integrate network authorization systems with various payment gateways, improving transaction efficiency.</w:t>
      </w:r>
    </w:p>
    <w:p w14:paraId="64D4F041" w14:textId="279DE361" w:rsidR="00393C05" w:rsidRPr="00C04FAA" w:rsidRDefault="00393C05"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Analyzed Transaction Messages: Reviewed and analyzed transaction messages to ensure compliance with ISO standards and resolve discrepancies.</w:t>
      </w:r>
    </w:p>
    <w:p w14:paraId="1DFEB472" w14:textId="1647DDD7" w:rsidR="00932255" w:rsidRPr="00C04FAA" w:rsidRDefault="00932255"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Set up test data for defined UAT test cases to simulate real-world business scenarios.</w:t>
      </w:r>
    </w:p>
    <w:p w14:paraId="10834FCA" w14:textId="59477516" w:rsidR="00600645" w:rsidRPr="00C04FAA" w:rsidRDefault="00600645"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Developed and executed integration, end-to-end (E2E), performance, and load tests to validate data flow, API interactions, and system behaviors in distributed cloud services.</w:t>
      </w:r>
    </w:p>
    <w:p w14:paraId="45368F91" w14:textId="1FBD317E" w:rsidR="00600645" w:rsidRPr="00C04FAA" w:rsidRDefault="00600645"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Validated custom objects, workflows, Apex triggers, Lightning components, and API integrations.</w:t>
      </w:r>
    </w:p>
    <w:p w14:paraId="67EF1134" w14:textId="47B8EDFC" w:rsidR="0095157E" w:rsidRPr="00C04FAA" w:rsidRDefault="0095157E"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Assisted in test automation initiatives using Selenium WebDriver and JMeter for high-impact test cases.</w:t>
      </w:r>
    </w:p>
    <w:p w14:paraId="24146D12" w14:textId="0A598EB1" w:rsidR="001542DB" w:rsidRPr="00C04FAA" w:rsidRDefault="001542DB"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Developed metrics for testing effectiveness and continuous improvement.</w:t>
      </w:r>
    </w:p>
    <w:p w14:paraId="2219541F" w14:textId="04D914CE" w:rsidR="001542DB" w:rsidRPr="00C04FAA" w:rsidRDefault="001542DB"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 xml:space="preserve">Implemented automated testing integration with </w:t>
      </w:r>
      <w:proofErr w:type="spellStart"/>
      <w:r w:rsidRPr="00C04FAA">
        <w:rPr>
          <w:rFonts w:asciiTheme="minorHAnsi" w:hAnsiTheme="minorHAnsi" w:cstheme="minorHAnsi"/>
        </w:rPr>
        <w:t>qTest</w:t>
      </w:r>
      <w:proofErr w:type="spellEnd"/>
      <w:r w:rsidRPr="00C04FAA">
        <w:rPr>
          <w:rFonts w:asciiTheme="minorHAnsi" w:hAnsiTheme="minorHAnsi" w:cstheme="minorHAnsi"/>
        </w:rPr>
        <w:t>, enhancing test execution efficiency by 40%.</w:t>
      </w:r>
    </w:p>
    <w:p w14:paraId="7B1DD5ED" w14:textId="6A339BFC" w:rsidR="001542DB" w:rsidRPr="00C04FAA" w:rsidRDefault="001542DB"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 xml:space="preserve">Utilized </w:t>
      </w:r>
      <w:proofErr w:type="spellStart"/>
      <w:r w:rsidRPr="00C04FAA">
        <w:rPr>
          <w:rFonts w:asciiTheme="minorHAnsi" w:hAnsiTheme="minorHAnsi" w:cstheme="minorHAnsi"/>
        </w:rPr>
        <w:t>qTest</w:t>
      </w:r>
      <w:proofErr w:type="spellEnd"/>
      <w:r w:rsidRPr="00C04FAA">
        <w:rPr>
          <w:rFonts w:asciiTheme="minorHAnsi" w:hAnsiTheme="minorHAnsi" w:cstheme="minorHAnsi"/>
        </w:rPr>
        <w:t xml:space="preserve"> for test case management, streamlining the testing process and improving team collaboration.</w:t>
      </w:r>
    </w:p>
    <w:p w14:paraId="5B3C8F3A" w14:textId="77777777" w:rsidR="002C4A3C" w:rsidRPr="00C04FAA" w:rsidRDefault="002C4A3C"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Collaborating with testing teams, understanding application requirements, designing test cases using Tosca, defining test objectives, ensuring proper test coverage, and assisting in test planning and risk mitigation.</w:t>
      </w:r>
    </w:p>
    <w:p w14:paraId="3D4F7CB6" w14:textId="77777777" w:rsidR="002C4A3C" w:rsidRPr="00C04FAA" w:rsidRDefault="002C4A3C"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Subject matter expert in Tosca, staying updated with the latest features, enhancements, and best practices. Providing guidance, training, and mentoring to the testing team on Tosca tool functionalities and techniques.</w:t>
      </w:r>
    </w:p>
    <w:p w14:paraId="2D702763" w14:textId="77777777" w:rsidR="002C4A3C" w:rsidRPr="00C04FAA" w:rsidRDefault="002C4A3C"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Developing robust and maintainable test scripts using Tosca, defining test data, configuring parameters, and implementing automation logic using Tosca's scripting capabilities.</w:t>
      </w:r>
    </w:p>
    <w:p w14:paraId="42A3CF91" w14:textId="77777777" w:rsidR="002C4A3C" w:rsidRPr="00C04FAA" w:rsidRDefault="002C4A3C"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lastRenderedPageBreak/>
        <w:t>Setting up test environments, configuring infrastructure, integrating with other tools or systems, and ensuring stability and availability for executing automated tests using Tosca.</w:t>
      </w:r>
    </w:p>
    <w:p w14:paraId="70DEA072" w14:textId="3E1C6211" w:rsidR="001542DB" w:rsidRPr="00C04FAA" w:rsidRDefault="001542DB"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 xml:space="preserve">Developed comprehensive test plans and reports using </w:t>
      </w:r>
      <w:proofErr w:type="spellStart"/>
      <w:r w:rsidRPr="00C04FAA">
        <w:rPr>
          <w:rFonts w:asciiTheme="minorHAnsi" w:hAnsiTheme="minorHAnsi" w:cstheme="minorHAnsi"/>
        </w:rPr>
        <w:t>qTest</w:t>
      </w:r>
      <w:proofErr w:type="spellEnd"/>
      <w:r w:rsidRPr="00C04FAA">
        <w:rPr>
          <w:rFonts w:asciiTheme="minorHAnsi" w:hAnsiTheme="minorHAnsi" w:cstheme="minorHAnsi"/>
        </w:rPr>
        <w:t>.</w:t>
      </w:r>
    </w:p>
    <w:p w14:paraId="215EB5E9" w14:textId="771007A7" w:rsidR="002C4A3C" w:rsidRPr="00C04FAA" w:rsidRDefault="002C4A3C"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Overseeing test execution using Tosca, analyzing results, troubleshooting and resolving script or framework-related issues, and collaborating with the testing team to investigate and report defects.</w:t>
      </w:r>
    </w:p>
    <w:p w14:paraId="3D027732" w14:textId="2A4D877E" w:rsidR="009463BB" w:rsidRPr="00C04FAA" w:rsidRDefault="009463BB"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Keeping abreast of developments in testing equipment, methods, and standards</w:t>
      </w:r>
    </w:p>
    <w:p w14:paraId="49756304" w14:textId="77777777" w:rsidR="002C4A3C" w:rsidRPr="00C04FAA" w:rsidRDefault="002C4A3C"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Maintaining and enhancing test automation frameworks and scripts, incorporating changes due to application updates, refining frameworks based on feedback and lessons learned, and ensuring overall efficiency and effectiveness.</w:t>
      </w:r>
    </w:p>
    <w:p w14:paraId="71E8E6C9" w14:textId="37647336" w:rsidR="00567A88" w:rsidRPr="00C04FAA" w:rsidRDefault="002C4A3C" w:rsidP="005F3900">
      <w:pPr>
        <w:pStyle w:val="ListParagraph"/>
        <w:numPr>
          <w:ilvl w:val="0"/>
          <w:numId w:val="26"/>
        </w:numPr>
        <w:spacing w:after="0" w:line="240" w:lineRule="auto"/>
        <w:rPr>
          <w:rFonts w:asciiTheme="minorHAnsi" w:hAnsiTheme="minorHAnsi" w:cstheme="minorHAnsi"/>
        </w:rPr>
      </w:pPr>
      <w:r w:rsidRPr="00C04FAA">
        <w:rPr>
          <w:rFonts w:asciiTheme="minorHAnsi" w:hAnsiTheme="minorHAnsi" w:cstheme="minorHAnsi"/>
        </w:rPr>
        <w:t>Collaborating with stakeholders, including testing teams, developers, business analysts, and project managers, effectively communicating progress, challenges, and recommendations.</w:t>
      </w:r>
    </w:p>
    <w:p w14:paraId="71CA3218" w14:textId="1F2A997B" w:rsidR="00D0294E" w:rsidRPr="00C04FAA" w:rsidRDefault="00337968" w:rsidP="005F3900">
      <w:pPr>
        <w:widowControl w:val="0"/>
        <w:rPr>
          <w:rFonts w:asciiTheme="minorHAnsi" w:hAnsiTheme="minorHAnsi" w:cstheme="minorHAnsi"/>
          <w:sz w:val="22"/>
          <w:szCs w:val="22"/>
        </w:rPr>
      </w:pPr>
      <w:r w:rsidRPr="00C04FAA">
        <w:rPr>
          <w:rFonts w:asciiTheme="minorHAnsi" w:hAnsiTheme="minorHAnsi" w:cstheme="minorHAnsi"/>
          <w:b/>
          <w:sz w:val="22"/>
          <w:szCs w:val="22"/>
        </w:rPr>
        <w:t xml:space="preserve">                   </w:t>
      </w:r>
    </w:p>
    <w:p w14:paraId="74F0A938" w14:textId="55FF6CF6" w:rsidR="00D0294E" w:rsidRPr="00C04FAA" w:rsidRDefault="00D0294E"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 xml:space="preserve">Client: </w:t>
      </w:r>
      <w:r w:rsidR="00B265E9" w:rsidRPr="00C04FAA">
        <w:rPr>
          <w:rFonts w:asciiTheme="minorHAnsi" w:hAnsiTheme="minorHAnsi" w:cstheme="minorHAnsi"/>
          <w:b/>
          <w:sz w:val="22"/>
          <w:szCs w:val="22"/>
        </w:rPr>
        <w:t>Discover DFS</w:t>
      </w:r>
      <w:r w:rsidR="0013074C" w:rsidRPr="00C04FAA">
        <w:rPr>
          <w:rFonts w:asciiTheme="minorHAnsi" w:hAnsiTheme="minorHAnsi" w:cstheme="minorHAnsi"/>
          <w:b/>
          <w:sz w:val="22"/>
          <w:szCs w:val="22"/>
        </w:rPr>
        <w:t xml:space="preserve">, Riverwoods </w:t>
      </w:r>
      <w:r w:rsidR="00861B23" w:rsidRPr="00C04FAA">
        <w:rPr>
          <w:rFonts w:asciiTheme="minorHAnsi" w:hAnsiTheme="minorHAnsi" w:cstheme="minorHAnsi"/>
          <w:b/>
          <w:sz w:val="22"/>
          <w:szCs w:val="22"/>
        </w:rPr>
        <w:t>IL</w:t>
      </w:r>
      <w:r w:rsidR="00861B23"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t>Jan 20</w:t>
      </w:r>
      <w:r w:rsidR="00B90F89" w:rsidRPr="00C04FAA">
        <w:rPr>
          <w:rFonts w:asciiTheme="minorHAnsi" w:hAnsiTheme="minorHAnsi" w:cstheme="minorHAnsi"/>
          <w:b/>
          <w:sz w:val="22"/>
          <w:szCs w:val="22"/>
        </w:rPr>
        <w:t>21</w:t>
      </w:r>
      <w:r w:rsidR="005F3900" w:rsidRPr="00C04FAA">
        <w:rPr>
          <w:rFonts w:asciiTheme="minorHAnsi" w:hAnsiTheme="minorHAnsi" w:cstheme="minorHAnsi"/>
          <w:b/>
          <w:sz w:val="22"/>
          <w:szCs w:val="22"/>
        </w:rPr>
        <w:t xml:space="preserve">- </w:t>
      </w:r>
      <w:r w:rsidR="00D53E96" w:rsidRPr="00C04FAA">
        <w:rPr>
          <w:rFonts w:asciiTheme="minorHAnsi" w:hAnsiTheme="minorHAnsi" w:cstheme="minorHAnsi"/>
          <w:b/>
          <w:sz w:val="22"/>
          <w:szCs w:val="22"/>
        </w:rPr>
        <w:t>Jan</w:t>
      </w:r>
      <w:r w:rsidR="005F3900" w:rsidRPr="00C04FAA">
        <w:rPr>
          <w:rFonts w:asciiTheme="minorHAnsi" w:hAnsiTheme="minorHAnsi" w:cstheme="minorHAnsi"/>
          <w:b/>
          <w:sz w:val="22"/>
          <w:szCs w:val="22"/>
        </w:rPr>
        <w:t xml:space="preserve"> 2022</w:t>
      </w:r>
    </w:p>
    <w:p w14:paraId="13E17A9D" w14:textId="4C29A6CF" w:rsidR="005F3900" w:rsidRPr="00C04FAA" w:rsidRDefault="005F3900"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 xml:space="preserve">Project: IRA Service (Individual </w:t>
      </w:r>
      <w:proofErr w:type="spellStart"/>
      <w:r w:rsidRPr="00C04FAA">
        <w:rPr>
          <w:rFonts w:asciiTheme="minorHAnsi" w:hAnsiTheme="minorHAnsi" w:cstheme="minorHAnsi"/>
          <w:b/>
          <w:sz w:val="22"/>
          <w:szCs w:val="22"/>
        </w:rPr>
        <w:t>Retirment</w:t>
      </w:r>
      <w:proofErr w:type="spellEnd"/>
      <w:r w:rsidRPr="00C04FAA">
        <w:rPr>
          <w:rFonts w:asciiTheme="minorHAnsi" w:hAnsiTheme="minorHAnsi" w:cstheme="minorHAnsi"/>
          <w:b/>
          <w:sz w:val="22"/>
          <w:szCs w:val="22"/>
        </w:rPr>
        <w:t xml:space="preserve"> Account- Saving)</w:t>
      </w:r>
      <w:r w:rsidRPr="00C04FAA">
        <w:rPr>
          <w:rFonts w:asciiTheme="minorHAnsi" w:hAnsiTheme="minorHAnsi" w:cstheme="minorHAnsi"/>
          <w:b/>
          <w:sz w:val="22"/>
          <w:szCs w:val="22"/>
        </w:rPr>
        <w:tab/>
      </w:r>
    </w:p>
    <w:p w14:paraId="3081F3C0" w14:textId="77777777" w:rsidR="00D0294E" w:rsidRPr="00C04FAA" w:rsidRDefault="00D0294E"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Test management Tool: JIRA</w:t>
      </w:r>
    </w:p>
    <w:p w14:paraId="0470D489" w14:textId="7F0FE8AD" w:rsidR="00D0294E" w:rsidRPr="00C04FAA" w:rsidRDefault="00D0294E" w:rsidP="005F3900">
      <w:pPr>
        <w:widowControl w:val="0"/>
        <w:rPr>
          <w:rFonts w:asciiTheme="minorHAnsi" w:hAnsiTheme="minorHAnsi" w:cstheme="minorHAnsi"/>
          <w:sz w:val="22"/>
          <w:szCs w:val="22"/>
        </w:rPr>
      </w:pPr>
      <w:r w:rsidRPr="00C04FAA">
        <w:rPr>
          <w:rFonts w:asciiTheme="minorHAnsi" w:hAnsiTheme="minorHAnsi" w:cstheme="minorHAnsi"/>
          <w:b/>
          <w:sz w:val="22"/>
          <w:szCs w:val="22"/>
        </w:rPr>
        <w:t xml:space="preserve">Designation: </w:t>
      </w:r>
      <w:r w:rsidR="00F0162F" w:rsidRPr="00C04FAA">
        <w:rPr>
          <w:rFonts w:asciiTheme="minorHAnsi" w:hAnsiTheme="minorHAnsi" w:cstheme="minorHAnsi"/>
          <w:b/>
          <w:bCs/>
          <w:sz w:val="22"/>
          <w:szCs w:val="22"/>
        </w:rPr>
        <w:t>SDET</w:t>
      </w:r>
    </w:p>
    <w:p w14:paraId="77963FB1" w14:textId="77777777" w:rsidR="00165AC4" w:rsidRPr="00C04FAA" w:rsidRDefault="007B46D9" w:rsidP="005F3900">
      <w:pPr>
        <w:rPr>
          <w:rFonts w:asciiTheme="minorHAnsi" w:hAnsiTheme="minorHAnsi" w:cstheme="minorHAnsi"/>
          <w:sz w:val="22"/>
          <w:szCs w:val="22"/>
        </w:rPr>
      </w:pPr>
      <w:r w:rsidRPr="00C04FAA">
        <w:rPr>
          <w:rFonts w:asciiTheme="minorHAnsi" w:hAnsiTheme="minorHAnsi" w:cstheme="minorHAnsi"/>
          <w:bCs/>
          <w:sz w:val="22"/>
          <w:szCs w:val="22"/>
        </w:rPr>
        <w:t>Easily transfer an IRA from another financial institution to one of our IRA CDs.</w:t>
      </w:r>
      <w:r w:rsidR="00625600" w:rsidRPr="00C04FAA">
        <w:rPr>
          <w:rFonts w:asciiTheme="minorHAnsi" w:hAnsiTheme="minorHAnsi" w:cstheme="minorHAnsi"/>
          <w:sz w:val="22"/>
          <w:szCs w:val="22"/>
        </w:rPr>
        <w:t xml:space="preserve"> </w:t>
      </w:r>
    </w:p>
    <w:p w14:paraId="23A56349" w14:textId="77777777" w:rsidR="005F3900" w:rsidRPr="00C04FAA" w:rsidRDefault="005F3900" w:rsidP="005F3900">
      <w:pPr>
        <w:widowControl w:val="0"/>
        <w:rPr>
          <w:rFonts w:asciiTheme="minorHAnsi" w:hAnsiTheme="minorHAnsi" w:cstheme="minorHAnsi"/>
          <w:b/>
          <w:sz w:val="22"/>
          <w:szCs w:val="22"/>
        </w:rPr>
      </w:pPr>
    </w:p>
    <w:p w14:paraId="5A1664C8" w14:textId="2BBD990D" w:rsidR="00610F89" w:rsidRPr="00C04FAA" w:rsidRDefault="00610F89" w:rsidP="005F3900">
      <w:pPr>
        <w:widowControl w:val="0"/>
        <w:rPr>
          <w:rFonts w:asciiTheme="minorHAnsi" w:hAnsiTheme="minorHAnsi" w:cstheme="minorHAnsi"/>
          <w:b/>
          <w:sz w:val="22"/>
          <w:szCs w:val="22"/>
        </w:rPr>
      </w:pPr>
      <w:proofErr w:type="spellStart"/>
      <w:proofErr w:type="gramStart"/>
      <w:r w:rsidRPr="00C04FAA">
        <w:rPr>
          <w:rFonts w:asciiTheme="minorHAnsi" w:hAnsiTheme="minorHAnsi" w:cstheme="minorHAnsi"/>
          <w:b/>
          <w:sz w:val="22"/>
          <w:szCs w:val="22"/>
        </w:rPr>
        <w:t>Responsibilities:</w:t>
      </w:r>
      <w:r w:rsidR="00567A88" w:rsidRPr="00C04FAA">
        <w:rPr>
          <w:rFonts w:asciiTheme="minorHAnsi" w:hAnsiTheme="minorHAnsi" w:cstheme="minorHAnsi"/>
          <w:b/>
          <w:sz w:val="22"/>
          <w:szCs w:val="22"/>
        </w:rPr>
        <w:t>Jan</w:t>
      </w:r>
      <w:proofErr w:type="spellEnd"/>
      <w:proofErr w:type="gramEnd"/>
    </w:p>
    <w:p w14:paraId="0CD937D2"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Involved in gathering business requirements, studying the application and collecting the information from developers, and business analyst.</w:t>
      </w:r>
    </w:p>
    <w:p w14:paraId="043F3A8D"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Managed and planned work offshore as the QA lead</w:t>
      </w:r>
    </w:p>
    <w:p w14:paraId="08B5DCBD"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Planned and oversaw releases to ensure high-quality delivery</w:t>
      </w:r>
    </w:p>
    <w:p w14:paraId="43E1E3E6" w14:textId="275E8DEB"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Implemented system improvements to improve production and increase revenue</w:t>
      </w:r>
      <w:r w:rsidR="00FB10D6" w:rsidRPr="00C04FAA">
        <w:rPr>
          <w:rFonts w:asciiTheme="minorHAnsi" w:hAnsiTheme="minorHAnsi" w:cstheme="minorHAnsi"/>
          <w:sz w:val="22"/>
          <w:szCs w:val="22"/>
        </w:rPr>
        <w:t>.</w:t>
      </w:r>
    </w:p>
    <w:p w14:paraId="12472C13" w14:textId="77777777" w:rsidR="00FB10D6" w:rsidRPr="00C04FAA" w:rsidRDefault="00FB10D6"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Develop and execute test plans for treasury applications.</w:t>
      </w:r>
    </w:p>
    <w:p w14:paraId="06A65F78" w14:textId="4F729E08" w:rsidR="00FB10D6" w:rsidRPr="00C04FAA" w:rsidRDefault="00FB10D6"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Ensure compliance with regulatory requirements.</w:t>
      </w:r>
    </w:p>
    <w:p w14:paraId="684DC86F" w14:textId="2363FC98" w:rsidR="00FB10D6" w:rsidRPr="00C04FAA" w:rsidRDefault="00FB10D6"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Validate cash management, liquidity forecasting, and risk management systems.</w:t>
      </w:r>
    </w:p>
    <w:p w14:paraId="0F615593" w14:textId="38B00B3F" w:rsidR="00FB10D6" w:rsidRPr="00C04FAA" w:rsidRDefault="00FB10D6"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Identify and document defects, collaborating with development teams.</w:t>
      </w:r>
    </w:p>
    <w:p w14:paraId="7141AE7B" w14:textId="249BAFA3" w:rsidR="00FB10D6" w:rsidRPr="00C04FAA" w:rsidRDefault="00FB10D6"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Implement automated testing solutions for efficiency.</w:t>
      </w:r>
    </w:p>
    <w:p w14:paraId="3C9F1EC5" w14:textId="5D81B415" w:rsidR="00FB10D6" w:rsidRPr="00C04FAA" w:rsidRDefault="00FB10D6"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Maintain detailed test documentation for audits.</w:t>
      </w:r>
    </w:p>
    <w:p w14:paraId="47ED4AFE" w14:textId="63C50C7A" w:rsidR="00FB10D6" w:rsidRPr="00C04FAA" w:rsidRDefault="00FB10D6"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Collaborate with treasury analysts and project managers to meet business objectives.</w:t>
      </w:r>
    </w:p>
    <w:p w14:paraId="4BF0D2F5"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Coordinated timelines and status updates with clients, application owners and key stakeholders</w:t>
      </w:r>
    </w:p>
    <w:p w14:paraId="70D9EA20"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 xml:space="preserve">Designed and implemented automation scripts using Selenium IDE and Selenium </w:t>
      </w:r>
      <w:proofErr w:type="spellStart"/>
      <w:r w:rsidRPr="00C04FAA">
        <w:rPr>
          <w:rFonts w:asciiTheme="minorHAnsi" w:hAnsiTheme="minorHAnsi" w:cstheme="minorHAnsi"/>
          <w:sz w:val="22"/>
          <w:szCs w:val="22"/>
        </w:rPr>
        <w:t>Webdriver</w:t>
      </w:r>
      <w:proofErr w:type="spellEnd"/>
    </w:p>
    <w:p w14:paraId="72F7C7C1"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 xml:space="preserve">Monitored front-end </w:t>
      </w:r>
      <w:proofErr w:type="spellStart"/>
      <w:proofErr w:type="gramStart"/>
      <w:r w:rsidRPr="00C04FAA">
        <w:rPr>
          <w:rFonts w:asciiTheme="minorHAnsi" w:hAnsiTheme="minorHAnsi" w:cstheme="minorHAnsi"/>
          <w:sz w:val="22"/>
          <w:szCs w:val="22"/>
        </w:rPr>
        <w:t>functional.Executed</w:t>
      </w:r>
      <w:proofErr w:type="spellEnd"/>
      <w:proofErr w:type="gramEnd"/>
      <w:r w:rsidRPr="00C04FAA">
        <w:rPr>
          <w:rFonts w:asciiTheme="minorHAnsi" w:hAnsiTheme="minorHAnsi" w:cstheme="minorHAnsi"/>
          <w:sz w:val="22"/>
          <w:szCs w:val="22"/>
        </w:rPr>
        <w:t xml:space="preserve"> Selenium tests for automation testing of the web application using Selenium Web Driver.</w:t>
      </w:r>
    </w:p>
    <w:p w14:paraId="26B73A51"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Followed Test Driven Development (TDD) as much as possible and written test cases using TestNG for every relevant class.</w:t>
      </w:r>
    </w:p>
    <w:p w14:paraId="6F3A1B3E" w14:textId="00161B96" w:rsidR="00600645" w:rsidRPr="00C04FAA" w:rsidRDefault="00600645"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 xml:space="preserve">Utilized </w:t>
      </w:r>
      <w:proofErr w:type="spellStart"/>
      <w:r w:rsidRPr="00C04FAA">
        <w:rPr>
          <w:rFonts w:asciiTheme="minorHAnsi" w:hAnsiTheme="minorHAnsi" w:cstheme="minorHAnsi"/>
          <w:sz w:val="22"/>
          <w:szCs w:val="22"/>
        </w:rPr>
        <w:t>GoLang</w:t>
      </w:r>
      <w:proofErr w:type="spellEnd"/>
      <w:r w:rsidRPr="00C04FAA">
        <w:rPr>
          <w:rFonts w:asciiTheme="minorHAnsi" w:hAnsiTheme="minorHAnsi" w:cstheme="minorHAnsi"/>
          <w:sz w:val="22"/>
          <w:szCs w:val="22"/>
        </w:rPr>
        <w:t xml:space="preserve"> for backend testing, API automation, and microservices validation.</w:t>
      </w:r>
    </w:p>
    <w:p w14:paraId="5E44EAFF"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Wrote highly efficient and maintainable Java code to develop Page Objects using the Selenium Framework.</w:t>
      </w:r>
    </w:p>
    <w:p w14:paraId="14F833F9"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Created test cases, test plans, tested API’s, wrote TestNG test cases, executed code coverage, wrote automation scripts using Selenium, executed database queries for testing purposes and led different projects in the shipping and checkout domain.</w:t>
      </w:r>
    </w:p>
    <w:p w14:paraId="10EE8A30"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Performed Data driven testing using Selenium WebDriver and TestNG functions which reads data from property and XML files.</w:t>
      </w:r>
    </w:p>
    <w:p w14:paraId="2A3805CA"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Used Maven to build and run the Selenium automation framework. Once the script got over, framework used to send the automation reports over email.</w:t>
      </w:r>
    </w:p>
    <w:p w14:paraId="4242F29F"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Developed Maven Build scripts to run Sanity Test scripts developed in Selenium WebDriver.</w:t>
      </w:r>
    </w:p>
    <w:p w14:paraId="1D62883E"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Created automation framework in Selenium WebDriver using behavior driven approach like Cucumber.</w:t>
      </w:r>
    </w:p>
    <w:p w14:paraId="68117B20"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Used Maven for building the WebDriver project. Integrated with Continuous Integration tools Jenkins for running test on nightly basis automatically.</w:t>
      </w:r>
    </w:p>
    <w:p w14:paraId="01AD7B35"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 xml:space="preserve">Developed test harness for </w:t>
      </w:r>
      <w:proofErr w:type="spellStart"/>
      <w:r w:rsidRPr="00C04FAA">
        <w:rPr>
          <w:rFonts w:asciiTheme="minorHAnsi" w:hAnsiTheme="minorHAnsi" w:cstheme="minorHAnsi"/>
          <w:sz w:val="22"/>
          <w:szCs w:val="22"/>
        </w:rPr>
        <w:t>WebServices</w:t>
      </w:r>
      <w:proofErr w:type="spellEnd"/>
      <w:r w:rsidRPr="00C04FAA">
        <w:rPr>
          <w:rFonts w:asciiTheme="minorHAnsi" w:hAnsiTheme="minorHAnsi" w:cstheme="minorHAnsi"/>
          <w:sz w:val="22"/>
          <w:szCs w:val="22"/>
        </w:rPr>
        <w:t xml:space="preserve"> automated testing by means of SOAP UI and ANT.</w:t>
      </w:r>
    </w:p>
    <w:p w14:paraId="775C480A"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 xml:space="preserve">Involved in testing SOA with RESTful/SOAP Web Services. Created entire architecture for backend testing internal </w:t>
      </w:r>
      <w:r w:rsidRPr="00C04FAA">
        <w:rPr>
          <w:rFonts w:asciiTheme="minorHAnsi" w:hAnsiTheme="minorHAnsi" w:cstheme="minorHAnsi"/>
          <w:sz w:val="22"/>
          <w:szCs w:val="22"/>
        </w:rPr>
        <w:lastRenderedPageBreak/>
        <w:t xml:space="preserve">and </w:t>
      </w:r>
      <w:proofErr w:type="gramStart"/>
      <w:r w:rsidRPr="00C04FAA">
        <w:rPr>
          <w:rFonts w:asciiTheme="minorHAnsi" w:hAnsiTheme="minorHAnsi" w:cstheme="minorHAnsi"/>
          <w:sz w:val="22"/>
          <w:szCs w:val="22"/>
        </w:rPr>
        <w:t>third party</w:t>
      </w:r>
      <w:proofErr w:type="gramEnd"/>
      <w:r w:rsidRPr="00C04FAA">
        <w:rPr>
          <w:rFonts w:asciiTheme="minorHAnsi" w:hAnsiTheme="minorHAnsi" w:cstheme="minorHAnsi"/>
          <w:sz w:val="22"/>
          <w:szCs w:val="22"/>
        </w:rPr>
        <w:t xml:space="preserve"> API using Test Complete and SOAP UI.</w:t>
      </w:r>
    </w:p>
    <w:p w14:paraId="2A4492C9"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Performed functional testing of Web services testing using POSTMAN UI.</w:t>
      </w:r>
    </w:p>
    <w:p w14:paraId="23BFE9D6"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Created Data Driven tests that randomized the test data for testing the AUT using Excel file.</w:t>
      </w:r>
    </w:p>
    <w:p w14:paraId="147A6ECB" w14:textId="77777777" w:rsidR="00420F02" w:rsidRPr="00C04FAA" w:rsidRDefault="00420F02" w:rsidP="005F3900">
      <w:pPr>
        <w:widowControl w:val="0"/>
        <w:numPr>
          <w:ilvl w:val="0"/>
          <w:numId w:val="24"/>
        </w:numPr>
        <w:autoSpaceDE w:val="0"/>
        <w:autoSpaceDN w:val="0"/>
        <w:adjustRightInd w:val="0"/>
        <w:jc w:val="both"/>
        <w:rPr>
          <w:rFonts w:asciiTheme="minorHAnsi" w:hAnsiTheme="minorHAnsi" w:cstheme="minorHAnsi"/>
          <w:sz w:val="22"/>
          <w:szCs w:val="22"/>
        </w:rPr>
      </w:pPr>
      <w:r w:rsidRPr="00C04FAA">
        <w:rPr>
          <w:rFonts w:asciiTheme="minorHAnsi" w:hAnsiTheme="minorHAnsi" w:cstheme="minorHAnsi"/>
          <w:sz w:val="22"/>
          <w:szCs w:val="22"/>
        </w:rPr>
        <w:t>Used XPath and DOM to work with dynamic and static objects in Selenium.</w:t>
      </w:r>
    </w:p>
    <w:p w14:paraId="5E0D09FC" w14:textId="121F4A72" w:rsidR="00AB6BE0" w:rsidRPr="00C04FAA" w:rsidRDefault="00AB6BE0" w:rsidP="005F3900">
      <w:pPr>
        <w:widowControl w:val="0"/>
        <w:rPr>
          <w:rFonts w:asciiTheme="minorHAnsi" w:hAnsiTheme="minorHAnsi" w:cstheme="minorHAnsi"/>
          <w:sz w:val="22"/>
          <w:szCs w:val="22"/>
        </w:rPr>
      </w:pPr>
      <w:r w:rsidRPr="00C04FAA">
        <w:rPr>
          <w:rFonts w:asciiTheme="minorHAnsi" w:hAnsiTheme="minorHAnsi" w:cstheme="minorHAnsi"/>
          <w:b/>
          <w:sz w:val="22"/>
          <w:szCs w:val="22"/>
        </w:rPr>
        <w:tab/>
      </w:r>
      <w:r w:rsidRPr="00C04FAA">
        <w:rPr>
          <w:rFonts w:asciiTheme="minorHAnsi" w:hAnsiTheme="minorHAnsi" w:cstheme="minorHAnsi"/>
          <w:b/>
          <w:sz w:val="22"/>
          <w:szCs w:val="22"/>
        </w:rPr>
        <w:tab/>
      </w:r>
      <w:r w:rsidRPr="00C04FAA">
        <w:rPr>
          <w:rFonts w:asciiTheme="minorHAnsi" w:hAnsiTheme="minorHAnsi" w:cstheme="minorHAnsi"/>
          <w:b/>
          <w:sz w:val="22"/>
          <w:szCs w:val="22"/>
        </w:rPr>
        <w:tab/>
      </w:r>
      <w:r w:rsidRPr="00C04FAA">
        <w:rPr>
          <w:rFonts w:asciiTheme="minorHAnsi" w:hAnsiTheme="minorHAnsi" w:cstheme="minorHAnsi"/>
          <w:b/>
          <w:sz w:val="22"/>
          <w:szCs w:val="22"/>
        </w:rPr>
        <w:tab/>
      </w:r>
      <w:r w:rsidRPr="00C04FAA">
        <w:rPr>
          <w:rFonts w:asciiTheme="minorHAnsi" w:hAnsiTheme="minorHAnsi" w:cstheme="minorHAnsi"/>
          <w:b/>
          <w:sz w:val="22"/>
          <w:szCs w:val="22"/>
        </w:rPr>
        <w:tab/>
      </w:r>
      <w:r w:rsidRPr="00C04FAA">
        <w:rPr>
          <w:rFonts w:asciiTheme="minorHAnsi" w:hAnsiTheme="minorHAnsi" w:cstheme="minorHAnsi"/>
          <w:b/>
          <w:sz w:val="22"/>
          <w:szCs w:val="22"/>
        </w:rPr>
        <w:tab/>
      </w:r>
      <w:r w:rsidRPr="00C04FAA">
        <w:rPr>
          <w:rFonts w:asciiTheme="minorHAnsi" w:hAnsiTheme="minorHAnsi" w:cstheme="minorHAnsi"/>
          <w:b/>
          <w:sz w:val="22"/>
          <w:szCs w:val="22"/>
        </w:rPr>
        <w:tab/>
      </w:r>
      <w:r w:rsidRPr="00C04FAA">
        <w:rPr>
          <w:rFonts w:asciiTheme="minorHAnsi" w:hAnsiTheme="minorHAnsi" w:cstheme="minorHAnsi"/>
          <w:b/>
          <w:sz w:val="22"/>
          <w:szCs w:val="22"/>
        </w:rPr>
        <w:tab/>
      </w:r>
    </w:p>
    <w:p w14:paraId="3544FA10" w14:textId="2723F494" w:rsidR="00AB6BE0" w:rsidRPr="00C04FAA" w:rsidRDefault="00AB6BE0"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 xml:space="preserve">Client: </w:t>
      </w:r>
      <w:proofErr w:type="spellStart"/>
      <w:r w:rsidRPr="00C04FAA">
        <w:rPr>
          <w:rFonts w:asciiTheme="minorHAnsi" w:hAnsiTheme="minorHAnsi" w:cstheme="minorHAnsi"/>
          <w:b/>
          <w:sz w:val="22"/>
          <w:szCs w:val="22"/>
        </w:rPr>
        <w:t>StateAuto</w:t>
      </w:r>
      <w:proofErr w:type="spellEnd"/>
      <w:r w:rsidR="0013074C" w:rsidRPr="00C04FAA">
        <w:rPr>
          <w:rFonts w:asciiTheme="minorHAnsi" w:hAnsiTheme="minorHAnsi" w:cstheme="minorHAnsi"/>
          <w:b/>
          <w:sz w:val="22"/>
          <w:szCs w:val="22"/>
        </w:rPr>
        <w:t>, Columbus</w:t>
      </w:r>
      <w:r w:rsidR="00861B23" w:rsidRPr="00C04FAA">
        <w:rPr>
          <w:rFonts w:asciiTheme="minorHAnsi" w:hAnsiTheme="minorHAnsi" w:cstheme="minorHAnsi"/>
          <w:b/>
          <w:sz w:val="22"/>
          <w:szCs w:val="22"/>
        </w:rPr>
        <w:t xml:space="preserve">, </w:t>
      </w:r>
      <w:r w:rsidR="0013074C" w:rsidRPr="00C04FAA">
        <w:rPr>
          <w:rFonts w:asciiTheme="minorHAnsi" w:hAnsiTheme="minorHAnsi" w:cstheme="minorHAnsi"/>
          <w:b/>
          <w:sz w:val="22"/>
          <w:szCs w:val="22"/>
        </w:rPr>
        <w:t>OH</w:t>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B90F89" w:rsidRPr="00C04FAA">
        <w:rPr>
          <w:rFonts w:asciiTheme="minorHAnsi" w:hAnsiTheme="minorHAnsi" w:cstheme="minorHAnsi"/>
          <w:b/>
          <w:sz w:val="22"/>
          <w:szCs w:val="22"/>
        </w:rPr>
        <w:t>Feb</w:t>
      </w:r>
      <w:r w:rsidR="005F3900" w:rsidRPr="00C04FAA">
        <w:rPr>
          <w:rFonts w:asciiTheme="minorHAnsi" w:hAnsiTheme="minorHAnsi" w:cstheme="minorHAnsi"/>
          <w:b/>
          <w:sz w:val="22"/>
          <w:szCs w:val="22"/>
        </w:rPr>
        <w:t xml:space="preserve"> 201</w:t>
      </w:r>
      <w:r w:rsidR="00B90F89" w:rsidRPr="00C04FAA">
        <w:rPr>
          <w:rFonts w:asciiTheme="minorHAnsi" w:hAnsiTheme="minorHAnsi" w:cstheme="minorHAnsi"/>
          <w:b/>
          <w:sz w:val="22"/>
          <w:szCs w:val="22"/>
        </w:rPr>
        <w:t>9</w:t>
      </w:r>
      <w:r w:rsidR="005F3900" w:rsidRPr="00C04FAA">
        <w:rPr>
          <w:rFonts w:asciiTheme="minorHAnsi" w:hAnsiTheme="minorHAnsi" w:cstheme="minorHAnsi"/>
          <w:b/>
          <w:sz w:val="22"/>
          <w:szCs w:val="22"/>
        </w:rPr>
        <w:t xml:space="preserve">- </w:t>
      </w:r>
      <w:r w:rsidR="00B90F89" w:rsidRPr="00C04FAA">
        <w:rPr>
          <w:rFonts w:asciiTheme="minorHAnsi" w:hAnsiTheme="minorHAnsi" w:cstheme="minorHAnsi"/>
          <w:b/>
          <w:sz w:val="22"/>
          <w:szCs w:val="22"/>
        </w:rPr>
        <w:t>Feb 2020</w:t>
      </w:r>
    </w:p>
    <w:p w14:paraId="322FEA0A" w14:textId="73323CC0" w:rsidR="005F3900" w:rsidRPr="00C04FAA" w:rsidRDefault="005F3900"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Project: Umbrella Policy</w:t>
      </w:r>
    </w:p>
    <w:p w14:paraId="79D5190D" w14:textId="77777777" w:rsidR="00AB6BE0" w:rsidRPr="00C04FAA" w:rsidRDefault="00AB6BE0"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Test management Tool: JIRA</w:t>
      </w:r>
    </w:p>
    <w:p w14:paraId="26FB09BE" w14:textId="39D636CC" w:rsidR="005B64B1" w:rsidRPr="00C04FAA" w:rsidRDefault="00A04E42"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 xml:space="preserve">Designation: </w:t>
      </w:r>
      <w:r w:rsidR="00EE59AC" w:rsidRPr="00C04FAA">
        <w:rPr>
          <w:rFonts w:asciiTheme="minorHAnsi" w:hAnsiTheme="minorHAnsi" w:cstheme="minorHAnsi"/>
          <w:b/>
          <w:bCs/>
          <w:sz w:val="22"/>
          <w:szCs w:val="22"/>
        </w:rPr>
        <w:t xml:space="preserve">QA Test </w:t>
      </w:r>
      <w:r w:rsidR="00344985" w:rsidRPr="00C04FAA">
        <w:rPr>
          <w:rFonts w:asciiTheme="minorHAnsi" w:hAnsiTheme="minorHAnsi" w:cstheme="minorHAnsi"/>
          <w:b/>
          <w:bCs/>
          <w:sz w:val="22"/>
          <w:szCs w:val="22"/>
        </w:rPr>
        <w:t>lead</w:t>
      </w:r>
      <w:r w:rsidR="00344985" w:rsidRPr="00C04FAA">
        <w:rPr>
          <w:rFonts w:asciiTheme="minorHAnsi" w:hAnsiTheme="minorHAnsi" w:cstheme="minorHAnsi"/>
          <w:sz w:val="22"/>
          <w:szCs w:val="22"/>
        </w:rPr>
        <w:t xml:space="preserve"> </w:t>
      </w:r>
    </w:p>
    <w:p w14:paraId="4910CF20" w14:textId="10BFBE7A" w:rsidR="00052882" w:rsidRPr="00C04FAA" w:rsidRDefault="00052882" w:rsidP="005F3900">
      <w:pPr>
        <w:widowControl w:val="0"/>
        <w:rPr>
          <w:rFonts w:asciiTheme="minorHAnsi" w:hAnsiTheme="minorHAnsi" w:cstheme="minorHAnsi"/>
          <w:b/>
          <w:bCs/>
          <w:sz w:val="22"/>
          <w:szCs w:val="22"/>
        </w:rPr>
      </w:pPr>
      <w:r w:rsidRPr="00C04FAA">
        <w:rPr>
          <w:rFonts w:asciiTheme="minorHAnsi" w:hAnsiTheme="minorHAnsi" w:cstheme="minorHAnsi"/>
          <w:b/>
          <w:bCs/>
          <w:sz w:val="22"/>
          <w:szCs w:val="22"/>
        </w:rPr>
        <w:t>Underline Policy:</w:t>
      </w:r>
    </w:p>
    <w:p w14:paraId="24E6D52B" w14:textId="77777777" w:rsidR="00052882" w:rsidRPr="00C04FAA" w:rsidRDefault="00052882" w:rsidP="005F3900">
      <w:pPr>
        <w:rPr>
          <w:rFonts w:asciiTheme="minorHAnsi" w:hAnsiTheme="minorHAnsi" w:cstheme="minorHAnsi"/>
          <w:bCs/>
          <w:sz w:val="22"/>
          <w:szCs w:val="22"/>
        </w:rPr>
      </w:pPr>
      <w:r w:rsidRPr="00C04FAA">
        <w:rPr>
          <w:rFonts w:asciiTheme="minorHAnsi" w:hAnsiTheme="minorHAnsi" w:cstheme="minorHAnsi"/>
          <w:bCs/>
          <w:sz w:val="22"/>
          <w:szCs w:val="22"/>
        </w:rPr>
        <w:t>The primary goal of underwriting transformation is to improve our Underwriting profit with Auto aimed to improve the products combined/loss ratio</w:t>
      </w:r>
    </w:p>
    <w:p w14:paraId="468CA498" w14:textId="77777777" w:rsidR="00337968" w:rsidRPr="00C04FAA" w:rsidRDefault="00337968" w:rsidP="005F3900">
      <w:pPr>
        <w:rPr>
          <w:rFonts w:asciiTheme="minorHAnsi" w:hAnsiTheme="minorHAnsi" w:cstheme="minorHAnsi"/>
          <w:b/>
          <w:bCs/>
          <w:sz w:val="22"/>
          <w:szCs w:val="22"/>
        </w:rPr>
      </w:pPr>
    </w:p>
    <w:p w14:paraId="1C932A1F" w14:textId="77777777" w:rsidR="00052882" w:rsidRPr="00C04FAA" w:rsidRDefault="00052882" w:rsidP="005F3900">
      <w:pPr>
        <w:rPr>
          <w:rFonts w:asciiTheme="minorHAnsi" w:hAnsiTheme="minorHAnsi" w:cstheme="minorHAnsi"/>
          <w:b/>
          <w:bCs/>
          <w:sz w:val="22"/>
          <w:szCs w:val="22"/>
        </w:rPr>
      </w:pPr>
      <w:r w:rsidRPr="00C04FAA">
        <w:rPr>
          <w:rFonts w:asciiTheme="minorHAnsi" w:hAnsiTheme="minorHAnsi" w:cstheme="minorHAnsi"/>
          <w:b/>
          <w:bCs/>
          <w:sz w:val="22"/>
          <w:szCs w:val="22"/>
        </w:rPr>
        <w:t>Responsibilities:</w:t>
      </w:r>
    </w:p>
    <w:p w14:paraId="54C3A500" w14:textId="77777777" w:rsidR="00DA3D2A" w:rsidRPr="00C04FAA" w:rsidRDefault="00DA3D2A" w:rsidP="005F3900">
      <w:pPr>
        <w:pStyle w:val="ResumeBodyChar"/>
        <w:numPr>
          <w:ilvl w:val="0"/>
          <w:numId w:val="5"/>
        </w:numPr>
        <w:spacing w:before="0"/>
        <w:rPr>
          <w:rFonts w:asciiTheme="minorHAnsi" w:hAnsiTheme="minorHAnsi" w:cstheme="minorHAnsi"/>
          <w:sz w:val="22"/>
          <w:szCs w:val="22"/>
        </w:rPr>
      </w:pPr>
      <w:r w:rsidRPr="00C04FAA">
        <w:rPr>
          <w:rFonts w:asciiTheme="minorHAnsi" w:hAnsiTheme="minorHAnsi" w:cstheme="minorHAnsi"/>
          <w:sz w:val="22"/>
          <w:szCs w:val="22"/>
        </w:rPr>
        <w:t>Gathered requirements documents such as business requirements and design document and other related documents.</w:t>
      </w:r>
    </w:p>
    <w:p w14:paraId="386AE399"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Conduct tests, document and analyze test results and present findings to development teams</w:t>
      </w:r>
    </w:p>
    <w:p w14:paraId="77AA3F04"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Report and document defects found during test cycles. Participate in defect prioritization sessions</w:t>
      </w:r>
    </w:p>
    <w:p w14:paraId="594085DF"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Communicate timely status, including any potential risks/issues to the appropriate teams to ensure completion of all deliverables within schedule, budget and quality constraints</w:t>
      </w:r>
    </w:p>
    <w:p w14:paraId="1B5C9AF3"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Be proficient in writing SQL independently, including complex joins (without the help of a developer)</w:t>
      </w:r>
    </w:p>
    <w:p w14:paraId="4AB11513"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Experience in root cause analysis and defect diagnosis techniques</w:t>
      </w:r>
    </w:p>
    <w:p w14:paraId="0682479B"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Tools experience: SQL Developer, TOAD, Informatica DVO, JIRA, Mainframes (MVS, CICS, JCL, DB2)</w:t>
      </w:r>
    </w:p>
    <w:p w14:paraId="6AA05583" w14:textId="0848F692" w:rsidR="0087781A" w:rsidRPr="00C04FAA" w:rsidRDefault="0087781A"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Expertise in cloud transformation testing, migrating applications from AS400/Mainframes to modern cloud-based solutions.</w:t>
      </w:r>
    </w:p>
    <w:p w14:paraId="4F01C6A5"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Create and execute end-to-end test plans for our Enterprise Data Warehouse and associated ETLs Design and develop automation scripts when needed and detect and track software defects and inconsistencies</w:t>
      </w:r>
    </w:p>
    <w:p w14:paraId="122E90C5"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Provide timely solutions. Apply quality engineering principals throughout the Agile product lifecycle</w:t>
      </w:r>
    </w:p>
    <w:p w14:paraId="1F748D77"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Provide support and documentation Experienced in design and implementation of Selenium WebDriver automation framework for smoke and regression test suites (TestNG and Maven).</w:t>
      </w:r>
    </w:p>
    <w:p w14:paraId="5563D509"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Involved in testing the application utilizing the Scrum (Agile) methodology.</w:t>
      </w:r>
    </w:p>
    <w:p w14:paraId="71F0AD0F"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Involved on Cucumber testing and defined the test scenarios and created the test cases in Test Manager.</w:t>
      </w:r>
    </w:p>
    <w:p w14:paraId="392BFCC7"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Involved in designing of automation framework to be used in UI testing with Selenium.</w:t>
      </w:r>
    </w:p>
    <w:p w14:paraId="678D4086"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Execute browser compatibility and regression tests using Selenium WebDriver for testing UI for every new build release.</w:t>
      </w:r>
    </w:p>
    <w:p w14:paraId="30F1338A"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Performed functional tests using Selenium WebDriver with data driven framework and documented results in a database.</w:t>
      </w:r>
    </w:p>
    <w:p w14:paraId="30530D53"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Used the Firebug to inspect the XPath of the web elements and Eclipse IDE for Java development.</w:t>
      </w:r>
    </w:p>
    <w:p w14:paraId="7D32FAF8"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Identified, Reported and Tracked Defects using Quality Center test management tool.</w:t>
      </w:r>
    </w:p>
    <w:p w14:paraId="27D309C9" w14:textId="77777777" w:rsidR="005B64B1" w:rsidRPr="00C04FAA" w:rsidRDefault="005B64B1" w:rsidP="005F3900">
      <w:pPr>
        <w:pStyle w:val="ResumeBodyChar"/>
        <w:numPr>
          <w:ilvl w:val="0"/>
          <w:numId w:val="5"/>
        </w:numPr>
        <w:spacing w:before="0"/>
        <w:jc w:val="both"/>
        <w:rPr>
          <w:rFonts w:asciiTheme="minorHAnsi" w:hAnsiTheme="minorHAnsi" w:cstheme="minorHAnsi"/>
          <w:sz w:val="22"/>
          <w:szCs w:val="22"/>
        </w:rPr>
      </w:pPr>
      <w:r w:rsidRPr="00C04FAA">
        <w:rPr>
          <w:rFonts w:asciiTheme="minorHAnsi" w:hAnsiTheme="minorHAnsi" w:cstheme="minorHAnsi"/>
          <w:sz w:val="22"/>
          <w:szCs w:val="22"/>
        </w:rPr>
        <w:t>Manually tested, verified, and validated that the product meets user requirements. Sending status reports to the offshore and onsite coordinator</w:t>
      </w:r>
    </w:p>
    <w:p w14:paraId="53D85793" w14:textId="6BBC2C02" w:rsidR="00A01DB7" w:rsidRPr="00C04FAA" w:rsidRDefault="00A01DB7" w:rsidP="005F3900">
      <w:pPr>
        <w:widowControl w:val="0"/>
        <w:rPr>
          <w:rFonts w:asciiTheme="minorHAnsi" w:hAnsiTheme="minorHAnsi" w:cstheme="minorHAnsi"/>
          <w:sz w:val="22"/>
          <w:szCs w:val="22"/>
        </w:rPr>
      </w:pPr>
      <w:r w:rsidRPr="00C04FAA">
        <w:rPr>
          <w:rFonts w:asciiTheme="minorHAnsi" w:hAnsiTheme="minorHAnsi" w:cstheme="minorHAnsi"/>
          <w:b/>
          <w:sz w:val="22"/>
          <w:szCs w:val="22"/>
        </w:rPr>
        <w:t xml:space="preserve">                          </w:t>
      </w:r>
      <w:r w:rsidRPr="00C04FAA">
        <w:rPr>
          <w:rFonts w:asciiTheme="minorHAnsi" w:hAnsiTheme="minorHAnsi" w:cstheme="minorHAnsi"/>
          <w:b/>
          <w:sz w:val="22"/>
          <w:szCs w:val="22"/>
        </w:rPr>
        <w:tab/>
      </w:r>
      <w:r w:rsidRPr="00C04FAA">
        <w:rPr>
          <w:rFonts w:asciiTheme="minorHAnsi" w:hAnsiTheme="minorHAnsi" w:cstheme="minorHAnsi"/>
          <w:b/>
          <w:sz w:val="22"/>
          <w:szCs w:val="22"/>
        </w:rPr>
        <w:tab/>
      </w:r>
    </w:p>
    <w:p w14:paraId="13EF2267" w14:textId="1C0F029D" w:rsidR="00EE59AC" w:rsidRPr="00C04FAA" w:rsidRDefault="00A01DB7"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 xml:space="preserve">Role: </w:t>
      </w:r>
      <w:r w:rsidR="00EE59AC" w:rsidRPr="00C04FAA">
        <w:rPr>
          <w:rFonts w:asciiTheme="minorHAnsi" w:hAnsiTheme="minorHAnsi" w:cstheme="minorHAnsi"/>
          <w:b/>
          <w:sz w:val="22"/>
          <w:szCs w:val="22"/>
        </w:rPr>
        <w:t xml:space="preserve">QA Test </w:t>
      </w:r>
      <w:r w:rsidR="00344985" w:rsidRPr="00C04FAA">
        <w:rPr>
          <w:rFonts w:asciiTheme="minorHAnsi" w:hAnsiTheme="minorHAnsi" w:cstheme="minorHAnsi"/>
          <w:b/>
          <w:sz w:val="22"/>
          <w:szCs w:val="22"/>
        </w:rPr>
        <w:t>Lead</w:t>
      </w:r>
      <w:r w:rsidR="00861B23" w:rsidRPr="00C04FAA">
        <w:rPr>
          <w:rFonts w:asciiTheme="minorHAnsi" w:hAnsiTheme="minorHAnsi" w:cstheme="minorHAnsi"/>
          <w:b/>
          <w:sz w:val="22"/>
          <w:szCs w:val="22"/>
        </w:rPr>
        <w:t>, Lansing- MI</w:t>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B90F89" w:rsidRPr="00C04FAA">
        <w:rPr>
          <w:rFonts w:asciiTheme="minorHAnsi" w:hAnsiTheme="minorHAnsi" w:cstheme="minorHAnsi"/>
          <w:b/>
          <w:sz w:val="22"/>
          <w:szCs w:val="22"/>
        </w:rPr>
        <w:t>Feb</w:t>
      </w:r>
      <w:r w:rsidR="005F3900" w:rsidRPr="00C04FAA">
        <w:rPr>
          <w:rFonts w:asciiTheme="minorHAnsi" w:hAnsiTheme="minorHAnsi" w:cstheme="minorHAnsi"/>
          <w:b/>
          <w:sz w:val="22"/>
          <w:szCs w:val="22"/>
        </w:rPr>
        <w:t xml:space="preserve"> 201</w:t>
      </w:r>
      <w:r w:rsidR="00B90F89" w:rsidRPr="00C04FAA">
        <w:rPr>
          <w:rFonts w:asciiTheme="minorHAnsi" w:hAnsiTheme="minorHAnsi" w:cstheme="minorHAnsi"/>
          <w:b/>
          <w:sz w:val="22"/>
          <w:szCs w:val="22"/>
        </w:rPr>
        <w:t>8</w:t>
      </w:r>
      <w:r w:rsidR="005F3900" w:rsidRPr="00C04FAA">
        <w:rPr>
          <w:rFonts w:asciiTheme="minorHAnsi" w:hAnsiTheme="minorHAnsi" w:cstheme="minorHAnsi"/>
          <w:b/>
          <w:sz w:val="22"/>
          <w:szCs w:val="22"/>
        </w:rPr>
        <w:t xml:space="preserve"> – December 20</w:t>
      </w:r>
      <w:r w:rsidR="00B90F89" w:rsidRPr="00C04FAA">
        <w:rPr>
          <w:rFonts w:asciiTheme="minorHAnsi" w:hAnsiTheme="minorHAnsi" w:cstheme="minorHAnsi"/>
          <w:b/>
          <w:sz w:val="22"/>
          <w:szCs w:val="22"/>
        </w:rPr>
        <w:t>18</w:t>
      </w:r>
    </w:p>
    <w:p w14:paraId="728622AB" w14:textId="1EECE618" w:rsidR="005F3900" w:rsidRPr="00C04FAA" w:rsidRDefault="005F3900"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Project: UWM-PAS-BANZINGA</w:t>
      </w:r>
    </w:p>
    <w:p w14:paraId="7C3B3230" w14:textId="77777777" w:rsidR="00A01DB7" w:rsidRPr="00C04FAA" w:rsidRDefault="00B23A16"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 xml:space="preserve">Client: Auto </w:t>
      </w:r>
      <w:r w:rsidR="00A01DB7" w:rsidRPr="00C04FAA">
        <w:rPr>
          <w:rFonts w:asciiTheme="minorHAnsi" w:hAnsiTheme="minorHAnsi" w:cstheme="minorHAnsi"/>
          <w:b/>
          <w:sz w:val="22"/>
          <w:szCs w:val="22"/>
        </w:rPr>
        <w:t>Owners</w:t>
      </w:r>
    </w:p>
    <w:p w14:paraId="060158CC" w14:textId="77777777" w:rsidR="00A01DB7" w:rsidRPr="00C04FAA" w:rsidRDefault="00A01DB7"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Domain: Insurance</w:t>
      </w:r>
    </w:p>
    <w:p w14:paraId="7CB8393C" w14:textId="77777777" w:rsidR="00165AC4" w:rsidRPr="00C04FAA" w:rsidRDefault="00A01DB7"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 xml:space="preserve">Tools: </w:t>
      </w:r>
      <w:proofErr w:type="spellStart"/>
      <w:r w:rsidRPr="00C04FAA">
        <w:rPr>
          <w:rFonts w:asciiTheme="minorHAnsi" w:hAnsiTheme="minorHAnsi" w:cstheme="minorHAnsi"/>
          <w:b/>
          <w:sz w:val="22"/>
          <w:szCs w:val="22"/>
        </w:rPr>
        <w:t>Duckcree</w:t>
      </w:r>
      <w:proofErr w:type="spellEnd"/>
      <w:r w:rsidRPr="00C04FAA">
        <w:rPr>
          <w:rFonts w:asciiTheme="minorHAnsi" w:hAnsiTheme="minorHAnsi" w:cstheme="minorHAnsi"/>
          <w:b/>
          <w:sz w:val="22"/>
          <w:szCs w:val="22"/>
        </w:rPr>
        <w:t>- Regression Runner Tool</w:t>
      </w:r>
    </w:p>
    <w:p w14:paraId="4278BCAA" w14:textId="77777777" w:rsidR="00337968" w:rsidRPr="00C04FAA" w:rsidRDefault="00337968" w:rsidP="005F3900">
      <w:pPr>
        <w:widowControl w:val="0"/>
        <w:rPr>
          <w:rFonts w:asciiTheme="minorHAnsi" w:hAnsiTheme="minorHAnsi" w:cstheme="minorHAnsi"/>
          <w:b/>
          <w:sz w:val="22"/>
          <w:szCs w:val="22"/>
        </w:rPr>
      </w:pPr>
    </w:p>
    <w:p w14:paraId="2CEAA7FE" w14:textId="77777777" w:rsidR="00A01DB7" w:rsidRPr="00C04FAA" w:rsidRDefault="00A01DB7"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Responsibilities:</w:t>
      </w:r>
    </w:p>
    <w:p w14:paraId="154BA063"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Gathered requirements documents such as business requirements and design document and other related documents.</w:t>
      </w:r>
    </w:p>
    <w:p w14:paraId="16E0230C"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lastRenderedPageBreak/>
        <w:t>Communicate timely status, including any potential risks/issues to the appropriate teams to ensure completion of all deliverables within schedule, budget and quality constraints</w:t>
      </w:r>
    </w:p>
    <w:p w14:paraId="2FAD4A05"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Be proficient in writing SQL independently, including complex joins (without the help of a developer)</w:t>
      </w:r>
    </w:p>
    <w:p w14:paraId="25FD604F"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Experience in root cause analysis and defect diagnosis techniques</w:t>
      </w:r>
    </w:p>
    <w:p w14:paraId="04647CE9"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Tools experience: SQL Developer, TOAD, Informatica DVO, JIRA, Mainframes (MVS, CICS, JCL, DB2)</w:t>
      </w:r>
    </w:p>
    <w:p w14:paraId="1E18B1B1"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Create and execute end-to-end test plans for our Enterprise Data Warehouse and associated ETLs Design and develop automation scripts when needed and detect and track software defects and inconsistencies</w:t>
      </w:r>
    </w:p>
    <w:p w14:paraId="34658BDF"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Provide timely solutions. Apply quality engineering principals throughout the Agile product lifecycle</w:t>
      </w:r>
    </w:p>
    <w:p w14:paraId="36B3C92C"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Provide support and documentation Experienced in design and implementation of Selenium WebDriver automation framework for smoke and regression test suites (TestNG and Maven).</w:t>
      </w:r>
    </w:p>
    <w:p w14:paraId="2A396AB0"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Involved in testing the application utilizing the Scrum (Agile) methodology.</w:t>
      </w:r>
    </w:p>
    <w:p w14:paraId="77BEA346"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Involved on Cucumber testing and defined the test scenarios and created the test cases in Test Manager.</w:t>
      </w:r>
    </w:p>
    <w:p w14:paraId="678A9D41"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Involved in designing of automation framework to be used in UI testing with Selenium.</w:t>
      </w:r>
    </w:p>
    <w:p w14:paraId="4BBFA4F3"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Execute browser compatibility and regression tests using Selenium WebDriver for testing UI for every new build release.</w:t>
      </w:r>
    </w:p>
    <w:p w14:paraId="1227CC0E"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Performed functional tests using Selenium WebDriver with data driven framework and documented results in a database.</w:t>
      </w:r>
    </w:p>
    <w:p w14:paraId="1BCBFD65"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Used the Firebug to inspect the XPath of the web elements and Eclipse IDE for Java development.</w:t>
      </w:r>
    </w:p>
    <w:p w14:paraId="7BC4CA07"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Identified, Reported and Tracked Defects using Quality Center test management tool.</w:t>
      </w:r>
    </w:p>
    <w:p w14:paraId="4787738A" w14:textId="77777777" w:rsidR="005B64B1" w:rsidRPr="00C04FAA" w:rsidRDefault="005B64B1" w:rsidP="005F3900">
      <w:pPr>
        <w:pStyle w:val="ResumeBodyChar"/>
        <w:numPr>
          <w:ilvl w:val="0"/>
          <w:numId w:val="6"/>
        </w:numPr>
        <w:spacing w:before="0"/>
        <w:jc w:val="both"/>
        <w:rPr>
          <w:rFonts w:asciiTheme="minorHAnsi" w:hAnsiTheme="minorHAnsi" w:cstheme="minorHAnsi"/>
          <w:sz w:val="22"/>
          <w:szCs w:val="22"/>
        </w:rPr>
      </w:pPr>
      <w:r w:rsidRPr="00C04FAA">
        <w:rPr>
          <w:rFonts w:asciiTheme="minorHAnsi" w:hAnsiTheme="minorHAnsi" w:cstheme="minorHAnsi"/>
          <w:sz w:val="22"/>
          <w:szCs w:val="22"/>
        </w:rPr>
        <w:t>Manually tested, verified, and validated that the product meets user requirements. Sending status reports to the offshore and onsite coordinator</w:t>
      </w:r>
    </w:p>
    <w:p w14:paraId="5FF9FF7C" w14:textId="77777777" w:rsidR="00A01DB7" w:rsidRPr="00C04FAA" w:rsidRDefault="00A01DB7" w:rsidP="005F3900">
      <w:pPr>
        <w:pStyle w:val="ListParagraph"/>
        <w:numPr>
          <w:ilvl w:val="0"/>
          <w:numId w:val="6"/>
        </w:numPr>
        <w:spacing w:after="0" w:line="240" w:lineRule="auto"/>
        <w:rPr>
          <w:rFonts w:asciiTheme="minorHAnsi" w:hAnsiTheme="minorHAnsi" w:cstheme="minorHAnsi"/>
        </w:rPr>
      </w:pPr>
      <w:r w:rsidRPr="00C04FAA">
        <w:rPr>
          <w:rFonts w:asciiTheme="minorHAnsi" w:hAnsiTheme="minorHAnsi" w:cstheme="minorHAnsi"/>
        </w:rPr>
        <w:t>Monitored product tasks, defects and resolution status via Tiera Defect Consultant tracking system until moved to JIRA.</w:t>
      </w:r>
    </w:p>
    <w:p w14:paraId="14CB2359" w14:textId="77777777" w:rsidR="00A01DB7" w:rsidRPr="00C04FAA" w:rsidRDefault="00A01DB7" w:rsidP="005F3900">
      <w:pPr>
        <w:pStyle w:val="ListParagraph"/>
        <w:numPr>
          <w:ilvl w:val="0"/>
          <w:numId w:val="6"/>
        </w:numPr>
        <w:spacing w:after="0" w:line="240" w:lineRule="auto"/>
        <w:rPr>
          <w:rFonts w:asciiTheme="minorHAnsi" w:hAnsiTheme="minorHAnsi" w:cstheme="minorHAnsi"/>
        </w:rPr>
      </w:pPr>
      <w:r w:rsidRPr="00C04FAA">
        <w:rPr>
          <w:rFonts w:asciiTheme="minorHAnsi" w:hAnsiTheme="minorHAnsi" w:cstheme="minorHAnsi"/>
        </w:rPr>
        <w:t>Actively reviewed reported defects and made recommendations to Development and Project Management staff based on severity and priority of defects.</w:t>
      </w:r>
    </w:p>
    <w:p w14:paraId="5017C501" w14:textId="77777777" w:rsidR="00A01DB7" w:rsidRPr="00C04FAA" w:rsidRDefault="00A01DB7" w:rsidP="005F3900">
      <w:pPr>
        <w:pStyle w:val="ListParagraph"/>
        <w:numPr>
          <w:ilvl w:val="0"/>
          <w:numId w:val="6"/>
        </w:numPr>
        <w:spacing w:after="0" w:line="240" w:lineRule="auto"/>
        <w:rPr>
          <w:rFonts w:asciiTheme="minorHAnsi" w:hAnsiTheme="minorHAnsi" w:cstheme="minorHAnsi"/>
        </w:rPr>
      </w:pPr>
      <w:r w:rsidRPr="00C04FAA">
        <w:rPr>
          <w:rFonts w:asciiTheme="minorHAnsi" w:hAnsiTheme="minorHAnsi" w:cstheme="minorHAnsi"/>
        </w:rPr>
        <w:t xml:space="preserve">Created, executed and maintained evolving unit and regression test plans for assigned products and features which include verification of functionality, benchmarking stability and scalability. </w:t>
      </w:r>
    </w:p>
    <w:p w14:paraId="3AED8FA1" w14:textId="77777777" w:rsidR="00A01DB7" w:rsidRPr="00C04FAA" w:rsidRDefault="00A01DB7" w:rsidP="005F3900">
      <w:pPr>
        <w:pStyle w:val="ListParagraph"/>
        <w:numPr>
          <w:ilvl w:val="0"/>
          <w:numId w:val="6"/>
        </w:numPr>
        <w:spacing w:after="0" w:line="240" w:lineRule="auto"/>
        <w:rPr>
          <w:rFonts w:asciiTheme="minorHAnsi" w:hAnsiTheme="minorHAnsi" w:cstheme="minorHAnsi"/>
        </w:rPr>
      </w:pPr>
      <w:r w:rsidRPr="00C04FAA">
        <w:rPr>
          <w:rFonts w:asciiTheme="minorHAnsi" w:hAnsiTheme="minorHAnsi" w:cstheme="minorHAnsi"/>
        </w:rPr>
        <w:t>Managed testing of all web based customer portals.</w:t>
      </w:r>
    </w:p>
    <w:p w14:paraId="46ABEC47" w14:textId="77777777" w:rsidR="00A01DB7" w:rsidRPr="00C04FAA" w:rsidRDefault="00A01DB7" w:rsidP="005F3900">
      <w:pPr>
        <w:pStyle w:val="ListParagraph"/>
        <w:numPr>
          <w:ilvl w:val="0"/>
          <w:numId w:val="6"/>
        </w:numPr>
        <w:spacing w:after="0" w:line="240" w:lineRule="auto"/>
        <w:rPr>
          <w:rFonts w:asciiTheme="minorHAnsi" w:hAnsiTheme="minorHAnsi" w:cstheme="minorHAnsi"/>
        </w:rPr>
      </w:pPr>
      <w:r w:rsidRPr="00C04FAA">
        <w:rPr>
          <w:rFonts w:asciiTheme="minorHAnsi" w:hAnsiTheme="minorHAnsi" w:cstheme="minorHAnsi"/>
        </w:rPr>
        <w:t>Performed compatibility tests between server and mobile operating systems, browsers platforms and databases</w:t>
      </w:r>
    </w:p>
    <w:p w14:paraId="4C9442FF" w14:textId="77777777" w:rsidR="00A01DB7" w:rsidRPr="00C04FAA" w:rsidRDefault="00A01DB7" w:rsidP="005F3900">
      <w:pPr>
        <w:pStyle w:val="ListParagraph"/>
        <w:numPr>
          <w:ilvl w:val="0"/>
          <w:numId w:val="6"/>
        </w:numPr>
        <w:spacing w:after="0" w:line="240" w:lineRule="auto"/>
        <w:rPr>
          <w:rFonts w:asciiTheme="minorHAnsi" w:hAnsiTheme="minorHAnsi" w:cstheme="minorHAnsi"/>
        </w:rPr>
      </w:pPr>
      <w:r w:rsidRPr="00C04FAA">
        <w:rPr>
          <w:rFonts w:asciiTheme="minorHAnsi" w:hAnsiTheme="minorHAnsi" w:cstheme="minorHAnsi"/>
        </w:rPr>
        <w:t xml:space="preserve">Packaged and released new product versions, hotfixes, database scripts and report installers. </w:t>
      </w:r>
    </w:p>
    <w:p w14:paraId="6EDB1D5B" w14:textId="77777777" w:rsidR="00A01DB7" w:rsidRPr="00C04FAA" w:rsidRDefault="00A01DB7" w:rsidP="005F3900">
      <w:pPr>
        <w:pStyle w:val="ListBullet"/>
        <w:numPr>
          <w:ilvl w:val="0"/>
          <w:numId w:val="6"/>
        </w:numPr>
        <w:spacing w:after="0"/>
        <w:rPr>
          <w:rFonts w:asciiTheme="minorHAnsi" w:hAnsiTheme="minorHAnsi" w:cstheme="minorHAnsi"/>
          <w:color w:val="auto"/>
          <w:sz w:val="22"/>
          <w:szCs w:val="22"/>
        </w:rPr>
      </w:pPr>
      <w:r w:rsidRPr="00C04FAA">
        <w:rPr>
          <w:rFonts w:asciiTheme="minorHAnsi" w:hAnsiTheme="minorHAnsi" w:cstheme="minorHAnsi"/>
          <w:color w:val="auto"/>
          <w:sz w:val="22"/>
          <w:szCs w:val="22"/>
        </w:rPr>
        <w:t>Manually wrote detailed test plans and test scripts; developed/setup up test conditions and test environments.</w:t>
      </w:r>
    </w:p>
    <w:p w14:paraId="67021B66" w14:textId="77777777" w:rsidR="00A01DB7" w:rsidRPr="00C04FAA" w:rsidRDefault="00A01DB7" w:rsidP="005F3900">
      <w:pPr>
        <w:pStyle w:val="ListBullet"/>
        <w:numPr>
          <w:ilvl w:val="0"/>
          <w:numId w:val="6"/>
        </w:numPr>
        <w:spacing w:after="0"/>
        <w:rPr>
          <w:rFonts w:asciiTheme="minorHAnsi" w:hAnsiTheme="minorHAnsi" w:cstheme="minorHAnsi"/>
          <w:color w:val="auto"/>
          <w:sz w:val="22"/>
          <w:szCs w:val="22"/>
        </w:rPr>
      </w:pPr>
      <w:r w:rsidRPr="00C04FAA">
        <w:rPr>
          <w:rFonts w:asciiTheme="minorHAnsi" w:hAnsiTheme="minorHAnsi" w:cstheme="minorHAnsi"/>
          <w:color w:val="auto"/>
          <w:sz w:val="22"/>
          <w:szCs w:val="22"/>
        </w:rPr>
        <w:t>Provided proactive daily statuses of issues and progresses made during test executions and general application testing.</w:t>
      </w:r>
    </w:p>
    <w:p w14:paraId="56E21542" w14:textId="77777777" w:rsidR="00A01DB7" w:rsidRPr="00C04FAA" w:rsidRDefault="00A01DB7" w:rsidP="005F3900">
      <w:pPr>
        <w:pStyle w:val="ListBullet"/>
        <w:numPr>
          <w:ilvl w:val="0"/>
          <w:numId w:val="6"/>
        </w:numPr>
        <w:spacing w:after="0"/>
        <w:rPr>
          <w:rFonts w:asciiTheme="minorHAnsi" w:hAnsiTheme="minorHAnsi" w:cstheme="minorHAnsi"/>
          <w:color w:val="auto"/>
          <w:sz w:val="22"/>
          <w:szCs w:val="22"/>
        </w:rPr>
      </w:pPr>
      <w:r w:rsidRPr="00C04FAA">
        <w:rPr>
          <w:rFonts w:asciiTheme="minorHAnsi" w:hAnsiTheme="minorHAnsi" w:cstheme="minorHAnsi"/>
          <w:color w:val="auto"/>
          <w:sz w:val="22"/>
          <w:szCs w:val="22"/>
        </w:rPr>
        <w:t>Attended regular business and developer meetings to gather testing requirements as well as to articulate current testing issues/concerns.</w:t>
      </w:r>
    </w:p>
    <w:p w14:paraId="3A5672D2" w14:textId="77777777" w:rsidR="00A01DB7" w:rsidRPr="00C04FAA" w:rsidRDefault="00A01DB7" w:rsidP="005F3900">
      <w:pPr>
        <w:pStyle w:val="ListBullet"/>
        <w:numPr>
          <w:ilvl w:val="0"/>
          <w:numId w:val="6"/>
        </w:numPr>
        <w:spacing w:after="0"/>
        <w:rPr>
          <w:rFonts w:asciiTheme="minorHAnsi" w:hAnsiTheme="minorHAnsi" w:cstheme="minorHAnsi"/>
          <w:color w:val="auto"/>
          <w:sz w:val="22"/>
          <w:szCs w:val="22"/>
        </w:rPr>
      </w:pPr>
      <w:r w:rsidRPr="00C04FAA">
        <w:rPr>
          <w:rFonts w:asciiTheme="minorHAnsi" w:hAnsiTheme="minorHAnsi" w:cstheme="minorHAnsi"/>
          <w:color w:val="auto"/>
          <w:sz w:val="22"/>
          <w:szCs w:val="22"/>
        </w:rPr>
        <w:t>Performed Unit, Integration, System, Regression and User Acceptance testing.</w:t>
      </w:r>
    </w:p>
    <w:p w14:paraId="217FC712" w14:textId="77777777" w:rsidR="00A01DB7" w:rsidRPr="00C04FAA" w:rsidRDefault="00A01DB7" w:rsidP="005F3900">
      <w:pPr>
        <w:pStyle w:val="ListBullet"/>
        <w:numPr>
          <w:ilvl w:val="0"/>
          <w:numId w:val="6"/>
        </w:numPr>
        <w:spacing w:after="0"/>
        <w:rPr>
          <w:rFonts w:asciiTheme="minorHAnsi" w:hAnsiTheme="minorHAnsi" w:cstheme="minorHAnsi"/>
          <w:color w:val="auto"/>
          <w:sz w:val="22"/>
          <w:szCs w:val="22"/>
        </w:rPr>
      </w:pPr>
      <w:r w:rsidRPr="00C04FAA">
        <w:rPr>
          <w:rFonts w:asciiTheme="minorHAnsi" w:hAnsiTheme="minorHAnsi" w:cstheme="minorHAnsi"/>
          <w:color w:val="auto"/>
          <w:sz w:val="22"/>
          <w:szCs w:val="22"/>
        </w:rPr>
        <w:t>Has the ability to interact with developers and product/business analysts to communicate testing strategy/status.</w:t>
      </w:r>
    </w:p>
    <w:p w14:paraId="3E04BCC7" w14:textId="77777777" w:rsidR="00A01DB7" w:rsidRPr="00C04FAA" w:rsidRDefault="00A01DB7" w:rsidP="005F3900">
      <w:pPr>
        <w:pStyle w:val="ListBullet"/>
        <w:numPr>
          <w:ilvl w:val="0"/>
          <w:numId w:val="6"/>
        </w:numPr>
        <w:spacing w:after="0"/>
        <w:rPr>
          <w:rFonts w:asciiTheme="minorHAnsi" w:hAnsiTheme="minorHAnsi" w:cstheme="minorHAnsi"/>
          <w:color w:val="auto"/>
          <w:sz w:val="22"/>
          <w:szCs w:val="22"/>
        </w:rPr>
      </w:pPr>
      <w:r w:rsidRPr="00C04FAA">
        <w:rPr>
          <w:rFonts w:asciiTheme="minorHAnsi" w:hAnsiTheme="minorHAnsi" w:cstheme="minorHAnsi"/>
          <w:color w:val="auto"/>
          <w:sz w:val="22"/>
          <w:szCs w:val="22"/>
        </w:rPr>
        <w:t>Administered &amp; monitored the recording of all defects for project assigned.</w:t>
      </w:r>
    </w:p>
    <w:p w14:paraId="56CB03D2" w14:textId="77777777" w:rsidR="00A01DB7" w:rsidRPr="00C04FAA" w:rsidRDefault="00A01DB7" w:rsidP="005F3900">
      <w:pPr>
        <w:pStyle w:val="ListBullet"/>
        <w:numPr>
          <w:ilvl w:val="0"/>
          <w:numId w:val="6"/>
        </w:numPr>
        <w:spacing w:after="0"/>
        <w:rPr>
          <w:rFonts w:asciiTheme="minorHAnsi" w:hAnsiTheme="minorHAnsi" w:cstheme="minorHAnsi"/>
          <w:color w:val="auto"/>
          <w:sz w:val="22"/>
          <w:szCs w:val="22"/>
        </w:rPr>
      </w:pPr>
      <w:r w:rsidRPr="00C04FAA">
        <w:rPr>
          <w:rFonts w:asciiTheme="minorHAnsi" w:hAnsiTheme="minorHAnsi" w:cstheme="minorHAnsi"/>
          <w:color w:val="auto"/>
          <w:sz w:val="22"/>
          <w:szCs w:val="22"/>
        </w:rPr>
        <w:t>Identified outstanding high defects that have not been addressed by the project team.</w:t>
      </w:r>
    </w:p>
    <w:p w14:paraId="455E6DD9" w14:textId="77777777" w:rsidR="00A01DB7" w:rsidRPr="00C04FAA" w:rsidRDefault="00A01DB7" w:rsidP="005F3900">
      <w:pPr>
        <w:pStyle w:val="ListParagraph"/>
        <w:numPr>
          <w:ilvl w:val="0"/>
          <w:numId w:val="6"/>
        </w:numPr>
        <w:spacing w:after="0" w:line="240" w:lineRule="auto"/>
        <w:rPr>
          <w:rFonts w:asciiTheme="minorHAnsi" w:hAnsiTheme="minorHAnsi" w:cstheme="minorHAnsi"/>
        </w:rPr>
      </w:pPr>
      <w:r w:rsidRPr="00C04FAA">
        <w:rPr>
          <w:rFonts w:asciiTheme="minorHAnsi" w:hAnsiTheme="minorHAnsi" w:cstheme="minorHAnsi"/>
        </w:rPr>
        <w:t>Provided regular testing updates to Software Consultant and identifies issues/ concerns that could potentially inhibit an application's release.</w:t>
      </w:r>
    </w:p>
    <w:p w14:paraId="52A90083" w14:textId="77777777" w:rsidR="00F461EC" w:rsidRPr="00C04FAA" w:rsidRDefault="00F461EC" w:rsidP="005F3900">
      <w:pPr>
        <w:widowControl w:val="0"/>
        <w:rPr>
          <w:rFonts w:asciiTheme="minorHAnsi" w:hAnsiTheme="minorHAnsi" w:cstheme="minorHAnsi"/>
          <w:b/>
          <w:sz w:val="22"/>
          <w:szCs w:val="22"/>
        </w:rPr>
      </w:pPr>
    </w:p>
    <w:p w14:paraId="5DC94A37" w14:textId="0580FC02" w:rsidR="00861B23" w:rsidRPr="00C04FAA" w:rsidRDefault="00861B23"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Client: HSBC, New York, NY</w:t>
      </w:r>
      <w:r w:rsidRPr="00C04FAA">
        <w:rPr>
          <w:rFonts w:asciiTheme="minorHAnsi" w:hAnsiTheme="minorHAnsi" w:cstheme="minorHAnsi"/>
          <w:b/>
          <w:sz w:val="22"/>
          <w:szCs w:val="22"/>
        </w:rPr>
        <w:tab/>
      </w:r>
      <w:r w:rsidRPr="00C04FAA">
        <w:rPr>
          <w:rFonts w:asciiTheme="minorHAnsi" w:hAnsiTheme="minorHAnsi" w:cstheme="minorHAnsi"/>
          <w:b/>
          <w:sz w:val="22"/>
          <w:szCs w:val="22"/>
        </w:rPr>
        <w:tab/>
      </w:r>
      <w:r w:rsidRPr="00C04FAA">
        <w:rPr>
          <w:rFonts w:asciiTheme="minorHAnsi" w:hAnsiTheme="minorHAnsi" w:cstheme="minorHAnsi"/>
          <w:b/>
          <w:sz w:val="22"/>
          <w:szCs w:val="22"/>
        </w:rPr>
        <w:tab/>
      </w:r>
      <w:r w:rsidRPr="00C04FAA">
        <w:rPr>
          <w:rFonts w:asciiTheme="minorHAnsi" w:hAnsiTheme="minorHAnsi" w:cstheme="minorHAnsi"/>
          <w:b/>
          <w:sz w:val="22"/>
          <w:szCs w:val="22"/>
        </w:rPr>
        <w:tab/>
      </w:r>
      <w:r w:rsidRPr="00C04FAA">
        <w:rPr>
          <w:rFonts w:asciiTheme="minorHAnsi" w:hAnsiTheme="minorHAnsi" w:cstheme="minorHAnsi"/>
          <w:b/>
          <w:sz w:val="22"/>
          <w:szCs w:val="22"/>
        </w:rPr>
        <w:tab/>
      </w:r>
      <w:r w:rsidRPr="00C04FAA">
        <w:rPr>
          <w:rFonts w:asciiTheme="minorHAnsi" w:hAnsiTheme="minorHAnsi" w:cstheme="minorHAnsi"/>
          <w:b/>
          <w:sz w:val="22"/>
          <w:szCs w:val="22"/>
        </w:rPr>
        <w:tab/>
      </w:r>
      <w:r w:rsidRPr="00C04FAA">
        <w:rPr>
          <w:rFonts w:asciiTheme="minorHAnsi" w:hAnsiTheme="minorHAnsi" w:cstheme="minorHAnsi"/>
          <w:b/>
          <w:sz w:val="22"/>
          <w:szCs w:val="22"/>
        </w:rPr>
        <w:tab/>
      </w:r>
      <w:r w:rsidRPr="00C04FAA">
        <w:rPr>
          <w:rFonts w:asciiTheme="minorHAnsi" w:hAnsiTheme="minorHAnsi" w:cstheme="minorHAnsi"/>
          <w:b/>
          <w:sz w:val="22"/>
          <w:szCs w:val="22"/>
        </w:rPr>
        <w:tab/>
      </w:r>
      <w:proofErr w:type="gramStart"/>
      <w:r w:rsidR="00AA4BE4" w:rsidRPr="00C04FAA">
        <w:rPr>
          <w:rFonts w:asciiTheme="minorHAnsi" w:hAnsiTheme="minorHAnsi" w:cstheme="minorHAnsi"/>
          <w:b/>
          <w:sz w:val="22"/>
          <w:szCs w:val="22"/>
        </w:rPr>
        <w:t xml:space="preserve">Jan </w:t>
      </w:r>
      <w:r w:rsidRPr="00C04FAA">
        <w:rPr>
          <w:rFonts w:asciiTheme="minorHAnsi" w:hAnsiTheme="minorHAnsi" w:cstheme="minorHAnsi"/>
          <w:b/>
          <w:sz w:val="22"/>
          <w:szCs w:val="22"/>
        </w:rPr>
        <w:t xml:space="preserve"> 201</w:t>
      </w:r>
      <w:r w:rsidR="00E30149" w:rsidRPr="00C04FAA">
        <w:rPr>
          <w:rFonts w:asciiTheme="minorHAnsi" w:hAnsiTheme="minorHAnsi" w:cstheme="minorHAnsi"/>
          <w:b/>
          <w:sz w:val="22"/>
          <w:szCs w:val="22"/>
        </w:rPr>
        <w:t>6</w:t>
      </w:r>
      <w:proofErr w:type="gramEnd"/>
      <w:r w:rsidRPr="00C04FAA">
        <w:rPr>
          <w:rFonts w:asciiTheme="minorHAnsi" w:hAnsiTheme="minorHAnsi" w:cstheme="minorHAnsi"/>
          <w:b/>
          <w:sz w:val="22"/>
          <w:szCs w:val="22"/>
        </w:rPr>
        <w:t>– December 201</w:t>
      </w:r>
      <w:r w:rsidR="0092417A" w:rsidRPr="00C04FAA">
        <w:rPr>
          <w:rFonts w:asciiTheme="minorHAnsi" w:hAnsiTheme="minorHAnsi" w:cstheme="minorHAnsi"/>
          <w:b/>
          <w:sz w:val="22"/>
          <w:szCs w:val="22"/>
        </w:rPr>
        <w:t>7</w:t>
      </w:r>
    </w:p>
    <w:p w14:paraId="7521CE04" w14:textId="7CE781A9" w:rsidR="00F461EC" w:rsidRPr="00C04FAA" w:rsidRDefault="00F461EC"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 xml:space="preserve">Role: Senior Test Engineer </w:t>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p>
    <w:p w14:paraId="78FCB490" w14:textId="11A7EFC0" w:rsidR="005F3900" w:rsidRPr="00C04FAA" w:rsidRDefault="005F3900"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 xml:space="preserve">Project: BDAAS (Big Data </w:t>
      </w:r>
      <w:proofErr w:type="gramStart"/>
      <w:r w:rsidRPr="00C04FAA">
        <w:rPr>
          <w:rFonts w:asciiTheme="minorHAnsi" w:hAnsiTheme="minorHAnsi" w:cstheme="minorHAnsi"/>
          <w:b/>
          <w:sz w:val="22"/>
          <w:szCs w:val="22"/>
        </w:rPr>
        <w:t>As</w:t>
      </w:r>
      <w:proofErr w:type="gramEnd"/>
      <w:r w:rsidRPr="00C04FAA">
        <w:rPr>
          <w:rFonts w:asciiTheme="minorHAnsi" w:hAnsiTheme="minorHAnsi" w:cstheme="minorHAnsi"/>
          <w:b/>
          <w:sz w:val="22"/>
          <w:szCs w:val="22"/>
        </w:rPr>
        <w:t xml:space="preserve"> Service)</w:t>
      </w:r>
    </w:p>
    <w:p w14:paraId="5BBC25F0" w14:textId="77777777" w:rsidR="00F461EC" w:rsidRPr="00C04FAA" w:rsidRDefault="00F461EC" w:rsidP="005F3900">
      <w:pPr>
        <w:widowControl w:val="0"/>
        <w:rPr>
          <w:rFonts w:asciiTheme="minorHAnsi" w:hAnsiTheme="minorHAnsi" w:cstheme="minorHAnsi"/>
          <w:sz w:val="22"/>
          <w:szCs w:val="22"/>
        </w:rPr>
      </w:pPr>
      <w:r w:rsidRPr="00C04FAA">
        <w:rPr>
          <w:rFonts w:asciiTheme="minorHAnsi" w:hAnsiTheme="minorHAnsi" w:cstheme="minorHAnsi"/>
          <w:b/>
          <w:sz w:val="22"/>
          <w:szCs w:val="22"/>
        </w:rPr>
        <w:t xml:space="preserve">BDAAS: </w:t>
      </w:r>
      <w:r w:rsidRPr="00C04FAA">
        <w:rPr>
          <w:rFonts w:asciiTheme="minorHAnsi" w:hAnsiTheme="minorHAnsi" w:cstheme="minorHAnsi"/>
          <w:sz w:val="22"/>
          <w:szCs w:val="22"/>
        </w:rPr>
        <w:t xml:space="preserve">Data </w:t>
      </w:r>
      <w:proofErr w:type="gramStart"/>
      <w:r w:rsidRPr="00C04FAA">
        <w:rPr>
          <w:rFonts w:asciiTheme="minorHAnsi" w:hAnsiTheme="minorHAnsi" w:cstheme="minorHAnsi"/>
          <w:sz w:val="22"/>
          <w:szCs w:val="22"/>
        </w:rPr>
        <w:t>As</w:t>
      </w:r>
      <w:proofErr w:type="gramEnd"/>
      <w:r w:rsidRPr="00C04FAA">
        <w:rPr>
          <w:rFonts w:asciiTheme="minorHAnsi" w:hAnsiTheme="minorHAnsi" w:cstheme="minorHAnsi"/>
          <w:sz w:val="22"/>
          <w:szCs w:val="22"/>
        </w:rPr>
        <w:t xml:space="preserve"> A Service (DaaS) is metadata driven framework that allows automa</w:t>
      </w:r>
      <w:r w:rsidR="00625600" w:rsidRPr="00C04FAA">
        <w:rPr>
          <w:rFonts w:asciiTheme="minorHAnsi" w:hAnsiTheme="minorHAnsi" w:cstheme="minorHAnsi"/>
          <w:sz w:val="22"/>
          <w:szCs w:val="22"/>
        </w:rPr>
        <w:t>ted end to end Data Engineering.</w:t>
      </w:r>
    </w:p>
    <w:p w14:paraId="121AC309" w14:textId="77777777" w:rsidR="005F3900" w:rsidRPr="00C04FAA" w:rsidRDefault="005F3900" w:rsidP="005F3900">
      <w:pPr>
        <w:widowControl w:val="0"/>
        <w:rPr>
          <w:rFonts w:asciiTheme="minorHAnsi" w:hAnsiTheme="minorHAnsi" w:cstheme="minorHAnsi"/>
          <w:b/>
          <w:sz w:val="22"/>
          <w:szCs w:val="22"/>
        </w:rPr>
      </w:pPr>
    </w:p>
    <w:p w14:paraId="5C085E0C" w14:textId="3E63B4C5" w:rsidR="00F461EC" w:rsidRPr="00C04FAA" w:rsidRDefault="00F461EC"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Responsibilities:</w:t>
      </w:r>
    </w:p>
    <w:p w14:paraId="480CE7D9" w14:textId="77777777" w:rsidR="00F461EC" w:rsidRPr="00C04FAA" w:rsidRDefault="00F461EC"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Involved in gathering business requirements, studying the application and collecting the information from developers, and business analyst.</w:t>
      </w:r>
    </w:p>
    <w:p w14:paraId="3227427B"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lastRenderedPageBreak/>
        <w:t>Involved in developing test plan, test strategies, test scenarios, test scripts and test steps based on Business and System Use Cases.</w:t>
      </w:r>
    </w:p>
    <w:p w14:paraId="272E2993"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Actively participated in scrum meetings and reviews.</w:t>
      </w:r>
    </w:p>
    <w:p w14:paraId="30FDAB6B"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Performed Functional tests using Selenium WebDriver with data driven framework.</w:t>
      </w:r>
    </w:p>
    <w:p w14:paraId="0EA5F87F"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Executed Selenium tests for automation testing of the web application using Selenium Web Driver.</w:t>
      </w:r>
    </w:p>
    <w:p w14:paraId="103AE4B3"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Followed Test Driven Development (TDD) as much as possible and written test cases using TestNG for every relevant class.</w:t>
      </w:r>
    </w:p>
    <w:p w14:paraId="3E646239"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Wrote highly efficient and maintainable Java code to develop Page Objects using the Selenium Framework.</w:t>
      </w:r>
    </w:p>
    <w:p w14:paraId="2C18EB37"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Created test cases, test plans, tested API’s, wrote TestNG test cases, executed code coverage, wrote automation scripts using Selenium, executed database queries for testing purposes and led different projects in the shipping and checkout domain.</w:t>
      </w:r>
    </w:p>
    <w:p w14:paraId="530473E5"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Performed Data driven testing using Selenium WebDriver and TestNG functions which reads data from property and XML files.</w:t>
      </w:r>
    </w:p>
    <w:p w14:paraId="6CDF0D01"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Used Maven to build and run the Selenium automation framework. Once the script got over, framework used to send the automation reports over email.</w:t>
      </w:r>
    </w:p>
    <w:p w14:paraId="4402C005"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Developed Maven Build scripts to run Sanity Test scripts developed in Selenium WebDriver.</w:t>
      </w:r>
    </w:p>
    <w:p w14:paraId="388D65F2"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Created automation framework in Selenium WebDriver using behavior driven approach like Cucumber.</w:t>
      </w:r>
    </w:p>
    <w:p w14:paraId="238CBE7F"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Used Maven for building the WebDriver project. Integrated with Continuous Integration tools Jenkins for running test on nightly basis automatically.</w:t>
      </w:r>
    </w:p>
    <w:p w14:paraId="6974CFD9"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 xml:space="preserve">Developed test harness for </w:t>
      </w:r>
      <w:proofErr w:type="spellStart"/>
      <w:r w:rsidRPr="00C04FAA">
        <w:rPr>
          <w:rFonts w:asciiTheme="minorHAnsi" w:hAnsiTheme="minorHAnsi" w:cstheme="minorHAnsi"/>
          <w:sz w:val="22"/>
          <w:szCs w:val="22"/>
        </w:rPr>
        <w:t>WebServices</w:t>
      </w:r>
      <w:proofErr w:type="spellEnd"/>
      <w:r w:rsidRPr="00C04FAA">
        <w:rPr>
          <w:rFonts w:asciiTheme="minorHAnsi" w:hAnsiTheme="minorHAnsi" w:cstheme="minorHAnsi"/>
          <w:sz w:val="22"/>
          <w:szCs w:val="22"/>
        </w:rPr>
        <w:t xml:space="preserve"> automated testing by means of SOAP UI and ANT.</w:t>
      </w:r>
    </w:p>
    <w:p w14:paraId="41569D23"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 xml:space="preserve">Involved in testing SOA with RESTful/SOAP Web Services. Created entire architecture for backend testing internal and </w:t>
      </w:r>
      <w:proofErr w:type="gramStart"/>
      <w:r w:rsidRPr="00C04FAA">
        <w:rPr>
          <w:rFonts w:asciiTheme="minorHAnsi" w:hAnsiTheme="minorHAnsi" w:cstheme="minorHAnsi"/>
          <w:sz w:val="22"/>
          <w:szCs w:val="22"/>
        </w:rPr>
        <w:t>third party</w:t>
      </w:r>
      <w:proofErr w:type="gramEnd"/>
      <w:r w:rsidRPr="00C04FAA">
        <w:rPr>
          <w:rFonts w:asciiTheme="minorHAnsi" w:hAnsiTheme="minorHAnsi" w:cstheme="minorHAnsi"/>
          <w:sz w:val="22"/>
          <w:szCs w:val="22"/>
        </w:rPr>
        <w:t xml:space="preserve"> API using Test Complete and SOAP UI.</w:t>
      </w:r>
    </w:p>
    <w:p w14:paraId="32D7115F"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Performed functional testing of Web services testing using SOAP UI.</w:t>
      </w:r>
    </w:p>
    <w:p w14:paraId="7FC23230"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Created Data Driven tests that randomized the test data for testing the AUT using Excel file.</w:t>
      </w:r>
    </w:p>
    <w:p w14:paraId="580C62FB"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Used XPath and DOM to work with dynamic and static objects in Selenium.</w:t>
      </w:r>
    </w:p>
    <w:p w14:paraId="6E3E27A6"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Performed Smoke, Functional, Regression and Integration testing.</w:t>
      </w:r>
    </w:p>
    <w:p w14:paraId="6183FDCB"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Identified and reported bugs using defect tracking tool HP Quality Center and presented bug reports for weekly status updates.</w:t>
      </w:r>
    </w:p>
    <w:p w14:paraId="1FAC4391"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Performed data accuracy, data validation and data integrity testing by querying the database using SQL queries to check the data table on server.</w:t>
      </w:r>
    </w:p>
    <w:p w14:paraId="2EA8DDF4" w14:textId="77777777" w:rsidR="00FA4907" w:rsidRPr="00C04FAA" w:rsidRDefault="00FA4907" w:rsidP="005F3900">
      <w:pPr>
        <w:widowControl w:val="0"/>
        <w:numPr>
          <w:ilvl w:val="0"/>
          <w:numId w:val="7"/>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Participated in Stand-up meeting, walkthrough meeting, weekly automation meeting with all other QA, weekly assessment meetings with business analysts and developers.</w:t>
      </w:r>
    </w:p>
    <w:p w14:paraId="1F57B009" w14:textId="77777777" w:rsidR="00FA2C3E" w:rsidRPr="00C04FAA" w:rsidRDefault="00FA2C3E" w:rsidP="005F3900">
      <w:pPr>
        <w:widowControl w:val="0"/>
        <w:rPr>
          <w:rFonts w:asciiTheme="minorHAnsi" w:hAnsiTheme="minorHAnsi" w:cstheme="minorHAnsi"/>
          <w:b/>
          <w:sz w:val="22"/>
          <w:szCs w:val="22"/>
        </w:rPr>
      </w:pPr>
    </w:p>
    <w:p w14:paraId="3050407B" w14:textId="5CE39B1B" w:rsidR="005E4391" w:rsidRPr="00C04FAA" w:rsidRDefault="00FA2C3E"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 xml:space="preserve">Role: </w:t>
      </w:r>
      <w:r w:rsidR="00532042" w:rsidRPr="00C04FAA">
        <w:rPr>
          <w:rFonts w:asciiTheme="minorHAnsi" w:hAnsiTheme="minorHAnsi" w:cstheme="minorHAnsi"/>
          <w:b/>
          <w:sz w:val="22"/>
          <w:szCs w:val="22"/>
        </w:rPr>
        <w:t xml:space="preserve">Senior Test Engineer </w:t>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r>
      <w:r w:rsidR="005F3900" w:rsidRPr="00C04FAA">
        <w:rPr>
          <w:rFonts w:asciiTheme="minorHAnsi" w:hAnsiTheme="minorHAnsi" w:cstheme="minorHAnsi"/>
          <w:b/>
          <w:sz w:val="22"/>
          <w:szCs w:val="22"/>
        </w:rPr>
        <w:tab/>
        <w:t>March 201</w:t>
      </w:r>
      <w:r w:rsidR="00F2478B" w:rsidRPr="00C04FAA">
        <w:rPr>
          <w:rFonts w:asciiTheme="minorHAnsi" w:hAnsiTheme="minorHAnsi" w:cstheme="minorHAnsi"/>
          <w:b/>
          <w:sz w:val="22"/>
          <w:szCs w:val="22"/>
        </w:rPr>
        <w:t>5</w:t>
      </w:r>
      <w:r w:rsidR="005F3900" w:rsidRPr="00C04FAA">
        <w:rPr>
          <w:rFonts w:asciiTheme="minorHAnsi" w:hAnsiTheme="minorHAnsi" w:cstheme="minorHAnsi"/>
          <w:b/>
          <w:sz w:val="22"/>
          <w:szCs w:val="22"/>
        </w:rPr>
        <w:t xml:space="preserve"> to </w:t>
      </w:r>
      <w:r w:rsidR="00F2478B" w:rsidRPr="00C04FAA">
        <w:rPr>
          <w:rFonts w:asciiTheme="minorHAnsi" w:hAnsiTheme="minorHAnsi" w:cstheme="minorHAnsi"/>
          <w:b/>
          <w:sz w:val="22"/>
          <w:szCs w:val="22"/>
        </w:rPr>
        <w:t>Dec</w:t>
      </w:r>
      <w:r w:rsidR="005F3900" w:rsidRPr="00C04FAA">
        <w:rPr>
          <w:rFonts w:asciiTheme="minorHAnsi" w:hAnsiTheme="minorHAnsi" w:cstheme="minorHAnsi"/>
          <w:b/>
          <w:sz w:val="22"/>
          <w:szCs w:val="22"/>
        </w:rPr>
        <w:t xml:space="preserve"> 2015</w:t>
      </w:r>
    </w:p>
    <w:p w14:paraId="6CA879D5" w14:textId="1656CDB4" w:rsidR="005F3900" w:rsidRPr="00C04FAA" w:rsidRDefault="005F3900"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Project: PCEF/PCRF(</w:t>
      </w:r>
      <w:proofErr w:type="spellStart"/>
      <w:r w:rsidRPr="00C04FAA">
        <w:rPr>
          <w:rFonts w:asciiTheme="minorHAnsi" w:hAnsiTheme="minorHAnsi" w:cstheme="minorHAnsi"/>
          <w:b/>
          <w:sz w:val="22"/>
          <w:szCs w:val="22"/>
        </w:rPr>
        <w:t>Telecomnunication</w:t>
      </w:r>
      <w:proofErr w:type="spellEnd"/>
      <w:r w:rsidRPr="00C04FAA">
        <w:rPr>
          <w:rFonts w:asciiTheme="minorHAnsi" w:hAnsiTheme="minorHAnsi" w:cstheme="minorHAnsi"/>
          <w:b/>
          <w:sz w:val="22"/>
          <w:szCs w:val="22"/>
        </w:rPr>
        <w:t>)</w:t>
      </w:r>
    </w:p>
    <w:p w14:paraId="11C66BAE" w14:textId="00DF14C6" w:rsidR="00286A14" w:rsidRPr="00C04FAA" w:rsidRDefault="003A18E3" w:rsidP="005F3900">
      <w:pPr>
        <w:widowControl w:val="0"/>
        <w:rPr>
          <w:rFonts w:asciiTheme="minorHAnsi" w:hAnsiTheme="minorHAnsi" w:cstheme="minorHAnsi"/>
          <w:b/>
          <w:sz w:val="22"/>
          <w:szCs w:val="22"/>
        </w:rPr>
      </w:pPr>
      <w:proofErr w:type="gramStart"/>
      <w:r w:rsidRPr="00C04FAA">
        <w:rPr>
          <w:rFonts w:asciiTheme="minorHAnsi" w:hAnsiTheme="minorHAnsi" w:cstheme="minorHAnsi"/>
          <w:b/>
          <w:sz w:val="22"/>
          <w:szCs w:val="22"/>
        </w:rPr>
        <w:t>Location :</w:t>
      </w:r>
      <w:proofErr w:type="gramEnd"/>
      <w:r w:rsidRPr="00C04FAA">
        <w:rPr>
          <w:rFonts w:asciiTheme="minorHAnsi" w:hAnsiTheme="minorHAnsi" w:cstheme="minorHAnsi"/>
          <w:b/>
          <w:sz w:val="22"/>
          <w:szCs w:val="22"/>
        </w:rPr>
        <w:t xml:space="preserve"> India</w:t>
      </w:r>
    </w:p>
    <w:p w14:paraId="092C9C84" w14:textId="452FBF2D" w:rsidR="007E2625" w:rsidRPr="00C04FAA" w:rsidRDefault="007E2625" w:rsidP="005F3900">
      <w:pPr>
        <w:widowControl w:val="0"/>
        <w:rPr>
          <w:rFonts w:asciiTheme="minorHAnsi" w:hAnsiTheme="minorHAnsi" w:cstheme="minorHAnsi"/>
          <w:b/>
          <w:sz w:val="22"/>
          <w:szCs w:val="22"/>
        </w:rPr>
      </w:pPr>
      <w:proofErr w:type="gramStart"/>
      <w:r w:rsidRPr="00C04FAA">
        <w:rPr>
          <w:rFonts w:asciiTheme="minorHAnsi" w:hAnsiTheme="minorHAnsi" w:cstheme="minorHAnsi"/>
          <w:b/>
          <w:sz w:val="22"/>
          <w:szCs w:val="22"/>
        </w:rPr>
        <w:t>Client :CWC</w:t>
      </w:r>
      <w:proofErr w:type="gramEnd"/>
    </w:p>
    <w:p w14:paraId="45E0E6A6" w14:textId="3A08DBA5" w:rsidR="007E2625" w:rsidRPr="00C04FAA" w:rsidRDefault="007E2625" w:rsidP="005F3900">
      <w:pPr>
        <w:widowControl w:val="0"/>
        <w:rPr>
          <w:rFonts w:asciiTheme="minorHAnsi" w:hAnsiTheme="minorHAnsi" w:cstheme="minorHAnsi"/>
          <w:b/>
          <w:sz w:val="22"/>
          <w:szCs w:val="22"/>
        </w:rPr>
      </w:pPr>
      <w:proofErr w:type="gramStart"/>
      <w:r w:rsidRPr="00C04FAA">
        <w:rPr>
          <w:rFonts w:asciiTheme="minorHAnsi" w:hAnsiTheme="minorHAnsi" w:cstheme="minorHAnsi"/>
          <w:b/>
          <w:sz w:val="22"/>
          <w:szCs w:val="22"/>
        </w:rPr>
        <w:t>Company :Capgemini</w:t>
      </w:r>
      <w:proofErr w:type="gramEnd"/>
    </w:p>
    <w:p w14:paraId="18B25E9E" w14:textId="77777777" w:rsidR="005F3900" w:rsidRPr="00C04FAA" w:rsidRDefault="005F7C24"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CWC (CABLE &amp; WIRELESS COMMUNICATION)</w:t>
      </w:r>
      <w:r w:rsidR="002B57CF" w:rsidRPr="00C04FAA">
        <w:rPr>
          <w:rFonts w:asciiTheme="minorHAnsi" w:hAnsiTheme="minorHAnsi" w:cstheme="minorHAnsi"/>
          <w:b/>
          <w:sz w:val="22"/>
          <w:szCs w:val="22"/>
        </w:rPr>
        <w:t xml:space="preserve">: </w:t>
      </w:r>
      <w:r w:rsidR="00E26B90" w:rsidRPr="00C04FAA">
        <w:rPr>
          <w:rFonts w:asciiTheme="minorHAnsi" w:hAnsiTheme="minorHAnsi" w:cstheme="minorHAnsi"/>
          <w:b/>
          <w:sz w:val="22"/>
          <w:szCs w:val="22"/>
        </w:rPr>
        <w:t>C</w:t>
      </w:r>
      <w:r w:rsidRPr="00C04FAA">
        <w:rPr>
          <w:rFonts w:asciiTheme="minorHAnsi" w:hAnsiTheme="minorHAnsi" w:cstheme="minorHAnsi"/>
          <w:sz w:val="22"/>
          <w:szCs w:val="22"/>
        </w:rPr>
        <w:t>able &amp; Wireless Communications (CWC) is one of the world’s leading enablers of digital services with operations throughout the Caribbean and Latin America</w:t>
      </w:r>
      <w:r w:rsidR="005E4391" w:rsidRPr="00C04FAA">
        <w:rPr>
          <w:rFonts w:asciiTheme="minorHAnsi" w:hAnsiTheme="minorHAnsi" w:cstheme="minorHAnsi"/>
          <w:sz w:val="22"/>
          <w:szCs w:val="22"/>
          <w:lang w:val="en"/>
        </w:rPr>
        <w:br/>
      </w:r>
    </w:p>
    <w:p w14:paraId="041DB726" w14:textId="2D3300CC" w:rsidR="00017248" w:rsidRPr="00C04FAA" w:rsidRDefault="00017248" w:rsidP="005F3900">
      <w:pPr>
        <w:widowControl w:val="0"/>
        <w:rPr>
          <w:rFonts w:asciiTheme="minorHAnsi" w:hAnsiTheme="minorHAnsi" w:cstheme="minorHAnsi"/>
          <w:b/>
          <w:sz w:val="22"/>
          <w:szCs w:val="22"/>
        </w:rPr>
      </w:pPr>
      <w:r w:rsidRPr="00C04FAA">
        <w:rPr>
          <w:rFonts w:asciiTheme="minorHAnsi" w:hAnsiTheme="minorHAnsi" w:cstheme="minorHAnsi"/>
          <w:b/>
          <w:sz w:val="22"/>
          <w:szCs w:val="22"/>
        </w:rPr>
        <w:t>Responsibilities:</w:t>
      </w:r>
    </w:p>
    <w:p w14:paraId="0307E47B" w14:textId="77777777" w:rsidR="00017248" w:rsidRPr="00C04FAA" w:rsidRDefault="00017248"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Involved in gathering business requirements, studying the application and collecting the information from developers, and business analyst.</w:t>
      </w:r>
    </w:p>
    <w:p w14:paraId="60D4F496"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Involved in test cases review by development team, product management and modified the test cases based on their feedback.</w:t>
      </w:r>
    </w:p>
    <w:p w14:paraId="64B7F748"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Responsible for planning, executing and managing the UI automation scripts written in AngularJS using Protractor Testing Framework.</w:t>
      </w:r>
    </w:p>
    <w:p w14:paraId="00967F5E"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Drafted Test Plan which included testing objectives, testing phases, scenarios and test environment after a thorough analysis of the business rules.</w:t>
      </w:r>
    </w:p>
    <w:p w14:paraId="28A0F671"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Developed Automation framework using Selenium Web Driver.</w:t>
      </w:r>
    </w:p>
    <w:p w14:paraId="421B16DB"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 xml:space="preserve">Performed functional testing to identify various critical points in the application and automated it by using Selenium </w:t>
      </w:r>
      <w:r w:rsidRPr="00C04FAA">
        <w:rPr>
          <w:rFonts w:asciiTheme="minorHAnsi" w:hAnsiTheme="minorHAnsi" w:cstheme="minorHAnsi"/>
          <w:sz w:val="22"/>
          <w:szCs w:val="22"/>
        </w:rPr>
        <w:lastRenderedPageBreak/>
        <w:t>Web-Driver with TestNG.</w:t>
      </w:r>
    </w:p>
    <w:p w14:paraId="2448B1AE"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 xml:space="preserve">Created and enhanced numerous test scripts to handle changes in the objects, in the tested application’s GUI and in the </w:t>
      </w:r>
      <w:proofErr w:type="gramStart"/>
      <w:r w:rsidRPr="00C04FAA">
        <w:rPr>
          <w:rFonts w:asciiTheme="minorHAnsi" w:hAnsiTheme="minorHAnsi" w:cstheme="minorHAnsi"/>
          <w:sz w:val="22"/>
          <w:szCs w:val="22"/>
        </w:rPr>
        <w:t>testing</w:t>
      </w:r>
      <w:proofErr w:type="gramEnd"/>
      <w:r w:rsidRPr="00C04FAA">
        <w:rPr>
          <w:rFonts w:asciiTheme="minorHAnsi" w:hAnsiTheme="minorHAnsi" w:cstheme="minorHAnsi"/>
          <w:sz w:val="22"/>
          <w:szCs w:val="22"/>
        </w:rPr>
        <w:t xml:space="preserve"> environment using Selenium WebDriver.</w:t>
      </w:r>
    </w:p>
    <w:p w14:paraId="13D52167"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 xml:space="preserve">Involved in writing automated scripts for Angular JS application using protractor and Java scripts and performed manual testing in physical devices emulator and IOS simulator. </w:t>
      </w:r>
    </w:p>
    <w:p w14:paraId="726F20F1"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Developed automation framework for Selenium WebDriver in Modular Framework model.</w:t>
      </w:r>
      <w:r w:rsidR="00165AC4" w:rsidRPr="00C04FAA">
        <w:rPr>
          <w:rFonts w:asciiTheme="minorHAnsi" w:hAnsiTheme="minorHAnsi" w:cstheme="minorHAnsi"/>
          <w:sz w:val="22"/>
          <w:szCs w:val="22"/>
        </w:rPr>
        <w:t xml:space="preserve"> </w:t>
      </w:r>
      <w:r w:rsidRPr="00C04FAA">
        <w:rPr>
          <w:rFonts w:asciiTheme="minorHAnsi" w:hAnsiTheme="minorHAnsi" w:cstheme="minorHAnsi"/>
          <w:sz w:val="22"/>
          <w:szCs w:val="22"/>
        </w:rPr>
        <w:t>Tested applications developed in Java with J2EE framework.</w:t>
      </w:r>
    </w:p>
    <w:p w14:paraId="2C4FA40E"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Used Selenium WebDriver for writing test scripts for regression test coverage.</w:t>
      </w:r>
    </w:p>
    <w:p w14:paraId="06557326"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Design &amp; Develop data driven framework using Selenium WebDriver, TestNG and Apache POI API.</w:t>
      </w:r>
    </w:p>
    <w:p w14:paraId="172F25EA"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 xml:space="preserve">Create scripts Python for new functionalities and update the existing scripts for upgraded functionalities. </w:t>
      </w:r>
    </w:p>
    <w:p w14:paraId="06CE42D3"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Created Selenium web-driver automation scripts using Python to validate functionality on various browsers.</w:t>
      </w:r>
    </w:p>
    <w:p w14:paraId="31E650B3"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Developed and Implemented automation using Selenium WebDriver and Java. Used Eclipse IDE to develop &amp; debug the code.</w:t>
      </w:r>
    </w:p>
    <w:p w14:paraId="6BB2B7C5"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Used Maven to build and run the Selenium automation framework. Once the script got over, framework used to send the automation reports over email.</w:t>
      </w:r>
    </w:p>
    <w:p w14:paraId="4240EB1D"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Involved in the Continuous Integration of the automation framework with Jenkins.</w:t>
      </w:r>
    </w:p>
    <w:p w14:paraId="4F889CC3"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Integrated the test suites to Jenkins to execute them automatically after every successful deployment.</w:t>
      </w:r>
    </w:p>
    <w:p w14:paraId="46F2CDE4"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Worked on Data Driven Framework and MVC for Automation test scripts.</w:t>
      </w:r>
    </w:p>
    <w:p w14:paraId="6BD170A1" w14:textId="77777777" w:rsidR="00894A41" w:rsidRPr="00C04FAA" w:rsidRDefault="00894A41" w:rsidP="005F3900">
      <w:pPr>
        <w:widowControl w:val="0"/>
        <w:numPr>
          <w:ilvl w:val="0"/>
          <w:numId w:val="8"/>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Implemented Selenium GRID for compatibility testing.</w:t>
      </w:r>
      <w:r w:rsidR="00165AC4" w:rsidRPr="00C04FAA">
        <w:rPr>
          <w:rFonts w:asciiTheme="minorHAnsi" w:hAnsiTheme="minorHAnsi" w:cstheme="minorHAnsi"/>
          <w:sz w:val="22"/>
          <w:szCs w:val="22"/>
        </w:rPr>
        <w:t xml:space="preserve"> </w:t>
      </w:r>
      <w:r w:rsidRPr="00C04FAA">
        <w:rPr>
          <w:rFonts w:asciiTheme="minorHAnsi" w:hAnsiTheme="minorHAnsi" w:cstheme="minorHAnsi"/>
          <w:sz w:val="22"/>
          <w:szCs w:val="22"/>
        </w:rPr>
        <w:t>Used XPath and DOM to work with dynamic and static objects in Selenium.</w:t>
      </w:r>
    </w:p>
    <w:p w14:paraId="5CDAB14B" w14:textId="77777777" w:rsidR="00B23A16" w:rsidRPr="00C04FAA" w:rsidRDefault="00B23A16" w:rsidP="005F3900">
      <w:pPr>
        <w:widowControl w:val="0"/>
        <w:autoSpaceDE w:val="0"/>
        <w:autoSpaceDN w:val="0"/>
        <w:adjustRightInd w:val="0"/>
        <w:rPr>
          <w:rFonts w:asciiTheme="minorHAnsi" w:hAnsiTheme="minorHAnsi" w:cstheme="minorHAnsi"/>
          <w:sz w:val="22"/>
          <w:szCs w:val="22"/>
        </w:rPr>
      </w:pPr>
    </w:p>
    <w:p w14:paraId="4CD07E29" w14:textId="7E4D0858" w:rsidR="00B64D92" w:rsidRPr="00C04FAA" w:rsidRDefault="005E070D" w:rsidP="005F3900">
      <w:pPr>
        <w:widowControl w:val="0"/>
        <w:autoSpaceDE w:val="0"/>
        <w:autoSpaceDN w:val="0"/>
        <w:adjustRightInd w:val="0"/>
        <w:rPr>
          <w:rFonts w:asciiTheme="minorHAnsi" w:hAnsiTheme="minorHAnsi" w:cstheme="minorHAnsi"/>
          <w:b/>
          <w:sz w:val="22"/>
          <w:szCs w:val="22"/>
        </w:rPr>
      </w:pPr>
      <w:proofErr w:type="spellStart"/>
      <w:proofErr w:type="gramStart"/>
      <w:r w:rsidRPr="00C04FAA">
        <w:rPr>
          <w:rFonts w:asciiTheme="minorHAnsi" w:hAnsiTheme="minorHAnsi" w:cstheme="minorHAnsi"/>
          <w:b/>
          <w:sz w:val="22"/>
          <w:szCs w:val="22"/>
        </w:rPr>
        <w:t>Project:</w:t>
      </w:r>
      <w:r w:rsidR="00683418" w:rsidRPr="00C04FAA">
        <w:rPr>
          <w:rFonts w:asciiTheme="minorHAnsi" w:hAnsiTheme="minorHAnsi" w:cstheme="minorHAnsi"/>
          <w:b/>
          <w:sz w:val="22"/>
          <w:szCs w:val="22"/>
        </w:rPr>
        <w:t>Ratings</w:t>
      </w:r>
      <w:proofErr w:type="spellEnd"/>
      <w:proofErr w:type="gramEnd"/>
      <w:r w:rsidR="00B64D92" w:rsidRPr="00C04FAA">
        <w:rPr>
          <w:rFonts w:asciiTheme="minorHAnsi" w:hAnsiTheme="minorHAnsi" w:cstheme="minorHAnsi"/>
          <w:b/>
          <w:sz w:val="22"/>
          <w:szCs w:val="22"/>
        </w:rPr>
        <w:tab/>
      </w:r>
      <w:r w:rsidR="00B64D92" w:rsidRPr="00C04FAA">
        <w:rPr>
          <w:rFonts w:asciiTheme="minorHAnsi" w:hAnsiTheme="minorHAnsi" w:cstheme="minorHAnsi"/>
          <w:b/>
          <w:sz w:val="22"/>
          <w:szCs w:val="22"/>
        </w:rPr>
        <w:tab/>
      </w:r>
      <w:r w:rsidR="00B64D92" w:rsidRPr="00C04FAA">
        <w:rPr>
          <w:rFonts w:asciiTheme="minorHAnsi" w:hAnsiTheme="minorHAnsi" w:cstheme="minorHAnsi"/>
          <w:b/>
          <w:sz w:val="22"/>
          <w:szCs w:val="22"/>
        </w:rPr>
        <w:tab/>
      </w:r>
      <w:r w:rsidR="00B64D92" w:rsidRPr="00C04FAA">
        <w:rPr>
          <w:rFonts w:asciiTheme="minorHAnsi" w:hAnsiTheme="minorHAnsi" w:cstheme="minorHAnsi"/>
          <w:b/>
          <w:sz w:val="22"/>
          <w:szCs w:val="22"/>
        </w:rPr>
        <w:tab/>
      </w:r>
      <w:r w:rsidR="00B64D92" w:rsidRPr="00C04FAA">
        <w:rPr>
          <w:rFonts w:asciiTheme="minorHAnsi" w:hAnsiTheme="minorHAnsi" w:cstheme="minorHAnsi"/>
          <w:b/>
          <w:sz w:val="22"/>
          <w:szCs w:val="22"/>
        </w:rPr>
        <w:tab/>
      </w:r>
      <w:r w:rsidR="00B64D92" w:rsidRPr="00C04FAA">
        <w:rPr>
          <w:rFonts w:asciiTheme="minorHAnsi" w:hAnsiTheme="minorHAnsi" w:cstheme="minorHAnsi"/>
          <w:b/>
          <w:sz w:val="22"/>
          <w:szCs w:val="22"/>
        </w:rPr>
        <w:tab/>
      </w:r>
      <w:r w:rsidR="00B64D92" w:rsidRPr="00C04FAA">
        <w:rPr>
          <w:rFonts w:asciiTheme="minorHAnsi" w:hAnsiTheme="minorHAnsi" w:cstheme="minorHAnsi"/>
          <w:b/>
          <w:sz w:val="22"/>
          <w:szCs w:val="22"/>
        </w:rPr>
        <w:tab/>
      </w:r>
      <w:r w:rsidR="00B64D92" w:rsidRPr="00C04FAA">
        <w:rPr>
          <w:rFonts w:asciiTheme="minorHAnsi" w:hAnsiTheme="minorHAnsi" w:cstheme="minorHAnsi"/>
          <w:b/>
          <w:sz w:val="22"/>
          <w:szCs w:val="22"/>
        </w:rPr>
        <w:tab/>
      </w:r>
      <w:r w:rsidR="00B23A16" w:rsidRPr="00C04FAA">
        <w:rPr>
          <w:rFonts w:asciiTheme="minorHAnsi" w:hAnsiTheme="minorHAnsi" w:cstheme="minorHAnsi"/>
          <w:b/>
          <w:sz w:val="22"/>
          <w:szCs w:val="22"/>
        </w:rPr>
        <w:t xml:space="preserve">         </w:t>
      </w:r>
      <w:r w:rsidR="00CB0F97" w:rsidRPr="00C04FAA">
        <w:rPr>
          <w:rFonts w:asciiTheme="minorHAnsi" w:hAnsiTheme="minorHAnsi" w:cstheme="minorHAnsi"/>
          <w:b/>
          <w:sz w:val="22"/>
          <w:szCs w:val="22"/>
        </w:rPr>
        <w:t>Aug</w:t>
      </w:r>
      <w:r w:rsidR="00B64D92" w:rsidRPr="00C04FAA">
        <w:rPr>
          <w:rFonts w:asciiTheme="minorHAnsi" w:hAnsiTheme="minorHAnsi" w:cstheme="minorHAnsi"/>
          <w:b/>
          <w:sz w:val="22"/>
          <w:szCs w:val="22"/>
        </w:rPr>
        <w:t xml:space="preserve"> 201</w:t>
      </w:r>
      <w:r w:rsidR="00836796" w:rsidRPr="00C04FAA">
        <w:rPr>
          <w:rFonts w:asciiTheme="minorHAnsi" w:hAnsiTheme="minorHAnsi" w:cstheme="minorHAnsi"/>
          <w:b/>
          <w:sz w:val="22"/>
          <w:szCs w:val="22"/>
        </w:rPr>
        <w:t>1</w:t>
      </w:r>
      <w:r w:rsidR="00A942BF" w:rsidRPr="00C04FAA">
        <w:rPr>
          <w:rFonts w:asciiTheme="minorHAnsi" w:hAnsiTheme="minorHAnsi" w:cstheme="minorHAnsi"/>
          <w:b/>
          <w:sz w:val="22"/>
          <w:szCs w:val="22"/>
        </w:rPr>
        <w:t xml:space="preserve"> – </w:t>
      </w:r>
      <w:r w:rsidR="00CB0F97" w:rsidRPr="00C04FAA">
        <w:rPr>
          <w:rFonts w:asciiTheme="minorHAnsi" w:hAnsiTheme="minorHAnsi" w:cstheme="minorHAnsi"/>
          <w:b/>
          <w:sz w:val="22"/>
          <w:szCs w:val="22"/>
        </w:rPr>
        <w:t>March</w:t>
      </w:r>
      <w:r w:rsidR="00A942BF" w:rsidRPr="00C04FAA">
        <w:rPr>
          <w:rFonts w:asciiTheme="minorHAnsi" w:hAnsiTheme="minorHAnsi" w:cstheme="minorHAnsi"/>
          <w:b/>
          <w:sz w:val="22"/>
          <w:szCs w:val="22"/>
        </w:rPr>
        <w:t xml:space="preserve"> 201</w:t>
      </w:r>
      <w:r w:rsidR="00CB0F97" w:rsidRPr="00C04FAA">
        <w:rPr>
          <w:rFonts w:asciiTheme="minorHAnsi" w:hAnsiTheme="minorHAnsi" w:cstheme="minorHAnsi"/>
          <w:b/>
          <w:sz w:val="22"/>
          <w:szCs w:val="22"/>
        </w:rPr>
        <w:t>5</w:t>
      </w:r>
    </w:p>
    <w:p w14:paraId="5BA5AC34" w14:textId="6D7B75C7" w:rsidR="00683418" w:rsidRPr="00C04FAA" w:rsidRDefault="00683418" w:rsidP="005F3900">
      <w:pPr>
        <w:rPr>
          <w:rFonts w:asciiTheme="minorHAnsi" w:hAnsiTheme="minorHAnsi" w:cstheme="minorHAnsi"/>
          <w:b/>
          <w:sz w:val="22"/>
          <w:szCs w:val="22"/>
        </w:rPr>
      </w:pPr>
      <w:r w:rsidRPr="00C04FAA">
        <w:rPr>
          <w:rFonts w:asciiTheme="minorHAnsi" w:hAnsiTheme="minorHAnsi" w:cstheme="minorHAnsi"/>
          <w:b/>
          <w:sz w:val="22"/>
          <w:szCs w:val="22"/>
        </w:rPr>
        <w:t>Client: S&amp;P Global</w:t>
      </w:r>
    </w:p>
    <w:p w14:paraId="7584C4A8" w14:textId="68107D59" w:rsidR="00B64D92" w:rsidRPr="00C04FAA" w:rsidRDefault="00FA2C3E" w:rsidP="005F3900">
      <w:pPr>
        <w:rPr>
          <w:rFonts w:asciiTheme="minorHAnsi" w:hAnsiTheme="minorHAnsi" w:cstheme="minorHAnsi"/>
          <w:b/>
          <w:sz w:val="22"/>
          <w:szCs w:val="22"/>
        </w:rPr>
      </w:pPr>
      <w:r w:rsidRPr="00C04FAA">
        <w:rPr>
          <w:rFonts w:asciiTheme="minorHAnsi" w:hAnsiTheme="minorHAnsi" w:cstheme="minorHAnsi"/>
          <w:b/>
          <w:sz w:val="22"/>
          <w:szCs w:val="22"/>
        </w:rPr>
        <w:t xml:space="preserve">Role: </w:t>
      </w:r>
      <w:r w:rsidR="00532042" w:rsidRPr="00C04FAA">
        <w:rPr>
          <w:rFonts w:asciiTheme="minorHAnsi" w:hAnsiTheme="minorHAnsi" w:cstheme="minorHAnsi"/>
          <w:b/>
          <w:sz w:val="22"/>
          <w:szCs w:val="22"/>
        </w:rPr>
        <w:t xml:space="preserve">Test Engineer </w:t>
      </w:r>
    </w:p>
    <w:p w14:paraId="5D20AF3B" w14:textId="5BCD0295" w:rsidR="00683418" w:rsidRPr="00C04FAA" w:rsidRDefault="00683418" w:rsidP="005F3900">
      <w:pPr>
        <w:rPr>
          <w:rFonts w:asciiTheme="minorHAnsi" w:hAnsiTheme="minorHAnsi" w:cstheme="minorHAnsi"/>
          <w:b/>
          <w:sz w:val="22"/>
          <w:szCs w:val="22"/>
        </w:rPr>
      </w:pPr>
      <w:proofErr w:type="gramStart"/>
      <w:r w:rsidRPr="00C04FAA">
        <w:rPr>
          <w:rFonts w:asciiTheme="minorHAnsi" w:hAnsiTheme="minorHAnsi" w:cstheme="minorHAnsi"/>
          <w:b/>
          <w:sz w:val="22"/>
          <w:szCs w:val="22"/>
        </w:rPr>
        <w:t>Company :Ness</w:t>
      </w:r>
      <w:proofErr w:type="gramEnd"/>
      <w:r w:rsidRPr="00C04FAA">
        <w:rPr>
          <w:rFonts w:asciiTheme="minorHAnsi" w:hAnsiTheme="minorHAnsi" w:cstheme="minorHAnsi"/>
          <w:b/>
          <w:sz w:val="22"/>
          <w:szCs w:val="22"/>
        </w:rPr>
        <w:t xml:space="preserve"> Technologies India </w:t>
      </w:r>
      <w:proofErr w:type="spellStart"/>
      <w:r w:rsidRPr="00C04FAA">
        <w:rPr>
          <w:rFonts w:asciiTheme="minorHAnsi" w:hAnsiTheme="minorHAnsi" w:cstheme="minorHAnsi"/>
          <w:b/>
          <w:sz w:val="22"/>
          <w:szCs w:val="22"/>
        </w:rPr>
        <w:t>pvt</w:t>
      </w:r>
      <w:proofErr w:type="spellEnd"/>
      <w:r w:rsidRPr="00C04FAA">
        <w:rPr>
          <w:rFonts w:asciiTheme="minorHAnsi" w:hAnsiTheme="minorHAnsi" w:cstheme="minorHAnsi"/>
          <w:b/>
          <w:sz w:val="22"/>
          <w:szCs w:val="22"/>
        </w:rPr>
        <w:t xml:space="preserve"> </w:t>
      </w:r>
      <w:proofErr w:type="spellStart"/>
      <w:r w:rsidRPr="00C04FAA">
        <w:rPr>
          <w:rFonts w:asciiTheme="minorHAnsi" w:hAnsiTheme="minorHAnsi" w:cstheme="minorHAnsi"/>
          <w:b/>
          <w:sz w:val="22"/>
          <w:szCs w:val="22"/>
        </w:rPr>
        <w:t>Lmt</w:t>
      </w:r>
      <w:proofErr w:type="spellEnd"/>
      <w:r w:rsidRPr="00C04FAA">
        <w:rPr>
          <w:rFonts w:asciiTheme="minorHAnsi" w:hAnsiTheme="minorHAnsi" w:cstheme="minorHAnsi"/>
          <w:b/>
          <w:sz w:val="22"/>
          <w:szCs w:val="22"/>
        </w:rPr>
        <w:t>.,</w:t>
      </w:r>
    </w:p>
    <w:p w14:paraId="0179521A" w14:textId="77777777" w:rsidR="00AF4DDB" w:rsidRPr="00C04FAA" w:rsidRDefault="005B000B" w:rsidP="005F3900">
      <w:pPr>
        <w:pStyle w:val="NoSpacing"/>
        <w:rPr>
          <w:rFonts w:asciiTheme="minorHAnsi" w:eastAsia="Arial Unicode MS" w:hAnsiTheme="minorHAnsi" w:cstheme="minorHAnsi"/>
        </w:rPr>
      </w:pPr>
      <w:proofErr w:type="spellStart"/>
      <w:r w:rsidRPr="00C04FAA">
        <w:rPr>
          <w:rFonts w:asciiTheme="minorHAnsi" w:hAnsiTheme="minorHAnsi" w:cstheme="minorHAnsi"/>
        </w:rPr>
        <w:t>e</w:t>
      </w:r>
      <w:r w:rsidR="00AF4DDB" w:rsidRPr="00C04FAA">
        <w:rPr>
          <w:rFonts w:asciiTheme="minorHAnsi" w:hAnsiTheme="minorHAnsi" w:cstheme="minorHAnsi"/>
        </w:rPr>
        <w:t>DRMS</w:t>
      </w:r>
      <w:proofErr w:type="spellEnd"/>
      <w:r w:rsidR="00AF4DDB" w:rsidRPr="00C04FAA">
        <w:rPr>
          <w:rFonts w:asciiTheme="minorHAnsi" w:hAnsiTheme="minorHAnsi" w:cstheme="minorHAnsi"/>
        </w:rPr>
        <w:t xml:space="preserve"> is the application is Record Management system and it has different kind of users and </w:t>
      </w:r>
      <w:proofErr w:type="gramStart"/>
      <w:r w:rsidR="00AF4DDB" w:rsidRPr="00C04FAA">
        <w:rPr>
          <w:rFonts w:asciiTheme="minorHAnsi" w:hAnsiTheme="minorHAnsi" w:cstheme="minorHAnsi"/>
        </w:rPr>
        <w:t>there</w:t>
      </w:r>
      <w:proofErr w:type="gramEnd"/>
      <w:r w:rsidR="00AF4DDB" w:rsidRPr="00C04FAA">
        <w:rPr>
          <w:rFonts w:asciiTheme="minorHAnsi" w:hAnsiTheme="minorHAnsi" w:cstheme="minorHAnsi"/>
        </w:rPr>
        <w:t xml:space="preserve"> privileges </w:t>
      </w:r>
    </w:p>
    <w:p w14:paraId="7D07D642" w14:textId="77777777" w:rsidR="005F3900" w:rsidRPr="00C04FAA" w:rsidRDefault="005F3900" w:rsidP="005F3900">
      <w:pPr>
        <w:rPr>
          <w:rFonts w:asciiTheme="minorHAnsi" w:hAnsiTheme="minorHAnsi" w:cstheme="minorHAnsi"/>
          <w:b/>
          <w:sz w:val="22"/>
          <w:szCs w:val="22"/>
        </w:rPr>
      </w:pPr>
    </w:p>
    <w:p w14:paraId="264F66AB" w14:textId="121CFC4D" w:rsidR="00B64D92" w:rsidRPr="00C04FAA" w:rsidRDefault="00B64D92" w:rsidP="005F3900">
      <w:pPr>
        <w:rPr>
          <w:rFonts w:asciiTheme="minorHAnsi" w:hAnsiTheme="minorHAnsi" w:cstheme="minorHAnsi"/>
          <w:b/>
          <w:sz w:val="22"/>
          <w:szCs w:val="22"/>
        </w:rPr>
      </w:pPr>
      <w:r w:rsidRPr="00C04FAA">
        <w:rPr>
          <w:rFonts w:asciiTheme="minorHAnsi" w:hAnsiTheme="minorHAnsi" w:cstheme="minorHAnsi"/>
          <w:b/>
          <w:sz w:val="22"/>
          <w:szCs w:val="22"/>
        </w:rPr>
        <w:t xml:space="preserve">Responsibilities: </w:t>
      </w:r>
    </w:p>
    <w:p w14:paraId="4F2282F1" w14:textId="77777777" w:rsidR="00B64D92" w:rsidRPr="00C04FAA" w:rsidRDefault="00B64D92" w:rsidP="005F3900">
      <w:pPr>
        <w:widowControl w:val="0"/>
        <w:numPr>
          <w:ilvl w:val="0"/>
          <w:numId w:val="9"/>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Worked on </w:t>
      </w:r>
      <w:r w:rsidRPr="00C04FAA">
        <w:rPr>
          <w:rFonts w:asciiTheme="minorHAnsi" w:hAnsiTheme="minorHAnsi" w:cstheme="minorHAnsi"/>
          <w:b/>
          <w:sz w:val="22"/>
          <w:szCs w:val="22"/>
        </w:rPr>
        <w:t>Selenium</w:t>
      </w:r>
      <w:r w:rsidRPr="00C04FAA">
        <w:rPr>
          <w:rFonts w:asciiTheme="minorHAnsi" w:hAnsiTheme="minorHAnsi" w:cstheme="minorHAnsi"/>
          <w:sz w:val="22"/>
          <w:szCs w:val="22"/>
        </w:rPr>
        <w:t> for creating and executing test cases for functionality testing of a web app.</w:t>
      </w:r>
    </w:p>
    <w:p w14:paraId="7A062E34" w14:textId="77777777" w:rsidR="00B64D92" w:rsidRPr="00C04FAA" w:rsidRDefault="00B64D92" w:rsidP="005F3900">
      <w:pPr>
        <w:widowControl w:val="0"/>
        <w:numPr>
          <w:ilvl w:val="0"/>
          <w:numId w:val="9"/>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Developed External Library using Java for </w:t>
      </w:r>
      <w:r w:rsidRPr="00C04FAA">
        <w:rPr>
          <w:rFonts w:asciiTheme="minorHAnsi" w:hAnsiTheme="minorHAnsi" w:cstheme="minorHAnsi"/>
          <w:b/>
          <w:sz w:val="22"/>
          <w:szCs w:val="22"/>
        </w:rPr>
        <w:t>Selenium</w:t>
      </w:r>
      <w:r w:rsidRPr="00C04FAA">
        <w:rPr>
          <w:rFonts w:asciiTheme="minorHAnsi" w:hAnsiTheme="minorHAnsi" w:cstheme="minorHAnsi"/>
          <w:sz w:val="22"/>
          <w:szCs w:val="22"/>
        </w:rPr>
        <w:t> Automation. </w:t>
      </w:r>
    </w:p>
    <w:p w14:paraId="5A277088" w14:textId="77777777" w:rsidR="00B64D92" w:rsidRPr="00C04FAA" w:rsidRDefault="00B64D92" w:rsidP="005F3900">
      <w:pPr>
        <w:widowControl w:val="0"/>
        <w:numPr>
          <w:ilvl w:val="0"/>
          <w:numId w:val="9"/>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Testing different internal and external system of organization. Creating test plan and test cases for testing of application.</w:t>
      </w:r>
    </w:p>
    <w:p w14:paraId="3615041F" w14:textId="77777777" w:rsidR="00463651" w:rsidRPr="00C04FAA" w:rsidRDefault="00463651" w:rsidP="005F3900">
      <w:pPr>
        <w:pStyle w:val="HTMLPreformatted"/>
        <w:numPr>
          <w:ilvl w:val="0"/>
          <w:numId w:val="9"/>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heme="minorHAnsi" w:eastAsia="Times New Roman" w:hAnsiTheme="minorHAnsi" w:cstheme="minorHAnsi"/>
          <w:sz w:val="22"/>
          <w:szCs w:val="22"/>
        </w:rPr>
      </w:pPr>
      <w:r w:rsidRPr="00C04FAA">
        <w:rPr>
          <w:rFonts w:asciiTheme="minorHAnsi" w:eastAsia="Times New Roman" w:hAnsiTheme="minorHAnsi" w:cstheme="minorHAnsi"/>
          <w:sz w:val="22"/>
          <w:szCs w:val="22"/>
        </w:rPr>
        <w:t>Coordinate with the Business and Development team across locations.</w:t>
      </w:r>
    </w:p>
    <w:p w14:paraId="5F4BF69F" w14:textId="77777777" w:rsidR="00463651" w:rsidRPr="00C04FAA" w:rsidRDefault="00463651" w:rsidP="005F3900">
      <w:pPr>
        <w:pStyle w:val="BodyD"/>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bCs/>
          <w:color w:val="auto"/>
          <w:sz w:val="22"/>
          <w:szCs w:val="22"/>
        </w:rPr>
      </w:pPr>
      <w:r w:rsidRPr="00C04FAA">
        <w:rPr>
          <w:rFonts w:asciiTheme="minorHAnsi" w:hAnsiTheme="minorHAnsi" w:cstheme="minorHAnsi"/>
          <w:color w:val="auto"/>
          <w:sz w:val="22"/>
          <w:szCs w:val="22"/>
        </w:rPr>
        <w:t xml:space="preserve">Performed </w:t>
      </w:r>
      <w:r w:rsidRPr="00C04FAA">
        <w:rPr>
          <w:rFonts w:asciiTheme="minorHAnsi" w:hAnsiTheme="minorHAnsi" w:cstheme="minorHAnsi"/>
          <w:b/>
          <w:color w:val="auto"/>
          <w:sz w:val="22"/>
          <w:szCs w:val="22"/>
        </w:rPr>
        <w:t>Integration testing</w:t>
      </w:r>
      <w:r w:rsidRPr="00C04FAA">
        <w:rPr>
          <w:rFonts w:asciiTheme="minorHAnsi" w:hAnsiTheme="minorHAnsi" w:cstheme="minorHAnsi"/>
          <w:color w:val="auto"/>
          <w:sz w:val="22"/>
          <w:szCs w:val="22"/>
        </w:rPr>
        <w:t xml:space="preserve">, </w:t>
      </w:r>
      <w:r w:rsidRPr="00C04FAA">
        <w:rPr>
          <w:rFonts w:asciiTheme="minorHAnsi" w:hAnsiTheme="minorHAnsi" w:cstheme="minorHAnsi"/>
          <w:b/>
          <w:color w:val="auto"/>
          <w:sz w:val="22"/>
          <w:szCs w:val="22"/>
        </w:rPr>
        <w:t>Functional testing</w:t>
      </w:r>
      <w:r w:rsidRPr="00C04FAA">
        <w:rPr>
          <w:rFonts w:asciiTheme="minorHAnsi" w:hAnsiTheme="minorHAnsi" w:cstheme="minorHAnsi"/>
          <w:color w:val="auto"/>
          <w:sz w:val="22"/>
          <w:szCs w:val="22"/>
        </w:rPr>
        <w:t xml:space="preserve">, </w:t>
      </w:r>
      <w:r w:rsidRPr="00C04FAA">
        <w:rPr>
          <w:rFonts w:asciiTheme="minorHAnsi" w:hAnsiTheme="minorHAnsi" w:cstheme="minorHAnsi"/>
          <w:b/>
          <w:color w:val="auto"/>
          <w:sz w:val="22"/>
          <w:szCs w:val="22"/>
        </w:rPr>
        <w:t>Black box testing</w:t>
      </w:r>
      <w:r w:rsidRPr="00C04FAA">
        <w:rPr>
          <w:rFonts w:asciiTheme="minorHAnsi" w:hAnsiTheme="minorHAnsi" w:cstheme="minorHAnsi"/>
          <w:color w:val="auto"/>
          <w:sz w:val="22"/>
          <w:szCs w:val="22"/>
        </w:rPr>
        <w:t xml:space="preserve">, </w:t>
      </w:r>
      <w:r w:rsidRPr="00C04FAA">
        <w:rPr>
          <w:rFonts w:asciiTheme="minorHAnsi" w:hAnsiTheme="minorHAnsi" w:cstheme="minorHAnsi"/>
          <w:b/>
          <w:color w:val="auto"/>
          <w:sz w:val="22"/>
          <w:szCs w:val="22"/>
        </w:rPr>
        <w:t>Usability testing</w:t>
      </w:r>
      <w:r w:rsidRPr="00C04FAA">
        <w:rPr>
          <w:rFonts w:asciiTheme="minorHAnsi" w:hAnsiTheme="minorHAnsi" w:cstheme="minorHAnsi"/>
          <w:color w:val="auto"/>
          <w:sz w:val="22"/>
          <w:szCs w:val="22"/>
        </w:rPr>
        <w:t xml:space="preserve">, </w:t>
      </w:r>
      <w:r w:rsidRPr="00C04FAA">
        <w:rPr>
          <w:rFonts w:asciiTheme="minorHAnsi" w:hAnsiTheme="minorHAnsi" w:cstheme="minorHAnsi"/>
          <w:b/>
          <w:color w:val="auto"/>
          <w:sz w:val="22"/>
          <w:szCs w:val="22"/>
        </w:rPr>
        <w:t>Smoke testing</w:t>
      </w:r>
      <w:r w:rsidRPr="00C04FAA">
        <w:rPr>
          <w:rFonts w:asciiTheme="minorHAnsi" w:hAnsiTheme="minorHAnsi" w:cstheme="minorHAnsi"/>
          <w:color w:val="auto"/>
          <w:sz w:val="22"/>
          <w:szCs w:val="22"/>
        </w:rPr>
        <w:t xml:space="preserve"> and </w:t>
      </w:r>
      <w:r w:rsidR="00FC3ACB" w:rsidRPr="00C04FAA">
        <w:rPr>
          <w:rFonts w:asciiTheme="minorHAnsi" w:hAnsiTheme="minorHAnsi" w:cstheme="minorHAnsi"/>
          <w:color w:val="auto"/>
          <w:sz w:val="22"/>
          <w:szCs w:val="22"/>
        </w:rPr>
        <w:t xml:space="preserve">    </w:t>
      </w:r>
      <w:r w:rsidR="00FA2C3E" w:rsidRPr="00C04FAA">
        <w:rPr>
          <w:rFonts w:asciiTheme="minorHAnsi" w:hAnsiTheme="minorHAnsi" w:cstheme="minorHAnsi"/>
          <w:color w:val="auto"/>
          <w:sz w:val="22"/>
          <w:szCs w:val="22"/>
        </w:rPr>
        <w:t xml:space="preserve">  </w:t>
      </w:r>
      <w:r w:rsidRPr="00C04FAA">
        <w:rPr>
          <w:rFonts w:asciiTheme="minorHAnsi" w:hAnsiTheme="minorHAnsi" w:cstheme="minorHAnsi"/>
          <w:color w:val="auto"/>
          <w:sz w:val="22"/>
          <w:szCs w:val="22"/>
        </w:rPr>
        <w:t xml:space="preserve">responsible for </w:t>
      </w:r>
      <w:r w:rsidRPr="00C04FAA">
        <w:rPr>
          <w:rFonts w:asciiTheme="minorHAnsi" w:hAnsiTheme="minorHAnsi" w:cstheme="minorHAnsi"/>
          <w:b/>
          <w:color w:val="auto"/>
          <w:sz w:val="22"/>
          <w:szCs w:val="22"/>
        </w:rPr>
        <w:t>Traceability matrix</w:t>
      </w:r>
      <w:r w:rsidRPr="00C04FAA">
        <w:rPr>
          <w:rFonts w:asciiTheme="minorHAnsi" w:hAnsiTheme="minorHAnsi" w:cstheme="minorHAnsi"/>
          <w:color w:val="auto"/>
          <w:sz w:val="22"/>
          <w:szCs w:val="22"/>
        </w:rPr>
        <w:t xml:space="preserve">. </w:t>
      </w:r>
    </w:p>
    <w:p w14:paraId="0041180B" w14:textId="77777777" w:rsidR="00463651" w:rsidRPr="00C04FAA" w:rsidRDefault="00463651" w:rsidP="005F3900">
      <w:pPr>
        <w:pStyle w:val="BodyA"/>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rStyle w:val="None"/>
          <w:rFonts w:asciiTheme="minorHAnsi" w:eastAsia="Times New Roman" w:hAnsiTheme="minorHAnsi" w:cstheme="minorHAnsi"/>
          <w:color w:val="auto"/>
        </w:rPr>
      </w:pPr>
      <w:r w:rsidRPr="00C04FAA">
        <w:rPr>
          <w:rStyle w:val="None"/>
          <w:rFonts w:asciiTheme="minorHAnsi" w:hAnsiTheme="minorHAnsi" w:cstheme="minorHAnsi"/>
          <w:color w:val="auto"/>
        </w:rPr>
        <w:t>Involved in Release support - Release to QA, involved in environment setup, testing the release process.</w:t>
      </w:r>
    </w:p>
    <w:p w14:paraId="5C440F26" w14:textId="77777777" w:rsidR="00B64D92" w:rsidRPr="00C04FAA" w:rsidRDefault="00B64D92" w:rsidP="005F3900">
      <w:pPr>
        <w:widowControl w:val="0"/>
        <w:numPr>
          <w:ilvl w:val="0"/>
          <w:numId w:val="9"/>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 xml:space="preserve">Providing project estimates, Reviewing Design deliverables, Automation test script and test plans. </w:t>
      </w:r>
    </w:p>
    <w:p w14:paraId="3A0604A4" w14:textId="77777777" w:rsidR="00B64D92" w:rsidRPr="00C04FAA" w:rsidRDefault="00B64D92" w:rsidP="005F3900">
      <w:pPr>
        <w:widowControl w:val="0"/>
        <w:numPr>
          <w:ilvl w:val="0"/>
          <w:numId w:val="9"/>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Preparing Scrum Status Reports and updating the status to Offshore and Onshore management.</w:t>
      </w:r>
    </w:p>
    <w:p w14:paraId="13ECD5A8" w14:textId="77777777" w:rsidR="00B64D92" w:rsidRPr="00C04FAA" w:rsidRDefault="00B64D92" w:rsidP="005F3900">
      <w:pPr>
        <w:widowControl w:val="0"/>
        <w:numPr>
          <w:ilvl w:val="0"/>
          <w:numId w:val="9"/>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 xml:space="preserve">Bi-weekly status calls with senior project </w:t>
      </w:r>
      <w:r w:rsidR="00DD56A6" w:rsidRPr="00C04FAA">
        <w:rPr>
          <w:rFonts w:asciiTheme="minorHAnsi" w:hAnsiTheme="minorHAnsi" w:cstheme="minorHAnsi"/>
          <w:sz w:val="22"/>
          <w:szCs w:val="22"/>
        </w:rPr>
        <w:t>Consultant</w:t>
      </w:r>
      <w:r w:rsidRPr="00C04FAA">
        <w:rPr>
          <w:rFonts w:asciiTheme="minorHAnsi" w:hAnsiTheme="minorHAnsi" w:cstheme="minorHAnsi"/>
          <w:sz w:val="22"/>
          <w:szCs w:val="22"/>
        </w:rPr>
        <w:t xml:space="preserve"> on overall status of individual project and account planning.</w:t>
      </w:r>
    </w:p>
    <w:p w14:paraId="7FCD4BD8" w14:textId="77777777" w:rsidR="00C47B6A" w:rsidRPr="00C04FAA" w:rsidRDefault="00C47B6A" w:rsidP="005F3900">
      <w:pPr>
        <w:widowControl w:val="0"/>
        <w:numPr>
          <w:ilvl w:val="0"/>
          <w:numId w:val="9"/>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Analysis the business requirements, functional specifications and system requirements</w:t>
      </w:r>
    </w:p>
    <w:p w14:paraId="01E3980E" w14:textId="77777777" w:rsidR="00C47B6A" w:rsidRPr="00C04FAA" w:rsidRDefault="00C47B6A" w:rsidP="005F3900">
      <w:pPr>
        <w:widowControl w:val="0"/>
        <w:numPr>
          <w:ilvl w:val="0"/>
          <w:numId w:val="9"/>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Maintained and executed Test Cases and Test Scripts</w:t>
      </w:r>
    </w:p>
    <w:p w14:paraId="134D0ADC" w14:textId="77777777" w:rsidR="00C47B6A" w:rsidRPr="00C04FAA" w:rsidRDefault="00C47B6A" w:rsidP="005F3900">
      <w:pPr>
        <w:widowControl w:val="0"/>
        <w:numPr>
          <w:ilvl w:val="0"/>
          <w:numId w:val="9"/>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Involved in Functionality Testing, Regression testing &amp; smoke Testing</w:t>
      </w:r>
    </w:p>
    <w:p w14:paraId="0DA64F20" w14:textId="77777777" w:rsidR="00C47B6A" w:rsidRPr="00C04FAA" w:rsidRDefault="00C47B6A" w:rsidP="005F3900">
      <w:pPr>
        <w:widowControl w:val="0"/>
        <w:numPr>
          <w:ilvl w:val="0"/>
          <w:numId w:val="9"/>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Involved in writing Test scenarios and test cases to execute them</w:t>
      </w:r>
    </w:p>
    <w:p w14:paraId="403647C1" w14:textId="77777777" w:rsidR="00C47B6A" w:rsidRPr="00C04FAA" w:rsidRDefault="00C47B6A" w:rsidP="005F3900">
      <w:pPr>
        <w:widowControl w:val="0"/>
        <w:numPr>
          <w:ilvl w:val="0"/>
          <w:numId w:val="9"/>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Created Daily Status reports for the Management to Keep track of Defects by Percentage</w:t>
      </w:r>
    </w:p>
    <w:p w14:paraId="7D6B9BBD" w14:textId="77777777" w:rsidR="00C47B6A" w:rsidRPr="00C04FAA" w:rsidRDefault="00C47B6A" w:rsidP="005F3900">
      <w:pPr>
        <w:widowControl w:val="0"/>
        <w:numPr>
          <w:ilvl w:val="0"/>
          <w:numId w:val="9"/>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 xml:space="preserve">Reported the bugs, break points, and Email notifications to the developers </w:t>
      </w:r>
    </w:p>
    <w:p w14:paraId="24429FB1" w14:textId="77777777" w:rsidR="00C47B6A" w:rsidRPr="00C04FAA" w:rsidRDefault="00C47B6A" w:rsidP="005F3900">
      <w:pPr>
        <w:widowControl w:val="0"/>
        <w:numPr>
          <w:ilvl w:val="0"/>
          <w:numId w:val="9"/>
        </w:numPr>
        <w:autoSpaceDE w:val="0"/>
        <w:autoSpaceDN w:val="0"/>
        <w:adjustRightInd w:val="0"/>
        <w:rPr>
          <w:rFonts w:asciiTheme="minorHAnsi" w:hAnsiTheme="minorHAnsi" w:cstheme="minorHAnsi"/>
          <w:sz w:val="22"/>
          <w:szCs w:val="22"/>
        </w:rPr>
      </w:pPr>
      <w:r w:rsidRPr="00C04FAA">
        <w:rPr>
          <w:rFonts w:asciiTheme="minorHAnsi" w:hAnsiTheme="minorHAnsi" w:cstheme="minorHAnsi"/>
          <w:sz w:val="22"/>
          <w:szCs w:val="22"/>
        </w:rPr>
        <w:t>Tested application in IE 6.0 only</w:t>
      </w:r>
    </w:p>
    <w:p w14:paraId="00133108" w14:textId="75815A8B" w:rsidR="00641A08" w:rsidRPr="00C04FAA" w:rsidRDefault="00641A08" w:rsidP="005F3900">
      <w:pPr>
        <w:rPr>
          <w:rFonts w:asciiTheme="minorHAnsi" w:eastAsia="Calibri" w:hAnsiTheme="minorHAnsi" w:cstheme="minorHAnsi"/>
          <w:b/>
          <w:sz w:val="22"/>
          <w:szCs w:val="22"/>
          <w:lang w:val="en-GB"/>
        </w:rPr>
      </w:pPr>
    </w:p>
    <w:sectPr w:rsidR="00641A08" w:rsidRPr="00C04FAA" w:rsidSect="00165AC4">
      <w:pgSz w:w="12240" w:h="15840"/>
      <w:pgMar w:top="720" w:right="720" w:bottom="720" w:left="720" w:header="994"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4600DF" w14:textId="77777777" w:rsidR="005C537F" w:rsidRDefault="005C537F">
      <w:r>
        <w:separator/>
      </w:r>
    </w:p>
  </w:endnote>
  <w:endnote w:type="continuationSeparator" w:id="0">
    <w:p w14:paraId="7C4767B3" w14:textId="77777777" w:rsidR="005C537F" w:rsidRDefault="005C5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2DFA06" w14:textId="77777777" w:rsidR="005C537F" w:rsidRDefault="005C537F">
      <w:r>
        <w:separator/>
      </w:r>
    </w:p>
  </w:footnote>
  <w:footnote w:type="continuationSeparator" w:id="0">
    <w:p w14:paraId="59D94249" w14:textId="77777777" w:rsidR="005C537F" w:rsidRDefault="005C53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1"/>
    <w:lvl w:ilvl="0">
      <w:start w:val="1"/>
      <w:numFmt w:val="bullet"/>
      <w:lvlText w:val=""/>
      <w:lvlJc w:val="left"/>
      <w:pPr>
        <w:tabs>
          <w:tab w:val="num" w:pos="360"/>
        </w:tabs>
        <w:ind w:left="360" w:hanging="360"/>
      </w:pPr>
      <w:rPr>
        <w:rFonts w:ascii="Wingdings" w:hAnsi="Wingdings"/>
        <w:b w:val="0"/>
        <w:color w:val="auto"/>
        <w:sz w:val="16"/>
        <w:szCs w:val="16"/>
      </w:rPr>
    </w:lvl>
  </w:abstractNum>
  <w:abstractNum w:abstractNumId="1" w15:restartNumberingAfterBreak="0">
    <w:nsid w:val="00000003"/>
    <w:multiLevelType w:val="multilevel"/>
    <w:tmpl w:val="00000003"/>
    <w:name w:val="WW8Num3"/>
    <w:lvl w:ilvl="0">
      <w:start w:val="1"/>
      <w:numFmt w:val="bullet"/>
      <w:lvlText w:val=""/>
      <w:lvlJc w:val="left"/>
      <w:pPr>
        <w:tabs>
          <w:tab w:val="num" w:pos="1080"/>
        </w:tabs>
        <w:ind w:left="1080" w:hanging="360"/>
      </w:pPr>
      <w:rPr>
        <w:rFonts w:ascii="Symbol" w:hAnsi="Symbol" w:cs="Symbol"/>
      </w:rPr>
    </w:lvl>
    <w:lvl w:ilvl="1">
      <w:start w:val="1"/>
      <w:numFmt w:val="decimal"/>
      <w:lvlText w:val="%2."/>
      <w:lvlJc w:val="left"/>
      <w:pPr>
        <w:tabs>
          <w:tab w:val="num" w:pos="1440"/>
        </w:tabs>
        <w:ind w:left="1440" w:hanging="360"/>
      </w:pPr>
    </w:lvl>
    <w:lvl w:ilvl="2">
      <w:start w:val="1"/>
      <w:numFmt w:val="decimal"/>
      <w:lvlText w:val="%2.%3."/>
      <w:lvlJc w:val="left"/>
      <w:pPr>
        <w:tabs>
          <w:tab w:val="num" w:pos="2160"/>
        </w:tabs>
        <w:ind w:left="2160" w:hanging="360"/>
      </w:pPr>
    </w:lvl>
    <w:lvl w:ilvl="3">
      <w:start w:val="1"/>
      <w:numFmt w:val="decimal"/>
      <w:lvlText w:val="%2.%3.%4."/>
      <w:lvlJc w:val="left"/>
      <w:pPr>
        <w:tabs>
          <w:tab w:val="num" w:pos="2880"/>
        </w:tabs>
        <w:ind w:left="2880" w:hanging="360"/>
      </w:pPr>
    </w:lvl>
    <w:lvl w:ilvl="4">
      <w:start w:val="1"/>
      <w:numFmt w:val="decimal"/>
      <w:lvlText w:val="%2.%3.%4.%5."/>
      <w:lvlJc w:val="left"/>
      <w:pPr>
        <w:tabs>
          <w:tab w:val="num" w:pos="3600"/>
        </w:tabs>
        <w:ind w:left="3600" w:hanging="360"/>
      </w:pPr>
    </w:lvl>
    <w:lvl w:ilvl="5">
      <w:start w:val="1"/>
      <w:numFmt w:val="decimal"/>
      <w:lvlText w:val="%2.%3.%4.%5.%6."/>
      <w:lvlJc w:val="left"/>
      <w:pPr>
        <w:tabs>
          <w:tab w:val="num" w:pos="4320"/>
        </w:tabs>
        <w:ind w:left="4320" w:hanging="360"/>
      </w:pPr>
    </w:lvl>
    <w:lvl w:ilvl="6">
      <w:start w:val="1"/>
      <w:numFmt w:val="decimal"/>
      <w:lvlText w:val="%2.%3.%4.%5.%6.%7."/>
      <w:lvlJc w:val="left"/>
      <w:pPr>
        <w:tabs>
          <w:tab w:val="num" w:pos="5040"/>
        </w:tabs>
        <w:ind w:left="5040" w:hanging="360"/>
      </w:pPr>
    </w:lvl>
    <w:lvl w:ilvl="7">
      <w:start w:val="1"/>
      <w:numFmt w:val="decimal"/>
      <w:lvlText w:val="%2.%3.%4.%5.%6.%7.%8."/>
      <w:lvlJc w:val="left"/>
      <w:pPr>
        <w:tabs>
          <w:tab w:val="num" w:pos="5760"/>
        </w:tabs>
        <w:ind w:left="5760" w:hanging="360"/>
      </w:pPr>
    </w:lvl>
    <w:lvl w:ilvl="8">
      <w:start w:val="1"/>
      <w:numFmt w:val="decimal"/>
      <w:lvlText w:val="%2.%3.%4.%5.%6.%7.%8.%9."/>
      <w:lvlJc w:val="left"/>
      <w:pPr>
        <w:tabs>
          <w:tab w:val="num" w:pos="6480"/>
        </w:tabs>
        <w:ind w:left="6480" w:hanging="360"/>
      </w:pPr>
    </w:lvl>
  </w:abstractNum>
  <w:abstractNum w:abstractNumId="2" w15:restartNumberingAfterBreak="0">
    <w:nsid w:val="00794358"/>
    <w:multiLevelType w:val="hybridMultilevel"/>
    <w:tmpl w:val="8AA2F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CA623A"/>
    <w:multiLevelType w:val="hybridMultilevel"/>
    <w:tmpl w:val="3E128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03787C"/>
    <w:multiLevelType w:val="hybridMultilevel"/>
    <w:tmpl w:val="13261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88226F"/>
    <w:multiLevelType w:val="hybridMultilevel"/>
    <w:tmpl w:val="8A1CF09A"/>
    <w:lvl w:ilvl="0" w:tplc="99B4245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9232E7"/>
    <w:multiLevelType w:val="multilevel"/>
    <w:tmpl w:val="F18E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114A3"/>
    <w:multiLevelType w:val="hybridMultilevel"/>
    <w:tmpl w:val="C212B7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A47DD4"/>
    <w:multiLevelType w:val="hybridMultilevel"/>
    <w:tmpl w:val="0CF09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6852F9"/>
    <w:multiLevelType w:val="hybridMultilevel"/>
    <w:tmpl w:val="BB7ADC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277E5E"/>
    <w:multiLevelType w:val="hybridMultilevel"/>
    <w:tmpl w:val="60169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912553"/>
    <w:multiLevelType w:val="hybridMultilevel"/>
    <w:tmpl w:val="464C276C"/>
    <w:lvl w:ilvl="0" w:tplc="CE5C3226">
      <w:start w:val="6"/>
      <w:numFmt w:val="bullet"/>
      <w:lvlText w:val="•"/>
      <w:lvlJc w:val="left"/>
      <w:pPr>
        <w:ind w:left="360" w:hanging="360"/>
      </w:pPr>
      <w:rPr>
        <w:rFonts w:ascii="Times New Roman" w:eastAsia="Times New Roman" w:hAnsi="Times New Roman" w:cs="Times New Roman"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DD3C4C"/>
    <w:multiLevelType w:val="hybridMultilevel"/>
    <w:tmpl w:val="D096A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32D15F3"/>
    <w:multiLevelType w:val="hybridMultilevel"/>
    <w:tmpl w:val="89AC3078"/>
    <w:lvl w:ilvl="0" w:tplc="04090001">
      <w:start w:val="1"/>
      <w:numFmt w:val="bullet"/>
      <w:lvlText w:val=""/>
      <w:lvlJc w:val="left"/>
      <w:pPr>
        <w:tabs>
          <w:tab w:val="num" w:pos="720"/>
        </w:tabs>
        <w:ind w:left="720" w:hanging="360"/>
      </w:pPr>
      <w:rPr>
        <w:rFonts w:ascii="Symbol" w:hAnsi="Symbol" w:hint="default"/>
      </w:rPr>
    </w:lvl>
    <w:lvl w:ilvl="1" w:tplc="B7921554"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DB4712C"/>
    <w:multiLevelType w:val="hybridMultilevel"/>
    <w:tmpl w:val="D4BA9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5B6872"/>
    <w:multiLevelType w:val="hybridMultilevel"/>
    <w:tmpl w:val="5A1EA3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14F372D"/>
    <w:multiLevelType w:val="hybridMultilevel"/>
    <w:tmpl w:val="EE9800A4"/>
    <w:lvl w:ilvl="0" w:tplc="04090001">
      <w:start w:val="1"/>
      <w:numFmt w:val="bullet"/>
      <w:lvlText w:val=""/>
      <w:lvlJc w:val="left"/>
      <w:pPr>
        <w:ind w:left="720" w:hanging="360"/>
      </w:pPr>
      <w:rPr>
        <w:rFonts w:ascii="Symbol" w:hAnsi="Symbol" w:hint="default"/>
      </w:rPr>
    </w:lvl>
    <w:lvl w:ilvl="1" w:tplc="C07499C8">
      <w:start w:val="2"/>
      <w:numFmt w:val="bullet"/>
      <w:lvlText w:val="•"/>
      <w:lvlJc w:val="left"/>
      <w:pPr>
        <w:ind w:left="1766" w:hanging="686"/>
      </w:pPr>
      <w:rPr>
        <w:rFonts w:ascii="Arial" w:eastAsia="Times New Roman"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150925"/>
    <w:multiLevelType w:val="hybridMultilevel"/>
    <w:tmpl w:val="21CA99B2"/>
    <w:lvl w:ilvl="0" w:tplc="99B4245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104B54"/>
    <w:multiLevelType w:val="hybridMultilevel"/>
    <w:tmpl w:val="1EC82840"/>
    <w:lvl w:ilvl="0" w:tplc="04090001">
      <w:start w:val="1"/>
      <w:numFmt w:val="bullet"/>
      <w:lvlText w:val=""/>
      <w:lvlJc w:val="left"/>
      <w:pPr>
        <w:ind w:left="720" w:hanging="360"/>
      </w:pPr>
      <w:rPr>
        <w:rFonts w:ascii="Symbol" w:hAnsi="Symbol" w:hint="default"/>
      </w:rPr>
    </w:lvl>
    <w:lvl w:ilvl="1" w:tplc="C07499C8">
      <w:start w:val="2"/>
      <w:numFmt w:val="bullet"/>
      <w:lvlText w:val="•"/>
      <w:lvlJc w:val="left"/>
      <w:pPr>
        <w:ind w:left="1766" w:hanging="686"/>
      </w:pPr>
      <w:rPr>
        <w:rFonts w:ascii="Arial" w:eastAsia="Times New Roman"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435F4D"/>
    <w:multiLevelType w:val="hybridMultilevel"/>
    <w:tmpl w:val="8CE26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C66BDC"/>
    <w:multiLevelType w:val="hybridMultilevel"/>
    <w:tmpl w:val="9246FDFE"/>
    <w:lvl w:ilvl="0" w:tplc="A790B65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157031"/>
    <w:multiLevelType w:val="hybridMultilevel"/>
    <w:tmpl w:val="89DAF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D100195"/>
    <w:multiLevelType w:val="hybridMultilevel"/>
    <w:tmpl w:val="DB8C2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17489F"/>
    <w:multiLevelType w:val="hybridMultilevel"/>
    <w:tmpl w:val="93883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5B116E5"/>
    <w:multiLevelType w:val="hybridMultilevel"/>
    <w:tmpl w:val="2020BE38"/>
    <w:styleLink w:val="Bullets"/>
    <w:lvl w:ilvl="0" w:tplc="EDF0B2D0">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0A0A0F2">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2F45FB8">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1BE6B64">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5DAA4F0">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7DCEBAC">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CBAF43C">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7CA7B54">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F8CDE1E">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65FD632D"/>
    <w:multiLevelType w:val="hybridMultilevel"/>
    <w:tmpl w:val="0B180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AA34FC1"/>
    <w:multiLevelType w:val="hybridMultilevel"/>
    <w:tmpl w:val="97B2F7D0"/>
    <w:lvl w:ilvl="0" w:tplc="6C72EB14">
      <w:start w:val="1"/>
      <w:numFmt w:val="bullet"/>
      <w:pStyle w:val="ListBullet"/>
      <w:lvlText w:val="·"/>
      <w:lvlJc w:val="left"/>
      <w:pPr>
        <w:tabs>
          <w:tab w:val="num" w:pos="101"/>
        </w:tabs>
        <w:ind w:left="101" w:hanging="101"/>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AD053F"/>
    <w:multiLevelType w:val="hybridMultilevel"/>
    <w:tmpl w:val="CD525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203326C"/>
    <w:multiLevelType w:val="hybridMultilevel"/>
    <w:tmpl w:val="357E8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98A0380"/>
    <w:multiLevelType w:val="hybridMultilevel"/>
    <w:tmpl w:val="E924C0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4"/>
  </w:num>
  <w:num w:numId="2">
    <w:abstractNumId w:val="26"/>
  </w:num>
  <w:num w:numId="3">
    <w:abstractNumId w:val="22"/>
  </w:num>
  <w:num w:numId="4">
    <w:abstractNumId w:val="25"/>
  </w:num>
  <w:num w:numId="5">
    <w:abstractNumId w:val="21"/>
  </w:num>
  <w:num w:numId="6">
    <w:abstractNumId w:val="19"/>
  </w:num>
  <w:num w:numId="7">
    <w:abstractNumId w:val="14"/>
  </w:num>
  <w:num w:numId="8">
    <w:abstractNumId w:val="28"/>
  </w:num>
  <w:num w:numId="9">
    <w:abstractNumId w:val="27"/>
  </w:num>
  <w:num w:numId="10">
    <w:abstractNumId w:val="3"/>
  </w:num>
  <w:num w:numId="11">
    <w:abstractNumId w:val="12"/>
  </w:num>
  <w:num w:numId="12">
    <w:abstractNumId w:val="23"/>
  </w:num>
  <w:num w:numId="13">
    <w:abstractNumId w:val="15"/>
  </w:num>
  <w:num w:numId="14">
    <w:abstractNumId w:val="29"/>
  </w:num>
  <w:num w:numId="15">
    <w:abstractNumId w:val="4"/>
  </w:num>
  <w:num w:numId="16">
    <w:abstractNumId w:val="9"/>
  </w:num>
  <w:num w:numId="17">
    <w:abstractNumId w:val="20"/>
  </w:num>
  <w:num w:numId="18">
    <w:abstractNumId w:val="2"/>
  </w:num>
  <w:num w:numId="19">
    <w:abstractNumId w:val="5"/>
  </w:num>
  <w:num w:numId="20">
    <w:abstractNumId w:val="17"/>
  </w:num>
  <w:num w:numId="21">
    <w:abstractNumId w:val="10"/>
  </w:num>
  <w:num w:numId="22">
    <w:abstractNumId w:val="16"/>
  </w:num>
  <w:num w:numId="23">
    <w:abstractNumId w:val="13"/>
  </w:num>
  <w:num w:numId="24">
    <w:abstractNumId w:val="18"/>
  </w:num>
  <w:num w:numId="25">
    <w:abstractNumId w:val="7"/>
  </w:num>
  <w:num w:numId="26">
    <w:abstractNumId w:val="8"/>
  </w:num>
  <w:num w:numId="27">
    <w:abstractNumId w:val="11"/>
  </w:num>
  <w:num w:numId="28">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6A7"/>
    <w:rsid w:val="00000DDA"/>
    <w:rsid w:val="0000409B"/>
    <w:rsid w:val="000066A6"/>
    <w:rsid w:val="00012C50"/>
    <w:rsid w:val="00013BA5"/>
    <w:rsid w:val="000147EE"/>
    <w:rsid w:val="00015CDC"/>
    <w:rsid w:val="00016ED3"/>
    <w:rsid w:val="00017248"/>
    <w:rsid w:val="0002330B"/>
    <w:rsid w:val="00040AB6"/>
    <w:rsid w:val="000427DD"/>
    <w:rsid w:val="00047264"/>
    <w:rsid w:val="00047FA4"/>
    <w:rsid w:val="00052882"/>
    <w:rsid w:val="00053B96"/>
    <w:rsid w:val="000542BA"/>
    <w:rsid w:val="00055A17"/>
    <w:rsid w:val="00063E02"/>
    <w:rsid w:val="00064BB2"/>
    <w:rsid w:val="00084D1C"/>
    <w:rsid w:val="000861D1"/>
    <w:rsid w:val="0008745B"/>
    <w:rsid w:val="000950B3"/>
    <w:rsid w:val="000969F5"/>
    <w:rsid w:val="000A2FDD"/>
    <w:rsid w:val="000B14CE"/>
    <w:rsid w:val="000B5760"/>
    <w:rsid w:val="000B689F"/>
    <w:rsid w:val="000C642C"/>
    <w:rsid w:val="000D73E2"/>
    <w:rsid w:val="000E2173"/>
    <w:rsid w:val="000E3215"/>
    <w:rsid w:val="000E4AD0"/>
    <w:rsid w:val="000E61CC"/>
    <w:rsid w:val="000F52C3"/>
    <w:rsid w:val="000F5BF7"/>
    <w:rsid w:val="000F712D"/>
    <w:rsid w:val="00102FF6"/>
    <w:rsid w:val="001073E5"/>
    <w:rsid w:val="00107749"/>
    <w:rsid w:val="00110CBC"/>
    <w:rsid w:val="00114A5B"/>
    <w:rsid w:val="00122725"/>
    <w:rsid w:val="00126771"/>
    <w:rsid w:val="00126F5C"/>
    <w:rsid w:val="0013074C"/>
    <w:rsid w:val="0015229E"/>
    <w:rsid w:val="0015267B"/>
    <w:rsid w:val="00152D21"/>
    <w:rsid w:val="001542DB"/>
    <w:rsid w:val="00156FE2"/>
    <w:rsid w:val="00157A8A"/>
    <w:rsid w:val="00161787"/>
    <w:rsid w:val="00163AB5"/>
    <w:rsid w:val="001648D9"/>
    <w:rsid w:val="00165AC4"/>
    <w:rsid w:val="00174BDC"/>
    <w:rsid w:val="00174E1C"/>
    <w:rsid w:val="00184CC1"/>
    <w:rsid w:val="00184F1F"/>
    <w:rsid w:val="001867B4"/>
    <w:rsid w:val="00187EC4"/>
    <w:rsid w:val="0019183F"/>
    <w:rsid w:val="00191DF0"/>
    <w:rsid w:val="00192DFE"/>
    <w:rsid w:val="00193C73"/>
    <w:rsid w:val="001A1068"/>
    <w:rsid w:val="001A7394"/>
    <w:rsid w:val="001A7F80"/>
    <w:rsid w:val="001B599D"/>
    <w:rsid w:val="001C0D27"/>
    <w:rsid w:val="001C44CB"/>
    <w:rsid w:val="001C5764"/>
    <w:rsid w:val="001D31F7"/>
    <w:rsid w:val="001E5495"/>
    <w:rsid w:val="00203186"/>
    <w:rsid w:val="00211D06"/>
    <w:rsid w:val="002127BB"/>
    <w:rsid w:val="00227597"/>
    <w:rsid w:val="00231F16"/>
    <w:rsid w:val="002333BA"/>
    <w:rsid w:val="0024204B"/>
    <w:rsid w:val="002460A5"/>
    <w:rsid w:val="002467A7"/>
    <w:rsid w:val="00256C40"/>
    <w:rsid w:val="00256CD2"/>
    <w:rsid w:val="00260047"/>
    <w:rsid w:val="00267BCC"/>
    <w:rsid w:val="00270AA3"/>
    <w:rsid w:val="0027782E"/>
    <w:rsid w:val="00280639"/>
    <w:rsid w:val="00281208"/>
    <w:rsid w:val="0028560B"/>
    <w:rsid w:val="00286A14"/>
    <w:rsid w:val="00290830"/>
    <w:rsid w:val="00291363"/>
    <w:rsid w:val="0029386D"/>
    <w:rsid w:val="00297003"/>
    <w:rsid w:val="00297635"/>
    <w:rsid w:val="002A6CAA"/>
    <w:rsid w:val="002B3E9F"/>
    <w:rsid w:val="002B4E84"/>
    <w:rsid w:val="002B57CF"/>
    <w:rsid w:val="002B684D"/>
    <w:rsid w:val="002C281F"/>
    <w:rsid w:val="002C4A3C"/>
    <w:rsid w:val="002D0F20"/>
    <w:rsid w:val="002D5FBB"/>
    <w:rsid w:val="002F00EC"/>
    <w:rsid w:val="002F503A"/>
    <w:rsid w:val="00301849"/>
    <w:rsid w:val="00304C69"/>
    <w:rsid w:val="00306A72"/>
    <w:rsid w:val="00315E08"/>
    <w:rsid w:val="003213F0"/>
    <w:rsid w:val="003228EB"/>
    <w:rsid w:val="003240F9"/>
    <w:rsid w:val="00324B43"/>
    <w:rsid w:val="00324DE1"/>
    <w:rsid w:val="00332E11"/>
    <w:rsid w:val="00333C43"/>
    <w:rsid w:val="00337968"/>
    <w:rsid w:val="00343A31"/>
    <w:rsid w:val="003442F8"/>
    <w:rsid w:val="00344985"/>
    <w:rsid w:val="0035514E"/>
    <w:rsid w:val="00362ED0"/>
    <w:rsid w:val="003752A5"/>
    <w:rsid w:val="003801A4"/>
    <w:rsid w:val="003819D4"/>
    <w:rsid w:val="00381D64"/>
    <w:rsid w:val="00384946"/>
    <w:rsid w:val="003866B4"/>
    <w:rsid w:val="00387110"/>
    <w:rsid w:val="00387555"/>
    <w:rsid w:val="0038777F"/>
    <w:rsid w:val="00393C05"/>
    <w:rsid w:val="003A1145"/>
    <w:rsid w:val="003A18E3"/>
    <w:rsid w:val="003A5F5D"/>
    <w:rsid w:val="003B215F"/>
    <w:rsid w:val="003B3B23"/>
    <w:rsid w:val="003B5B58"/>
    <w:rsid w:val="003C52A8"/>
    <w:rsid w:val="003D3BEE"/>
    <w:rsid w:val="003D7C0F"/>
    <w:rsid w:val="003E50C1"/>
    <w:rsid w:val="004011E4"/>
    <w:rsid w:val="00412AE0"/>
    <w:rsid w:val="004150E9"/>
    <w:rsid w:val="00417050"/>
    <w:rsid w:val="00417FE0"/>
    <w:rsid w:val="00420F02"/>
    <w:rsid w:val="00423631"/>
    <w:rsid w:val="00424D9D"/>
    <w:rsid w:val="00427EAA"/>
    <w:rsid w:val="00431A7E"/>
    <w:rsid w:val="0043558D"/>
    <w:rsid w:val="00440AE7"/>
    <w:rsid w:val="00443C25"/>
    <w:rsid w:val="00450878"/>
    <w:rsid w:val="00451252"/>
    <w:rsid w:val="00455780"/>
    <w:rsid w:val="00456935"/>
    <w:rsid w:val="00456ACA"/>
    <w:rsid w:val="00463622"/>
    <w:rsid w:val="00463651"/>
    <w:rsid w:val="00464DE1"/>
    <w:rsid w:val="00465179"/>
    <w:rsid w:val="00465B54"/>
    <w:rsid w:val="00473C7C"/>
    <w:rsid w:val="0047466E"/>
    <w:rsid w:val="004803A3"/>
    <w:rsid w:val="004806C5"/>
    <w:rsid w:val="00481084"/>
    <w:rsid w:val="00485326"/>
    <w:rsid w:val="004860E4"/>
    <w:rsid w:val="00487B8A"/>
    <w:rsid w:val="00495952"/>
    <w:rsid w:val="004A3115"/>
    <w:rsid w:val="004B18E6"/>
    <w:rsid w:val="004C0E86"/>
    <w:rsid w:val="004C1268"/>
    <w:rsid w:val="004D7838"/>
    <w:rsid w:val="004F31F9"/>
    <w:rsid w:val="004F4657"/>
    <w:rsid w:val="004F603A"/>
    <w:rsid w:val="00501201"/>
    <w:rsid w:val="00501803"/>
    <w:rsid w:val="00501A3C"/>
    <w:rsid w:val="00503748"/>
    <w:rsid w:val="005120AF"/>
    <w:rsid w:val="005156A7"/>
    <w:rsid w:val="00516F62"/>
    <w:rsid w:val="005204F6"/>
    <w:rsid w:val="0052440C"/>
    <w:rsid w:val="00525BA4"/>
    <w:rsid w:val="00526AFD"/>
    <w:rsid w:val="00527FC8"/>
    <w:rsid w:val="00532042"/>
    <w:rsid w:val="005338A3"/>
    <w:rsid w:val="005419E6"/>
    <w:rsid w:val="00542863"/>
    <w:rsid w:val="0054607C"/>
    <w:rsid w:val="00551849"/>
    <w:rsid w:val="00552EDF"/>
    <w:rsid w:val="0055321B"/>
    <w:rsid w:val="00567A88"/>
    <w:rsid w:val="0057171C"/>
    <w:rsid w:val="00571D5E"/>
    <w:rsid w:val="0057571B"/>
    <w:rsid w:val="005766A7"/>
    <w:rsid w:val="00580A07"/>
    <w:rsid w:val="005863B2"/>
    <w:rsid w:val="00592610"/>
    <w:rsid w:val="005A748B"/>
    <w:rsid w:val="005A7A35"/>
    <w:rsid w:val="005B000B"/>
    <w:rsid w:val="005B3CF1"/>
    <w:rsid w:val="005B52C6"/>
    <w:rsid w:val="005B64B1"/>
    <w:rsid w:val="005B7243"/>
    <w:rsid w:val="005C1253"/>
    <w:rsid w:val="005C1E2D"/>
    <w:rsid w:val="005C279C"/>
    <w:rsid w:val="005C537F"/>
    <w:rsid w:val="005D24F1"/>
    <w:rsid w:val="005D5A20"/>
    <w:rsid w:val="005E070D"/>
    <w:rsid w:val="005E4391"/>
    <w:rsid w:val="005E4E19"/>
    <w:rsid w:val="005F3900"/>
    <w:rsid w:val="005F7C24"/>
    <w:rsid w:val="00600645"/>
    <w:rsid w:val="00605820"/>
    <w:rsid w:val="006069BD"/>
    <w:rsid w:val="00606F4D"/>
    <w:rsid w:val="00607363"/>
    <w:rsid w:val="00610F89"/>
    <w:rsid w:val="006142F1"/>
    <w:rsid w:val="00615139"/>
    <w:rsid w:val="00615C73"/>
    <w:rsid w:val="00617B8C"/>
    <w:rsid w:val="006215D6"/>
    <w:rsid w:val="00625600"/>
    <w:rsid w:val="006272F3"/>
    <w:rsid w:val="0063061C"/>
    <w:rsid w:val="006313CA"/>
    <w:rsid w:val="0063337F"/>
    <w:rsid w:val="00635CCF"/>
    <w:rsid w:val="00641A08"/>
    <w:rsid w:val="00641D59"/>
    <w:rsid w:val="00642932"/>
    <w:rsid w:val="00653A34"/>
    <w:rsid w:val="00653B3E"/>
    <w:rsid w:val="006556AB"/>
    <w:rsid w:val="006642A4"/>
    <w:rsid w:val="00664EBB"/>
    <w:rsid w:val="00665A9E"/>
    <w:rsid w:val="00665B1D"/>
    <w:rsid w:val="00665CD3"/>
    <w:rsid w:val="00665F73"/>
    <w:rsid w:val="0066775C"/>
    <w:rsid w:val="00670A3C"/>
    <w:rsid w:val="0068006E"/>
    <w:rsid w:val="006817FF"/>
    <w:rsid w:val="00683418"/>
    <w:rsid w:val="006848FD"/>
    <w:rsid w:val="00686B19"/>
    <w:rsid w:val="00691B50"/>
    <w:rsid w:val="00692A30"/>
    <w:rsid w:val="0069575C"/>
    <w:rsid w:val="006A28B2"/>
    <w:rsid w:val="006A2B92"/>
    <w:rsid w:val="006A3DC1"/>
    <w:rsid w:val="006A6AB3"/>
    <w:rsid w:val="006B0169"/>
    <w:rsid w:val="006B2610"/>
    <w:rsid w:val="006C24F2"/>
    <w:rsid w:val="006C6BF2"/>
    <w:rsid w:val="006D5822"/>
    <w:rsid w:val="006D60C4"/>
    <w:rsid w:val="006F22DC"/>
    <w:rsid w:val="006F321A"/>
    <w:rsid w:val="006F3A8E"/>
    <w:rsid w:val="0070047C"/>
    <w:rsid w:val="00702A07"/>
    <w:rsid w:val="00702B4C"/>
    <w:rsid w:val="00711D45"/>
    <w:rsid w:val="00715BCB"/>
    <w:rsid w:val="00716B83"/>
    <w:rsid w:val="007213AE"/>
    <w:rsid w:val="00723188"/>
    <w:rsid w:val="0072765E"/>
    <w:rsid w:val="00727F21"/>
    <w:rsid w:val="00730061"/>
    <w:rsid w:val="007302B5"/>
    <w:rsid w:val="007340B4"/>
    <w:rsid w:val="00746FC8"/>
    <w:rsid w:val="007542CE"/>
    <w:rsid w:val="00756D78"/>
    <w:rsid w:val="0076163D"/>
    <w:rsid w:val="00763AB3"/>
    <w:rsid w:val="00770248"/>
    <w:rsid w:val="007718C8"/>
    <w:rsid w:val="00771FF6"/>
    <w:rsid w:val="007735A0"/>
    <w:rsid w:val="00775C4F"/>
    <w:rsid w:val="007825BB"/>
    <w:rsid w:val="00783993"/>
    <w:rsid w:val="00791404"/>
    <w:rsid w:val="007956C8"/>
    <w:rsid w:val="0079625A"/>
    <w:rsid w:val="007A09C7"/>
    <w:rsid w:val="007A28AB"/>
    <w:rsid w:val="007A664A"/>
    <w:rsid w:val="007B00BB"/>
    <w:rsid w:val="007B01C3"/>
    <w:rsid w:val="007B3488"/>
    <w:rsid w:val="007B3492"/>
    <w:rsid w:val="007B46D9"/>
    <w:rsid w:val="007B48E7"/>
    <w:rsid w:val="007C119D"/>
    <w:rsid w:val="007C4AD3"/>
    <w:rsid w:val="007C65D8"/>
    <w:rsid w:val="007D0F76"/>
    <w:rsid w:val="007D2E73"/>
    <w:rsid w:val="007D6103"/>
    <w:rsid w:val="007E0BDD"/>
    <w:rsid w:val="007E2625"/>
    <w:rsid w:val="007E4E3E"/>
    <w:rsid w:val="007F004C"/>
    <w:rsid w:val="007F6111"/>
    <w:rsid w:val="00801C55"/>
    <w:rsid w:val="008040B5"/>
    <w:rsid w:val="00805453"/>
    <w:rsid w:val="00814B3B"/>
    <w:rsid w:val="00822DB7"/>
    <w:rsid w:val="00830971"/>
    <w:rsid w:val="008326C5"/>
    <w:rsid w:val="00836796"/>
    <w:rsid w:val="00847447"/>
    <w:rsid w:val="00850D21"/>
    <w:rsid w:val="008524FE"/>
    <w:rsid w:val="0085682B"/>
    <w:rsid w:val="00861B23"/>
    <w:rsid w:val="008627D7"/>
    <w:rsid w:val="0086360A"/>
    <w:rsid w:val="00866C6C"/>
    <w:rsid w:val="008716A5"/>
    <w:rsid w:val="00874462"/>
    <w:rsid w:val="0087781A"/>
    <w:rsid w:val="00880122"/>
    <w:rsid w:val="008808D6"/>
    <w:rsid w:val="00892DB8"/>
    <w:rsid w:val="00894A41"/>
    <w:rsid w:val="008A3401"/>
    <w:rsid w:val="008A3C84"/>
    <w:rsid w:val="008A62CE"/>
    <w:rsid w:val="008A69FE"/>
    <w:rsid w:val="008A7CBB"/>
    <w:rsid w:val="008B2BFF"/>
    <w:rsid w:val="008B6523"/>
    <w:rsid w:val="008B7BFF"/>
    <w:rsid w:val="008C339F"/>
    <w:rsid w:val="008C67EB"/>
    <w:rsid w:val="008C728D"/>
    <w:rsid w:val="008D469A"/>
    <w:rsid w:val="008D696A"/>
    <w:rsid w:val="008D69AA"/>
    <w:rsid w:val="008E2867"/>
    <w:rsid w:val="008E33EE"/>
    <w:rsid w:val="008F20F4"/>
    <w:rsid w:val="008F4613"/>
    <w:rsid w:val="008F4BFD"/>
    <w:rsid w:val="00904FE3"/>
    <w:rsid w:val="0090511D"/>
    <w:rsid w:val="0091330E"/>
    <w:rsid w:val="00914E39"/>
    <w:rsid w:val="00915B6F"/>
    <w:rsid w:val="0092417A"/>
    <w:rsid w:val="00930559"/>
    <w:rsid w:val="00930D19"/>
    <w:rsid w:val="00932255"/>
    <w:rsid w:val="00932CD6"/>
    <w:rsid w:val="00935415"/>
    <w:rsid w:val="00940EF5"/>
    <w:rsid w:val="00943722"/>
    <w:rsid w:val="00943B02"/>
    <w:rsid w:val="0094424F"/>
    <w:rsid w:val="009463BB"/>
    <w:rsid w:val="0095157E"/>
    <w:rsid w:val="00954815"/>
    <w:rsid w:val="009619EE"/>
    <w:rsid w:val="00965899"/>
    <w:rsid w:val="00967D0B"/>
    <w:rsid w:val="009709C7"/>
    <w:rsid w:val="00980F5C"/>
    <w:rsid w:val="00982C99"/>
    <w:rsid w:val="00985621"/>
    <w:rsid w:val="009874C7"/>
    <w:rsid w:val="009907B1"/>
    <w:rsid w:val="00992382"/>
    <w:rsid w:val="0099271C"/>
    <w:rsid w:val="00994C30"/>
    <w:rsid w:val="00995D49"/>
    <w:rsid w:val="00997683"/>
    <w:rsid w:val="009A0780"/>
    <w:rsid w:val="009A0A86"/>
    <w:rsid w:val="009B018B"/>
    <w:rsid w:val="009B065E"/>
    <w:rsid w:val="009B3703"/>
    <w:rsid w:val="009B4EE7"/>
    <w:rsid w:val="009B7540"/>
    <w:rsid w:val="009C0DAC"/>
    <w:rsid w:val="009C135B"/>
    <w:rsid w:val="009C1BDA"/>
    <w:rsid w:val="009C2D9B"/>
    <w:rsid w:val="009D2468"/>
    <w:rsid w:val="009D4DE1"/>
    <w:rsid w:val="009E2131"/>
    <w:rsid w:val="009E34E3"/>
    <w:rsid w:val="009F3FC7"/>
    <w:rsid w:val="009F6E90"/>
    <w:rsid w:val="009F776A"/>
    <w:rsid w:val="009F7B50"/>
    <w:rsid w:val="00A01DB7"/>
    <w:rsid w:val="00A04E42"/>
    <w:rsid w:val="00A068D4"/>
    <w:rsid w:val="00A06B9A"/>
    <w:rsid w:val="00A07567"/>
    <w:rsid w:val="00A07B21"/>
    <w:rsid w:val="00A12B1E"/>
    <w:rsid w:val="00A3050B"/>
    <w:rsid w:val="00A321EB"/>
    <w:rsid w:val="00A33E93"/>
    <w:rsid w:val="00A34C4D"/>
    <w:rsid w:val="00A43FE8"/>
    <w:rsid w:val="00A462EC"/>
    <w:rsid w:val="00A47F30"/>
    <w:rsid w:val="00A505C3"/>
    <w:rsid w:val="00A50E57"/>
    <w:rsid w:val="00A52174"/>
    <w:rsid w:val="00A60006"/>
    <w:rsid w:val="00A802B1"/>
    <w:rsid w:val="00A8324F"/>
    <w:rsid w:val="00A91742"/>
    <w:rsid w:val="00A926A1"/>
    <w:rsid w:val="00A93669"/>
    <w:rsid w:val="00A93712"/>
    <w:rsid w:val="00A942BF"/>
    <w:rsid w:val="00A95501"/>
    <w:rsid w:val="00A97A31"/>
    <w:rsid w:val="00AA1924"/>
    <w:rsid w:val="00AA4BE4"/>
    <w:rsid w:val="00AA6649"/>
    <w:rsid w:val="00AA6A94"/>
    <w:rsid w:val="00AA74E5"/>
    <w:rsid w:val="00AB038D"/>
    <w:rsid w:val="00AB0B46"/>
    <w:rsid w:val="00AB44B4"/>
    <w:rsid w:val="00AB6BE0"/>
    <w:rsid w:val="00AC5A82"/>
    <w:rsid w:val="00AC7307"/>
    <w:rsid w:val="00AD6E3E"/>
    <w:rsid w:val="00AE3A06"/>
    <w:rsid w:val="00AE4108"/>
    <w:rsid w:val="00AF16A2"/>
    <w:rsid w:val="00AF4DDB"/>
    <w:rsid w:val="00AF5588"/>
    <w:rsid w:val="00B00AE7"/>
    <w:rsid w:val="00B10AD5"/>
    <w:rsid w:val="00B117A7"/>
    <w:rsid w:val="00B122E2"/>
    <w:rsid w:val="00B1238A"/>
    <w:rsid w:val="00B12C9C"/>
    <w:rsid w:val="00B130EB"/>
    <w:rsid w:val="00B15498"/>
    <w:rsid w:val="00B17673"/>
    <w:rsid w:val="00B209B1"/>
    <w:rsid w:val="00B20D58"/>
    <w:rsid w:val="00B21F12"/>
    <w:rsid w:val="00B23A16"/>
    <w:rsid w:val="00B24E7A"/>
    <w:rsid w:val="00B265E9"/>
    <w:rsid w:val="00B26A01"/>
    <w:rsid w:val="00B434D1"/>
    <w:rsid w:val="00B444CC"/>
    <w:rsid w:val="00B454D9"/>
    <w:rsid w:val="00B508FB"/>
    <w:rsid w:val="00B50982"/>
    <w:rsid w:val="00B5397E"/>
    <w:rsid w:val="00B55F9A"/>
    <w:rsid w:val="00B60256"/>
    <w:rsid w:val="00B61DD0"/>
    <w:rsid w:val="00B62AA0"/>
    <w:rsid w:val="00B62B0C"/>
    <w:rsid w:val="00B64D92"/>
    <w:rsid w:val="00B8074C"/>
    <w:rsid w:val="00B80E96"/>
    <w:rsid w:val="00B819DE"/>
    <w:rsid w:val="00B84BE4"/>
    <w:rsid w:val="00B8657F"/>
    <w:rsid w:val="00B878B9"/>
    <w:rsid w:val="00B90F89"/>
    <w:rsid w:val="00BA067C"/>
    <w:rsid w:val="00BA177F"/>
    <w:rsid w:val="00BA5300"/>
    <w:rsid w:val="00BB1740"/>
    <w:rsid w:val="00BB27C2"/>
    <w:rsid w:val="00BB366A"/>
    <w:rsid w:val="00BB6D53"/>
    <w:rsid w:val="00BB7AE7"/>
    <w:rsid w:val="00BC34CE"/>
    <w:rsid w:val="00BC371A"/>
    <w:rsid w:val="00BC7C5A"/>
    <w:rsid w:val="00BD0369"/>
    <w:rsid w:val="00BD7F84"/>
    <w:rsid w:val="00BE0ADA"/>
    <w:rsid w:val="00BE3855"/>
    <w:rsid w:val="00BE6784"/>
    <w:rsid w:val="00BF4211"/>
    <w:rsid w:val="00C04513"/>
    <w:rsid w:val="00C04F6F"/>
    <w:rsid w:val="00C04FAA"/>
    <w:rsid w:val="00C06416"/>
    <w:rsid w:val="00C11F87"/>
    <w:rsid w:val="00C41057"/>
    <w:rsid w:val="00C43BFF"/>
    <w:rsid w:val="00C47B6A"/>
    <w:rsid w:val="00C52F36"/>
    <w:rsid w:val="00C5376F"/>
    <w:rsid w:val="00C54768"/>
    <w:rsid w:val="00C63E5D"/>
    <w:rsid w:val="00C65DCF"/>
    <w:rsid w:val="00C70D17"/>
    <w:rsid w:val="00C719AF"/>
    <w:rsid w:val="00C733EB"/>
    <w:rsid w:val="00C85B8E"/>
    <w:rsid w:val="00C91C71"/>
    <w:rsid w:val="00C94EE4"/>
    <w:rsid w:val="00C950BE"/>
    <w:rsid w:val="00C969BF"/>
    <w:rsid w:val="00CA1F94"/>
    <w:rsid w:val="00CA42C1"/>
    <w:rsid w:val="00CA61C9"/>
    <w:rsid w:val="00CB0F97"/>
    <w:rsid w:val="00CB1526"/>
    <w:rsid w:val="00CB68BB"/>
    <w:rsid w:val="00CB6A7C"/>
    <w:rsid w:val="00CB6D82"/>
    <w:rsid w:val="00CC2CEA"/>
    <w:rsid w:val="00CD17BB"/>
    <w:rsid w:val="00CD338F"/>
    <w:rsid w:val="00CD6EFC"/>
    <w:rsid w:val="00CD7581"/>
    <w:rsid w:val="00CE07C8"/>
    <w:rsid w:val="00CE17F0"/>
    <w:rsid w:val="00CE3444"/>
    <w:rsid w:val="00CE424E"/>
    <w:rsid w:val="00CE4501"/>
    <w:rsid w:val="00CE45C1"/>
    <w:rsid w:val="00CE4696"/>
    <w:rsid w:val="00CE7ABA"/>
    <w:rsid w:val="00CF1041"/>
    <w:rsid w:val="00CF5A43"/>
    <w:rsid w:val="00CF6495"/>
    <w:rsid w:val="00D0284D"/>
    <w:rsid w:val="00D0294E"/>
    <w:rsid w:val="00D03A33"/>
    <w:rsid w:val="00D07DEA"/>
    <w:rsid w:val="00D1036E"/>
    <w:rsid w:val="00D12A22"/>
    <w:rsid w:val="00D236DD"/>
    <w:rsid w:val="00D312B2"/>
    <w:rsid w:val="00D34169"/>
    <w:rsid w:val="00D35E09"/>
    <w:rsid w:val="00D40207"/>
    <w:rsid w:val="00D40E79"/>
    <w:rsid w:val="00D43FEC"/>
    <w:rsid w:val="00D45128"/>
    <w:rsid w:val="00D46F0D"/>
    <w:rsid w:val="00D51665"/>
    <w:rsid w:val="00D5284B"/>
    <w:rsid w:val="00D52B0C"/>
    <w:rsid w:val="00D53E96"/>
    <w:rsid w:val="00D54C1C"/>
    <w:rsid w:val="00D57807"/>
    <w:rsid w:val="00D57C42"/>
    <w:rsid w:val="00D67C67"/>
    <w:rsid w:val="00D8089F"/>
    <w:rsid w:val="00D808AA"/>
    <w:rsid w:val="00D83C1A"/>
    <w:rsid w:val="00D91F64"/>
    <w:rsid w:val="00D92250"/>
    <w:rsid w:val="00D9534A"/>
    <w:rsid w:val="00DA23DF"/>
    <w:rsid w:val="00DA3D2A"/>
    <w:rsid w:val="00DB0958"/>
    <w:rsid w:val="00DB0E48"/>
    <w:rsid w:val="00DB0F02"/>
    <w:rsid w:val="00DB3127"/>
    <w:rsid w:val="00DC0201"/>
    <w:rsid w:val="00DC6739"/>
    <w:rsid w:val="00DD3CC6"/>
    <w:rsid w:val="00DD56A6"/>
    <w:rsid w:val="00DE140E"/>
    <w:rsid w:val="00DF4EE3"/>
    <w:rsid w:val="00E020F7"/>
    <w:rsid w:val="00E0231B"/>
    <w:rsid w:val="00E024C8"/>
    <w:rsid w:val="00E238F0"/>
    <w:rsid w:val="00E23FDC"/>
    <w:rsid w:val="00E2555C"/>
    <w:rsid w:val="00E26B90"/>
    <w:rsid w:val="00E30149"/>
    <w:rsid w:val="00E333CF"/>
    <w:rsid w:val="00E35FF3"/>
    <w:rsid w:val="00E37C25"/>
    <w:rsid w:val="00E43C63"/>
    <w:rsid w:val="00E52807"/>
    <w:rsid w:val="00E5582A"/>
    <w:rsid w:val="00E57050"/>
    <w:rsid w:val="00E57F6C"/>
    <w:rsid w:val="00E67246"/>
    <w:rsid w:val="00E73DDF"/>
    <w:rsid w:val="00E772F3"/>
    <w:rsid w:val="00E817CF"/>
    <w:rsid w:val="00E86857"/>
    <w:rsid w:val="00E93E76"/>
    <w:rsid w:val="00E96963"/>
    <w:rsid w:val="00E97CBB"/>
    <w:rsid w:val="00E97FD2"/>
    <w:rsid w:val="00ED5467"/>
    <w:rsid w:val="00ED565D"/>
    <w:rsid w:val="00EE2A1B"/>
    <w:rsid w:val="00EE30E3"/>
    <w:rsid w:val="00EE59AC"/>
    <w:rsid w:val="00EF6E27"/>
    <w:rsid w:val="00EF76E0"/>
    <w:rsid w:val="00F0162F"/>
    <w:rsid w:val="00F07CC3"/>
    <w:rsid w:val="00F12356"/>
    <w:rsid w:val="00F1538E"/>
    <w:rsid w:val="00F16087"/>
    <w:rsid w:val="00F2054E"/>
    <w:rsid w:val="00F2478B"/>
    <w:rsid w:val="00F25797"/>
    <w:rsid w:val="00F2673D"/>
    <w:rsid w:val="00F40727"/>
    <w:rsid w:val="00F461EC"/>
    <w:rsid w:val="00F47D50"/>
    <w:rsid w:val="00F53EB3"/>
    <w:rsid w:val="00F552BE"/>
    <w:rsid w:val="00F560FC"/>
    <w:rsid w:val="00F6018B"/>
    <w:rsid w:val="00F70D0C"/>
    <w:rsid w:val="00F731CA"/>
    <w:rsid w:val="00F852E5"/>
    <w:rsid w:val="00F8535C"/>
    <w:rsid w:val="00F8573D"/>
    <w:rsid w:val="00F87812"/>
    <w:rsid w:val="00F9046B"/>
    <w:rsid w:val="00F9275F"/>
    <w:rsid w:val="00FA123D"/>
    <w:rsid w:val="00FA2833"/>
    <w:rsid w:val="00FA2C3E"/>
    <w:rsid w:val="00FA4907"/>
    <w:rsid w:val="00FA7DC5"/>
    <w:rsid w:val="00FB0C9E"/>
    <w:rsid w:val="00FB10D6"/>
    <w:rsid w:val="00FB4112"/>
    <w:rsid w:val="00FC25E3"/>
    <w:rsid w:val="00FC3ACB"/>
    <w:rsid w:val="00FD0CFA"/>
    <w:rsid w:val="00FD1631"/>
    <w:rsid w:val="00FD23B4"/>
    <w:rsid w:val="00FD6CAC"/>
    <w:rsid w:val="00FE0E4A"/>
    <w:rsid w:val="00FE27D8"/>
    <w:rsid w:val="00FE3758"/>
    <w:rsid w:val="00FE4F94"/>
    <w:rsid w:val="00FF7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844093"/>
  <w15:chartTrackingRefBased/>
  <w15:docId w15:val="{12F987A2-375F-F245-8565-746D4F4F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qFormat/>
    <w:pPr>
      <w:keepNext/>
      <w:jc w:val="center"/>
      <w:outlineLvl w:val="0"/>
    </w:pPr>
    <w:rPr>
      <w:b/>
      <w:sz w:val="24"/>
    </w:rPr>
  </w:style>
  <w:style w:type="paragraph" w:styleId="Heading2">
    <w:name w:val="heading 2"/>
    <w:basedOn w:val="Normal"/>
    <w:next w:val="Normal"/>
    <w:qFormat/>
    <w:pPr>
      <w:keepNext/>
      <w:outlineLvl w:val="1"/>
    </w:pPr>
    <w:rPr>
      <w:b/>
      <w:sz w:val="24"/>
    </w:rPr>
  </w:style>
  <w:style w:type="paragraph" w:styleId="Heading3">
    <w:name w:val="heading 3"/>
    <w:basedOn w:val="Normal"/>
    <w:next w:val="Normal"/>
    <w:qFormat/>
    <w:pPr>
      <w:keepNext/>
      <w:outlineLvl w:val="2"/>
    </w:pPr>
    <w:rPr>
      <w:sz w:val="24"/>
    </w:rPr>
  </w:style>
  <w:style w:type="paragraph" w:styleId="Heading4">
    <w:name w:val="heading 4"/>
    <w:basedOn w:val="Normal"/>
    <w:next w:val="Normal"/>
    <w:link w:val="Heading4Char"/>
    <w:qFormat/>
    <w:pPr>
      <w:keepNext/>
      <w:jc w:val="both"/>
      <w:outlineLvl w:val="3"/>
    </w:pPr>
    <w:rPr>
      <w:rFonts w:ascii="Arial" w:hAnsi="Arial"/>
      <w:b/>
      <w:sz w:val="22"/>
      <w:lang w:val="x-none" w:eastAsia="x-none"/>
    </w:rPr>
  </w:style>
  <w:style w:type="paragraph" w:styleId="Heading5">
    <w:name w:val="heading 5"/>
    <w:basedOn w:val="Normal"/>
    <w:next w:val="Normal"/>
    <w:qFormat/>
    <w:pPr>
      <w:keepNext/>
      <w:outlineLvl w:val="4"/>
    </w:pPr>
    <w:rPr>
      <w:rFonts w:ascii="Arial" w:hAnsi="Arial"/>
      <w:b/>
      <w:sz w:val="22"/>
    </w:rPr>
  </w:style>
  <w:style w:type="paragraph" w:styleId="Heading6">
    <w:name w:val="heading 6"/>
    <w:basedOn w:val="Normal"/>
    <w:next w:val="Normal"/>
    <w:qFormat/>
    <w:pPr>
      <w:keepNext/>
      <w:jc w:val="both"/>
      <w:outlineLvl w:val="5"/>
    </w:pPr>
    <w:rPr>
      <w:rFonts w:ascii="Arial" w:hAnsi="Arial"/>
      <w:sz w:val="22"/>
      <w:u w:val="single"/>
    </w:rPr>
  </w:style>
  <w:style w:type="paragraph" w:styleId="Heading7">
    <w:name w:val="heading 7"/>
    <w:basedOn w:val="Normal"/>
    <w:next w:val="Normal"/>
    <w:qFormat/>
    <w:pPr>
      <w:keepNext/>
      <w:jc w:val="both"/>
      <w:outlineLvl w:val="6"/>
    </w:pPr>
    <w:rPr>
      <w:rFonts w:ascii="Arial" w:hAnsi="Arial"/>
      <w:b/>
      <w:sz w:val="22"/>
      <w:u w:val="single"/>
    </w:rPr>
  </w:style>
  <w:style w:type="paragraph" w:styleId="Heading8">
    <w:name w:val="heading 8"/>
    <w:basedOn w:val="Normal"/>
    <w:next w:val="Normal"/>
    <w:qFormat/>
    <w:pPr>
      <w:keepNext/>
      <w:outlineLvl w:val="7"/>
    </w:pPr>
    <w:rPr>
      <w:rFonts w:ascii="Arial" w:hAnsi="Arial"/>
      <w:b/>
      <w:sz w:val="22"/>
      <w:u w:val="single"/>
    </w:rPr>
  </w:style>
  <w:style w:type="paragraph" w:styleId="Heading9">
    <w:name w:val="heading 9"/>
    <w:basedOn w:val="Normal"/>
    <w:next w:val="Normal"/>
    <w:qFormat/>
    <w:pPr>
      <w:keepNext/>
      <w:pBdr>
        <w:bottom w:val="single" w:sz="6" w:space="1" w:color="auto"/>
      </w:pBdr>
      <w:jc w:val="both"/>
      <w:outlineLvl w:val="8"/>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sz w:val="22"/>
    </w:rPr>
  </w:style>
  <w:style w:type="paragraph" w:styleId="BodyText2">
    <w:name w:val="Body Text 2"/>
    <w:basedOn w:val="Normal"/>
    <w:semiHidden/>
    <w:pPr>
      <w:jc w:val="both"/>
    </w:pPr>
    <w:rPr>
      <w:rFonts w:ascii="Arial" w:hAnsi="Arial"/>
      <w:sz w:val="22"/>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Header">
    <w:name w:val="header"/>
    <w:basedOn w:val="Normal"/>
    <w:link w:val="HeaderChar"/>
    <w:pPr>
      <w:tabs>
        <w:tab w:val="center" w:pos="4320"/>
        <w:tab w:val="right" w:pos="8640"/>
      </w:tabs>
    </w:pPr>
  </w:style>
  <w:style w:type="paragraph" w:styleId="Footer">
    <w:name w:val="footer"/>
    <w:basedOn w:val="Normal"/>
    <w:semiHidden/>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semiHidden/>
    <w:pPr>
      <w:ind w:left="360"/>
      <w:jc w:val="both"/>
    </w:pPr>
    <w:rPr>
      <w:rFonts w:ascii="Arial" w:hAnsi="Arial"/>
      <w:sz w:val="22"/>
    </w:rPr>
  </w:style>
  <w:style w:type="paragraph" w:styleId="BodyTextIndent2">
    <w:name w:val="Body Text Indent 2"/>
    <w:basedOn w:val="Normal"/>
    <w:semiHidden/>
    <w:pPr>
      <w:keepNext/>
      <w:ind w:left="360"/>
      <w:outlineLvl w:val="2"/>
    </w:pPr>
    <w:rPr>
      <w:rFonts w:ascii="Arial" w:hAnsi="Arial"/>
      <w:sz w:val="22"/>
    </w:rPr>
  </w:style>
  <w:style w:type="paragraph" w:styleId="BodyTextIndent3">
    <w:name w:val="Body Text Indent 3"/>
    <w:basedOn w:val="Normal"/>
    <w:semiHidden/>
    <w:pPr>
      <w:ind w:left="720"/>
      <w:jc w:val="both"/>
    </w:pPr>
    <w:rPr>
      <w:rFonts w:ascii="Arial" w:hAnsi="Arial"/>
      <w:sz w:val="22"/>
    </w:rPr>
  </w:style>
  <w:style w:type="paragraph" w:styleId="BlockText">
    <w:name w:val="Block Text"/>
    <w:basedOn w:val="Normal"/>
    <w:semiHidden/>
    <w:pPr>
      <w:widowControl w:val="0"/>
      <w:ind w:left="720" w:right="900" w:hanging="720"/>
      <w:jc w:val="both"/>
    </w:pPr>
    <w:rPr>
      <w:rFonts w:ascii="Arial" w:hAnsi="Arial"/>
      <w:sz w:val="22"/>
    </w:rPr>
  </w:style>
  <w:style w:type="paragraph" w:customStyle="1" w:styleId="Achievement">
    <w:name w:val="Achievement"/>
    <w:basedOn w:val="Normal"/>
    <w:pPr>
      <w:widowControl w:val="0"/>
      <w:pBdr>
        <w:left w:val="single" w:sz="6" w:space="5" w:color="auto"/>
      </w:pBdr>
      <w:spacing w:after="80"/>
    </w:pPr>
  </w:style>
  <w:style w:type="paragraph" w:styleId="BodyText3">
    <w:name w:val="Body Text 3"/>
    <w:basedOn w:val="Normal"/>
    <w:semiHidden/>
    <w:pPr>
      <w:jc w:val="both"/>
    </w:pPr>
    <w:rPr>
      <w:rFonts w:ascii="Arial" w:hAnsi="Arial"/>
      <w:b/>
      <w:sz w:val="22"/>
    </w:rPr>
  </w:style>
  <w:style w:type="paragraph" w:customStyle="1" w:styleId="Level1Text">
    <w:name w:val="Level 1 Text"/>
    <w:basedOn w:val="Normal"/>
    <w:pPr>
      <w:keepLines/>
      <w:spacing w:before="72" w:after="72"/>
      <w:ind w:hanging="14"/>
      <w:jc w:val="both"/>
    </w:pPr>
    <w:rPr>
      <w:sz w:val="22"/>
    </w:rPr>
  </w:style>
  <w:style w:type="paragraph" w:styleId="PlainText">
    <w:name w:val="Plain Text"/>
    <w:basedOn w:val="Normal"/>
    <w:semiHidden/>
    <w:rPr>
      <w:rFonts w:ascii="Courier New" w:hAnsi="Courier New"/>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character" w:styleId="HTMLTypewriter">
    <w:name w:val="HTML Typewriter"/>
    <w:semiHidden/>
    <w:rPr>
      <w:rFonts w:ascii="Courier New" w:eastAsia="Arial Unicode MS" w:hAnsi="Courier New" w:cs="Courier New" w:hint="default"/>
      <w:sz w:val="20"/>
      <w:szCs w:val="20"/>
    </w:rPr>
  </w:style>
  <w:style w:type="paragraph" w:styleId="Title">
    <w:name w:val="Title"/>
    <w:basedOn w:val="Normal"/>
    <w:qFormat/>
    <w:pPr>
      <w:jc w:val="center"/>
    </w:pPr>
    <w:rPr>
      <w:b/>
      <w:bCs/>
      <w:sz w:val="24"/>
      <w:szCs w:val="24"/>
    </w:rPr>
  </w:style>
  <w:style w:type="paragraph" w:customStyle="1" w:styleId="Book">
    <w:name w:val="Book"/>
    <w:basedOn w:val="Heading2"/>
    <w:rsid w:val="00B434D1"/>
    <w:pPr>
      <w:jc w:val="both"/>
    </w:pPr>
    <w:rPr>
      <w:rFonts w:ascii="Franklin Gothic Demi" w:hAnsi="Franklin Gothic Demi"/>
    </w:rPr>
  </w:style>
  <w:style w:type="paragraph" w:styleId="BalloonText">
    <w:name w:val="Balloon Text"/>
    <w:basedOn w:val="Normal"/>
    <w:link w:val="BalloonTextChar"/>
    <w:uiPriority w:val="99"/>
    <w:semiHidden/>
    <w:unhideWhenUsed/>
    <w:rsid w:val="005C279C"/>
    <w:rPr>
      <w:rFonts w:ascii="Tahoma" w:hAnsi="Tahoma"/>
      <w:sz w:val="16"/>
      <w:szCs w:val="16"/>
      <w:lang w:val="x-none" w:eastAsia="x-none"/>
    </w:rPr>
  </w:style>
  <w:style w:type="character" w:customStyle="1" w:styleId="BalloonTextChar">
    <w:name w:val="Balloon Text Char"/>
    <w:link w:val="BalloonText"/>
    <w:uiPriority w:val="99"/>
    <w:semiHidden/>
    <w:rsid w:val="005C279C"/>
    <w:rPr>
      <w:rFonts w:ascii="Tahoma" w:hAnsi="Tahoma" w:cs="Tahoma"/>
      <w:sz w:val="16"/>
      <w:szCs w:val="16"/>
    </w:rPr>
  </w:style>
  <w:style w:type="character" w:customStyle="1" w:styleId="HeaderChar">
    <w:name w:val="Header Char"/>
    <w:link w:val="Header"/>
    <w:rsid w:val="005C279C"/>
  </w:style>
  <w:style w:type="character" w:customStyle="1" w:styleId="apple-converted-space">
    <w:name w:val="apple-converted-space"/>
    <w:rsid w:val="00FA7DC5"/>
  </w:style>
  <w:style w:type="paragraph" w:customStyle="1" w:styleId="Default">
    <w:name w:val="Default"/>
    <w:rsid w:val="00BA5300"/>
    <w:pPr>
      <w:autoSpaceDE w:val="0"/>
      <w:autoSpaceDN w:val="0"/>
      <w:adjustRightInd w:val="0"/>
    </w:pPr>
    <w:rPr>
      <w:rFonts w:ascii="Arial" w:hAnsi="Arial" w:cs="Arial"/>
      <w:color w:val="000000"/>
      <w:sz w:val="24"/>
      <w:szCs w:val="24"/>
    </w:rPr>
  </w:style>
  <w:style w:type="paragraph" w:customStyle="1" w:styleId="BodyB">
    <w:name w:val="Body B"/>
    <w:rsid w:val="004C1268"/>
    <w:pPr>
      <w:pBdr>
        <w:top w:val="nil"/>
        <w:left w:val="nil"/>
        <w:bottom w:val="nil"/>
        <w:right w:val="nil"/>
        <w:between w:val="nil"/>
        <w:bar w:val="nil"/>
      </w:pBdr>
    </w:pPr>
    <w:rPr>
      <w:rFonts w:eastAsia="Arial Unicode MS" w:cs="Arial Unicode MS"/>
      <w:color w:val="000000"/>
      <w:sz w:val="24"/>
      <w:szCs w:val="24"/>
      <w:u w:color="000000"/>
      <w:bdr w:val="nil"/>
    </w:rPr>
  </w:style>
  <w:style w:type="numbering" w:customStyle="1" w:styleId="Bullets">
    <w:name w:val="Bullets"/>
    <w:rsid w:val="004C1268"/>
    <w:pPr>
      <w:numPr>
        <w:numId w:val="1"/>
      </w:numPr>
    </w:pPr>
  </w:style>
  <w:style w:type="paragraph" w:customStyle="1" w:styleId="NoSpacing1">
    <w:name w:val="No Spacing1"/>
    <w:qFormat/>
    <w:rsid w:val="008A62CE"/>
    <w:rPr>
      <w:sz w:val="24"/>
      <w:szCs w:val="24"/>
    </w:rPr>
  </w:style>
  <w:style w:type="paragraph" w:styleId="ListParagraph">
    <w:name w:val="List Paragraph"/>
    <w:basedOn w:val="Normal"/>
    <w:link w:val="ListParagraphChar"/>
    <w:uiPriority w:val="34"/>
    <w:qFormat/>
    <w:rsid w:val="008A62CE"/>
    <w:pPr>
      <w:spacing w:after="200" w:line="276" w:lineRule="auto"/>
      <w:ind w:left="720"/>
      <w:contextualSpacing/>
    </w:pPr>
    <w:rPr>
      <w:rFonts w:ascii="Calibri" w:hAnsi="Calibri"/>
      <w:sz w:val="22"/>
      <w:szCs w:val="22"/>
      <w:lang w:val="x-none" w:eastAsia="x-none"/>
    </w:rPr>
  </w:style>
  <w:style w:type="paragraph" w:styleId="NormalWeb">
    <w:name w:val="Normal (Web)"/>
    <w:basedOn w:val="Normal"/>
    <w:uiPriority w:val="99"/>
    <w:unhideWhenUsed/>
    <w:rsid w:val="008A62CE"/>
    <w:pPr>
      <w:spacing w:before="100" w:beforeAutospacing="1" w:after="100" w:afterAutospacing="1"/>
    </w:pPr>
    <w:rPr>
      <w:sz w:val="24"/>
      <w:szCs w:val="24"/>
    </w:rPr>
  </w:style>
  <w:style w:type="character" w:customStyle="1" w:styleId="ListParagraphChar">
    <w:name w:val="List Paragraph Char"/>
    <w:link w:val="ListParagraph"/>
    <w:uiPriority w:val="34"/>
    <w:qFormat/>
    <w:locked/>
    <w:rsid w:val="008A62CE"/>
    <w:rPr>
      <w:rFonts w:ascii="Calibri" w:hAnsi="Calibri"/>
      <w:sz w:val="22"/>
      <w:szCs w:val="22"/>
    </w:rPr>
  </w:style>
  <w:style w:type="paragraph" w:customStyle="1" w:styleId="BodyA">
    <w:name w:val="Body A"/>
    <w:rsid w:val="008A62CE"/>
    <w:pPr>
      <w:pBdr>
        <w:top w:val="nil"/>
        <w:left w:val="nil"/>
        <w:bottom w:val="nil"/>
        <w:right w:val="nil"/>
        <w:between w:val="nil"/>
        <w:bar w:val="nil"/>
      </w:pBdr>
    </w:pPr>
    <w:rPr>
      <w:rFonts w:ascii="Helvetica" w:eastAsia="Arial Unicode MS" w:hAnsi="Helvetica" w:cs="Arial Unicode MS"/>
      <w:color w:val="000000"/>
      <w:sz w:val="22"/>
      <w:szCs w:val="22"/>
      <w:u w:color="000000"/>
      <w:bdr w:val="nil"/>
    </w:rPr>
  </w:style>
  <w:style w:type="character" w:customStyle="1" w:styleId="None">
    <w:name w:val="None"/>
    <w:rsid w:val="008A62CE"/>
  </w:style>
  <w:style w:type="character" w:customStyle="1" w:styleId="Hyperlink0">
    <w:name w:val="Hyperlink.0"/>
    <w:rsid w:val="008A62CE"/>
    <w:rPr>
      <w:rFonts w:ascii="Times New Roman" w:eastAsia="Times New Roman" w:hAnsi="Times New Roman" w:cs="Times New Roman"/>
      <w:b/>
      <w:bCs/>
      <w:color w:val="000000"/>
      <w:u w:color="000000"/>
    </w:rPr>
  </w:style>
  <w:style w:type="paragraph" w:customStyle="1" w:styleId="BodyDA">
    <w:name w:val="Body D A"/>
    <w:rsid w:val="005E4391"/>
    <w:pPr>
      <w:pBdr>
        <w:top w:val="nil"/>
        <w:left w:val="nil"/>
        <w:bottom w:val="nil"/>
        <w:right w:val="nil"/>
        <w:between w:val="nil"/>
        <w:bar w:val="nil"/>
      </w:pBdr>
    </w:pPr>
    <w:rPr>
      <w:rFonts w:eastAsia="Arial Unicode MS" w:cs="Arial Unicode MS"/>
      <w:color w:val="000000"/>
      <w:sz w:val="24"/>
      <w:szCs w:val="24"/>
      <w:u w:color="000000"/>
      <w:bdr w:val="nil"/>
    </w:rPr>
  </w:style>
  <w:style w:type="paragraph" w:styleId="NoSpacing">
    <w:name w:val="No Spacing"/>
    <w:link w:val="NoSpacingChar"/>
    <w:uiPriority w:val="1"/>
    <w:qFormat/>
    <w:rsid w:val="005E4391"/>
    <w:rPr>
      <w:rFonts w:ascii="Calibri" w:eastAsia="Calibri" w:hAnsi="Calibri"/>
      <w:sz w:val="22"/>
      <w:szCs w:val="22"/>
    </w:rPr>
  </w:style>
  <w:style w:type="character" w:customStyle="1" w:styleId="Heading4Char">
    <w:name w:val="Heading 4 Char"/>
    <w:link w:val="Heading4"/>
    <w:rsid w:val="005E4391"/>
    <w:rPr>
      <w:rFonts w:ascii="Arial" w:hAnsi="Arial"/>
      <w:b/>
      <w:sz w:val="22"/>
    </w:rPr>
  </w:style>
  <w:style w:type="paragraph" w:customStyle="1" w:styleId="BodyD">
    <w:name w:val="Body D"/>
    <w:rsid w:val="005E4391"/>
    <w:pPr>
      <w:pBdr>
        <w:top w:val="nil"/>
        <w:left w:val="nil"/>
        <w:bottom w:val="nil"/>
        <w:right w:val="nil"/>
        <w:between w:val="nil"/>
        <w:bar w:val="nil"/>
      </w:pBdr>
    </w:pPr>
    <w:rPr>
      <w:rFonts w:eastAsia="Arial Unicode MS" w:cs="Arial Unicode MS"/>
      <w:color w:val="000000"/>
      <w:sz w:val="24"/>
      <w:szCs w:val="24"/>
      <w:u w:color="000000"/>
      <w:bdr w:val="nil"/>
    </w:rPr>
  </w:style>
  <w:style w:type="character" w:customStyle="1" w:styleId="hl">
    <w:name w:val="hl"/>
    <w:basedOn w:val="DefaultParagraphFont"/>
    <w:rsid w:val="00017248"/>
  </w:style>
  <w:style w:type="paragraph" w:customStyle="1" w:styleId="missiontitlepageinfo">
    <w:name w:val="missiontitlepageinfo"/>
    <w:basedOn w:val="Normal"/>
    <w:rsid w:val="006A2B92"/>
    <w:pPr>
      <w:shd w:val="clear" w:color="auto" w:fill="FFFFFF"/>
      <w:suppressAutoHyphens/>
      <w:jc w:val="both"/>
    </w:pPr>
    <w:rPr>
      <w:rFonts w:ascii="Lucida Sans Unicode" w:hAnsi="Lucida Sans Unicode" w:cs="Lucida Sans Unicode"/>
      <w:b/>
      <w:bCs/>
      <w:color w:val="000000"/>
    </w:rPr>
  </w:style>
  <w:style w:type="paragraph" w:customStyle="1" w:styleId="Normal1">
    <w:name w:val="Normal1"/>
    <w:rsid w:val="00F461EC"/>
    <w:pPr>
      <w:spacing w:after="160" w:line="256" w:lineRule="auto"/>
    </w:pPr>
    <w:rPr>
      <w:rFonts w:ascii="Calibri" w:eastAsia="Calibri" w:hAnsi="Calibri" w:cs="Calibri"/>
      <w:color w:val="000000"/>
      <w:sz w:val="22"/>
    </w:rPr>
  </w:style>
  <w:style w:type="paragraph" w:customStyle="1" w:styleId="ResumeBodyChar">
    <w:name w:val="Resume Body Char"/>
    <w:basedOn w:val="Normal"/>
    <w:link w:val="ResumeBodyCharChar"/>
    <w:uiPriority w:val="99"/>
    <w:rsid w:val="00052882"/>
    <w:pPr>
      <w:spacing w:before="60"/>
    </w:pPr>
    <w:rPr>
      <w:szCs w:val="24"/>
    </w:rPr>
  </w:style>
  <w:style w:type="character" w:customStyle="1" w:styleId="ResumeBodyCharChar">
    <w:name w:val="Resume Body Char Char"/>
    <w:link w:val="ResumeBodyChar"/>
    <w:uiPriority w:val="99"/>
    <w:rsid w:val="00052882"/>
    <w:rPr>
      <w:szCs w:val="24"/>
    </w:rPr>
  </w:style>
  <w:style w:type="paragraph" w:styleId="ListBullet">
    <w:name w:val="List Bullet"/>
    <w:basedOn w:val="Normal"/>
    <w:uiPriority w:val="1"/>
    <w:unhideWhenUsed/>
    <w:qFormat/>
    <w:rsid w:val="00A01DB7"/>
    <w:pPr>
      <w:numPr>
        <w:numId w:val="2"/>
      </w:numPr>
      <w:spacing w:after="100"/>
      <w:ind w:right="576"/>
    </w:pPr>
    <w:rPr>
      <w:rFonts w:ascii="Calibri" w:eastAsia="Calibri" w:hAnsi="Calibri"/>
      <w:color w:val="595959"/>
      <w:sz w:val="19"/>
      <w:lang w:eastAsia="ja-JP"/>
    </w:rPr>
  </w:style>
  <w:style w:type="character" w:customStyle="1" w:styleId="NoSpacingChar">
    <w:name w:val="No Spacing Char"/>
    <w:link w:val="NoSpacing"/>
    <w:uiPriority w:val="1"/>
    <w:rsid w:val="000B14CE"/>
    <w:rPr>
      <w:rFonts w:ascii="Calibri" w:eastAsia="Calibri" w:hAnsi="Calibri"/>
      <w:sz w:val="22"/>
      <w:szCs w:val="22"/>
    </w:rPr>
  </w:style>
  <w:style w:type="character" w:styleId="UnresolvedMention">
    <w:name w:val="Unresolved Mention"/>
    <w:basedOn w:val="DefaultParagraphFont"/>
    <w:uiPriority w:val="99"/>
    <w:semiHidden/>
    <w:unhideWhenUsed/>
    <w:rsid w:val="00641A08"/>
    <w:rPr>
      <w:color w:val="605E5C"/>
      <w:shd w:val="clear" w:color="auto" w:fill="E1DFDD"/>
    </w:rPr>
  </w:style>
  <w:style w:type="character" w:styleId="Strong">
    <w:name w:val="Strong"/>
    <w:basedOn w:val="DefaultParagraphFont"/>
    <w:uiPriority w:val="22"/>
    <w:qFormat/>
    <w:rsid w:val="00615C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387689">
      <w:bodyDiv w:val="1"/>
      <w:marLeft w:val="0"/>
      <w:marRight w:val="0"/>
      <w:marTop w:val="0"/>
      <w:marBottom w:val="0"/>
      <w:divBdr>
        <w:top w:val="none" w:sz="0" w:space="0" w:color="auto"/>
        <w:left w:val="none" w:sz="0" w:space="0" w:color="auto"/>
        <w:bottom w:val="none" w:sz="0" w:space="0" w:color="auto"/>
        <w:right w:val="none" w:sz="0" w:space="0" w:color="auto"/>
      </w:divBdr>
    </w:div>
    <w:div w:id="122114615">
      <w:bodyDiv w:val="1"/>
      <w:marLeft w:val="0"/>
      <w:marRight w:val="0"/>
      <w:marTop w:val="0"/>
      <w:marBottom w:val="0"/>
      <w:divBdr>
        <w:top w:val="none" w:sz="0" w:space="0" w:color="auto"/>
        <w:left w:val="none" w:sz="0" w:space="0" w:color="auto"/>
        <w:bottom w:val="none" w:sz="0" w:space="0" w:color="auto"/>
        <w:right w:val="none" w:sz="0" w:space="0" w:color="auto"/>
      </w:divBdr>
    </w:div>
    <w:div w:id="131754925">
      <w:bodyDiv w:val="1"/>
      <w:marLeft w:val="0"/>
      <w:marRight w:val="0"/>
      <w:marTop w:val="0"/>
      <w:marBottom w:val="0"/>
      <w:divBdr>
        <w:top w:val="none" w:sz="0" w:space="0" w:color="auto"/>
        <w:left w:val="none" w:sz="0" w:space="0" w:color="auto"/>
        <w:bottom w:val="none" w:sz="0" w:space="0" w:color="auto"/>
        <w:right w:val="none" w:sz="0" w:space="0" w:color="auto"/>
      </w:divBdr>
    </w:div>
    <w:div w:id="170879189">
      <w:bodyDiv w:val="1"/>
      <w:marLeft w:val="0"/>
      <w:marRight w:val="0"/>
      <w:marTop w:val="0"/>
      <w:marBottom w:val="0"/>
      <w:divBdr>
        <w:top w:val="none" w:sz="0" w:space="0" w:color="auto"/>
        <w:left w:val="none" w:sz="0" w:space="0" w:color="auto"/>
        <w:bottom w:val="none" w:sz="0" w:space="0" w:color="auto"/>
        <w:right w:val="none" w:sz="0" w:space="0" w:color="auto"/>
      </w:divBdr>
    </w:div>
    <w:div w:id="240719291">
      <w:bodyDiv w:val="1"/>
      <w:marLeft w:val="0"/>
      <w:marRight w:val="0"/>
      <w:marTop w:val="0"/>
      <w:marBottom w:val="0"/>
      <w:divBdr>
        <w:top w:val="none" w:sz="0" w:space="0" w:color="auto"/>
        <w:left w:val="none" w:sz="0" w:space="0" w:color="auto"/>
        <w:bottom w:val="none" w:sz="0" w:space="0" w:color="auto"/>
        <w:right w:val="none" w:sz="0" w:space="0" w:color="auto"/>
      </w:divBdr>
    </w:div>
    <w:div w:id="249051135">
      <w:bodyDiv w:val="1"/>
      <w:marLeft w:val="0"/>
      <w:marRight w:val="0"/>
      <w:marTop w:val="0"/>
      <w:marBottom w:val="0"/>
      <w:divBdr>
        <w:top w:val="none" w:sz="0" w:space="0" w:color="auto"/>
        <w:left w:val="none" w:sz="0" w:space="0" w:color="auto"/>
        <w:bottom w:val="none" w:sz="0" w:space="0" w:color="auto"/>
        <w:right w:val="none" w:sz="0" w:space="0" w:color="auto"/>
      </w:divBdr>
    </w:div>
    <w:div w:id="276567771">
      <w:bodyDiv w:val="1"/>
      <w:marLeft w:val="0"/>
      <w:marRight w:val="0"/>
      <w:marTop w:val="0"/>
      <w:marBottom w:val="0"/>
      <w:divBdr>
        <w:top w:val="none" w:sz="0" w:space="0" w:color="auto"/>
        <w:left w:val="none" w:sz="0" w:space="0" w:color="auto"/>
        <w:bottom w:val="none" w:sz="0" w:space="0" w:color="auto"/>
        <w:right w:val="none" w:sz="0" w:space="0" w:color="auto"/>
      </w:divBdr>
    </w:div>
    <w:div w:id="373585063">
      <w:bodyDiv w:val="1"/>
      <w:marLeft w:val="0"/>
      <w:marRight w:val="0"/>
      <w:marTop w:val="0"/>
      <w:marBottom w:val="0"/>
      <w:divBdr>
        <w:top w:val="none" w:sz="0" w:space="0" w:color="auto"/>
        <w:left w:val="none" w:sz="0" w:space="0" w:color="auto"/>
        <w:bottom w:val="none" w:sz="0" w:space="0" w:color="auto"/>
        <w:right w:val="none" w:sz="0" w:space="0" w:color="auto"/>
      </w:divBdr>
    </w:div>
    <w:div w:id="399907754">
      <w:bodyDiv w:val="1"/>
      <w:marLeft w:val="0"/>
      <w:marRight w:val="0"/>
      <w:marTop w:val="0"/>
      <w:marBottom w:val="0"/>
      <w:divBdr>
        <w:top w:val="none" w:sz="0" w:space="0" w:color="auto"/>
        <w:left w:val="none" w:sz="0" w:space="0" w:color="auto"/>
        <w:bottom w:val="none" w:sz="0" w:space="0" w:color="auto"/>
        <w:right w:val="none" w:sz="0" w:space="0" w:color="auto"/>
      </w:divBdr>
    </w:div>
    <w:div w:id="462115586">
      <w:bodyDiv w:val="1"/>
      <w:marLeft w:val="0"/>
      <w:marRight w:val="0"/>
      <w:marTop w:val="0"/>
      <w:marBottom w:val="0"/>
      <w:divBdr>
        <w:top w:val="none" w:sz="0" w:space="0" w:color="auto"/>
        <w:left w:val="none" w:sz="0" w:space="0" w:color="auto"/>
        <w:bottom w:val="none" w:sz="0" w:space="0" w:color="auto"/>
        <w:right w:val="none" w:sz="0" w:space="0" w:color="auto"/>
      </w:divBdr>
    </w:div>
    <w:div w:id="515777764">
      <w:bodyDiv w:val="1"/>
      <w:marLeft w:val="0"/>
      <w:marRight w:val="0"/>
      <w:marTop w:val="0"/>
      <w:marBottom w:val="0"/>
      <w:divBdr>
        <w:top w:val="none" w:sz="0" w:space="0" w:color="auto"/>
        <w:left w:val="none" w:sz="0" w:space="0" w:color="auto"/>
        <w:bottom w:val="none" w:sz="0" w:space="0" w:color="auto"/>
        <w:right w:val="none" w:sz="0" w:space="0" w:color="auto"/>
      </w:divBdr>
    </w:div>
    <w:div w:id="533471031">
      <w:bodyDiv w:val="1"/>
      <w:marLeft w:val="0"/>
      <w:marRight w:val="0"/>
      <w:marTop w:val="0"/>
      <w:marBottom w:val="0"/>
      <w:divBdr>
        <w:top w:val="none" w:sz="0" w:space="0" w:color="auto"/>
        <w:left w:val="none" w:sz="0" w:space="0" w:color="auto"/>
        <w:bottom w:val="none" w:sz="0" w:space="0" w:color="auto"/>
        <w:right w:val="none" w:sz="0" w:space="0" w:color="auto"/>
      </w:divBdr>
    </w:div>
    <w:div w:id="545142921">
      <w:bodyDiv w:val="1"/>
      <w:marLeft w:val="0"/>
      <w:marRight w:val="0"/>
      <w:marTop w:val="0"/>
      <w:marBottom w:val="0"/>
      <w:divBdr>
        <w:top w:val="none" w:sz="0" w:space="0" w:color="auto"/>
        <w:left w:val="none" w:sz="0" w:space="0" w:color="auto"/>
        <w:bottom w:val="none" w:sz="0" w:space="0" w:color="auto"/>
        <w:right w:val="none" w:sz="0" w:space="0" w:color="auto"/>
      </w:divBdr>
    </w:div>
    <w:div w:id="562640725">
      <w:bodyDiv w:val="1"/>
      <w:marLeft w:val="0"/>
      <w:marRight w:val="0"/>
      <w:marTop w:val="0"/>
      <w:marBottom w:val="0"/>
      <w:divBdr>
        <w:top w:val="none" w:sz="0" w:space="0" w:color="auto"/>
        <w:left w:val="none" w:sz="0" w:space="0" w:color="auto"/>
        <w:bottom w:val="none" w:sz="0" w:space="0" w:color="auto"/>
        <w:right w:val="none" w:sz="0" w:space="0" w:color="auto"/>
      </w:divBdr>
    </w:div>
    <w:div w:id="569577832">
      <w:bodyDiv w:val="1"/>
      <w:marLeft w:val="0"/>
      <w:marRight w:val="0"/>
      <w:marTop w:val="0"/>
      <w:marBottom w:val="0"/>
      <w:divBdr>
        <w:top w:val="none" w:sz="0" w:space="0" w:color="auto"/>
        <w:left w:val="none" w:sz="0" w:space="0" w:color="auto"/>
        <w:bottom w:val="none" w:sz="0" w:space="0" w:color="auto"/>
        <w:right w:val="none" w:sz="0" w:space="0" w:color="auto"/>
      </w:divBdr>
    </w:div>
    <w:div w:id="570390545">
      <w:bodyDiv w:val="1"/>
      <w:marLeft w:val="0"/>
      <w:marRight w:val="0"/>
      <w:marTop w:val="0"/>
      <w:marBottom w:val="0"/>
      <w:divBdr>
        <w:top w:val="none" w:sz="0" w:space="0" w:color="auto"/>
        <w:left w:val="none" w:sz="0" w:space="0" w:color="auto"/>
        <w:bottom w:val="none" w:sz="0" w:space="0" w:color="auto"/>
        <w:right w:val="none" w:sz="0" w:space="0" w:color="auto"/>
      </w:divBdr>
    </w:div>
    <w:div w:id="658312200">
      <w:bodyDiv w:val="1"/>
      <w:marLeft w:val="0"/>
      <w:marRight w:val="0"/>
      <w:marTop w:val="0"/>
      <w:marBottom w:val="0"/>
      <w:divBdr>
        <w:top w:val="none" w:sz="0" w:space="0" w:color="auto"/>
        <w:left w:val="none" w:sz="0" w:space="0" w:color="auto"/>
        <w:bottom w:val="none" w:sz="0" w:space="0" w:color="auto"/>
        <w:right w:val="none" w:sz="0" w:space="0" w:color="auto"/>
      </w:divBdr>
    </w:div>
    <w:div w:id="680006010">
      <w:bodyDiv w:val="1"/>
      <w:marLeft w:val="0"/>
      <w:marRight w:val="0"/>
      <w:marTop w:val="0"/>
      <w:marBottom w:val="0"/>
      <w:divBdr>
        <w:top w:val="none" w:sz="0" w:space="0" w:color="auto"/>
        <w:left w:val="none" w:sz="0" w:space="0" w:color="auto"/>
        <w:bottom w:val="none" w:sz="0" w:space="0" w:color="auto"/>
        <w:right w:val="none" w:sz="0" w:space="0" w:color="auto"/>
      </w:divBdr>
    </w:div>
    <w:div w:id="715158066">
      <w:bodyDiv w:val="1"/>
      <w:marLeft w:val="0"/>
      <w:marRight w:val="0"/>
      <w:marTop w:val="0"/>
      <w:marBottom w:val="0"/>
      <w:divBdr>
        <w:top w:val="none" w:sz="0" w:space="0" w:color="auto"/>
        <w:left w:val="none" w:sz="0" w:space="0" w:color="auto"/>
        <w:bottom w:val="none" w:sz="0" w:space="0" w:color="auto"/>
        <w:right w:val="none" w:sz="0" w:space="0" w:color="auto"/>
      </w:divBdr>
    </w:div>
    <w:div w:id="747388463">
      <w:bodyDiv w:val="1"/>
      <w:marLeft w:val="0"/>
      <w:marRight w:val="0"/>
      <w:marTop w:val="0"/>
      <w:marBottom w:val="0"/>
      <w:divBdr>
        <w:top w:val="none" w:sz="0" w:space="0" w:color="auto"/>
        <w:left w:val="none" w:sz="0" w:space="0" w:color="auto"/>
        <w:bottom w:val="none" w:sz="0" w:space="0" w:color="auto"/>
        <w:right w:val="none" w:sz="0" w:space="0" w:color="auto"/>
      </w:divBdr>
    </w:div>
    <w:div w:id="747650239">
      <w:bodyDiv w:val="1"/>
      <w:marLeft w:val="0"/>
      <w:marRight w:val="0"/>
      <w:marTop w:val="0"/>
      <w:marBottom w:val="0"/>
      <w:divBdr>
        <w:top w:val="none" w:sz="0" w:space="0" w:color="auto"/>
        <w:left w:val="none" w:sz="0" w:space="0" w:color="auto"/>
        <w:bottom w:val="none" w:sz="0" w:space="0" w:color="auto"/>
        <w:right w:val="none" w:sz="0" w:space="0" w:color="auto"/>
      </w:divBdr>
    </w:div>
    <w:div w:id="777334707">
      <w:bodyDiv w:val="1"/>
      <w:marLeft w:val="0"/>
      <w:marRight w:val="0"/>
      <w:marTop w:val="0"/>
      <w:marBottom w:val="0"/>
      <w:divBdr>
        <w:top w:val="none" w:sz="0" w:space="0" w:color="auto"/>
        <w:left w:val="none" w:sz="0" w:space="0" w:color="auto"/>
        <w:bottom w:val="none" w:sz="0" w:space="0" w:color="auto"/>
        <w:right w:val="none" w:sz="0" w:space="0" w:color="auto"/>
      </w:divBdr>
    </w:div>
    <w:div w:id="880362316">
      <w:bodyDiv w:val="1"/>
      <w:marLeft w:val="0"/>
      <w:marRight w:val="0"/>
      <w:marTop w:val="0"/>
      <w:marBottom w:val="0"/>
      <w:divBdr>
        <w:top w:val="none" w:sz="0" w:space="0" w:color="auto"/>
        <w:left w:val="none" w:sz="0" w:space="0" w:color="auto"/>
        <w:bottom w:val="none" w:sz="0" w:space="0" w:color="auto"/>
        <w:right w:val="none" w:sz="0" w:space="0" w:color="auto"/>
      </w:divBdr>
    </w:div>
    <w:div w:id="897863812">
      <w:bodyDiv w:val="1"/>
      <w:marLeft w:val="0"/>
      <w:marRight w:val="0"/>
      <w:marTop w:val="0"/>
      <w:marBottom w:val="0"/>
      <w:divBdr>
        <w:top w:val="none" w:sz="0" w:space="0" w:color="auto"/>
        <w:left w:val="none" w:sz="0" w:space="0" w:color="auto"/>
        <w:bottom w:val="none" w:sz="0" w:space="0" w:color="auto"/>
        <w:right w:val="none" w:sz="0" w:space="0" w:color="auto"/>
      </w:divBdr>
      <w:divsChild>
        <w:div w:id="547567581">
          <w:marLeft w:val="0"/>
          <w:marRight w:val="0"/>
          <w:marTop w:val="0"/>
          <w:marBottom w:val="0"/>
          <w:divBdr>
            <w:top w:val="none" w:sz="0" w:space="0" w:color="auto"/>
            <w:left w:val="none" w:sz="0" w:space="0" w:color="auto"/>
            <w:bottom w:val="none" w:sz="0" w:space="0" w:color="auto"/>
            <w:right w:val="none" w:sz="0" w:space="0" w:color="auto"/>
          </w:divBdr>
          <w:divsChild>
            <w:div w:id="921766433">
              <w:marLeft w:val="0"/>
              <w:marRight w:val="0"/>
              <w:marTop w:val="0"/>
              <w:marBottom w:val="0"/>
              <w:divBdr>
                <w:top w:val="none" w:sz="0" w:space="0" w:color="auto"/>
                <w:left w:val="none" w:sz="0" w:space="0" w:color="auto"/>
                <w:bottom w:val="none" w:sz="0" w:space="0" w:color="auto"/>
                <w:right w:val="none" w:sz="0" w:space="0" w:color="auto"/>
              </w:divBdr>
              <w:divsChild>
                <w:div w:id="16808326">
                  <w:marLeft w:val="0"/>
                  <w:marRight w:val="0"/>
                  <w:marTop w:val="0"/>
                  <w:marBottom w:val="0"/>
                  <w:divBdr>
                    <w:top w:val="none" w:sz="0" w:space="0" w:color="auto"/>
                    <w:left w:val="none" w:sz="0" w:space="0" w:color="auto"/>
                    <w:bottom w:val="none" w:sz="0" w:space="0" w:color="auto"/>
                    <w:right w:val="none" w:sz="0" w:space="0" w:color="auto"/>
                  </w:divBdr>
                  <w:divsChild>
                    <w:div w:id="16171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5990">
      <w:bodyDiv w:val="1"/>
      <w:marLeft w:val="0"/>
      <w:marRight w:val="0"/>
      <w:marTop w:val="0"/>
      <w:marBottom w:val="0"/>
      <w:divBdr>
        <w:top w:val="none" w:sz="0" w:space="0" w:color="auto"/>
        <w:left w:val="none" w:sz="0" w:space="0" w:color="auto"/>
        <w:bottom w:val="none" w:sz="0" w:space="0" w:color="auto"/>
        <w:right w:val="none" w:sz="0" w:space="0" w:color="auto"/>
      </w:divBdr>
    </w:div>
    <w:div w:id="961961364">
      <w:bodyDiv w:val="1"/>
      <w:marLeft w:val="0"/>
      <w:marRight w:val="0"/>
      <w:marTop w:val="0"/>
      <w:marBottom w:val="0"/>
      <w:divBdr>
        <w:top w:val="none" w:sz="0" w:space="0" w:color="auto"/>
        <w:left w:val="none" w:sz="0" w:space="0" w:color="auto"/>
        <w:bottom w:val="none" w:sz="0" w:space="0" w:color="auto"/>
        <w:right w:val="none" w:sz="0" w:space="0" w:color="auto"/>
      </w:divBdr>
    </w:div>
    <w:div w:id="1112626447">
      <w:bodyDiv w:val="1"/>
      <w:marLeft w:val="0"/>
      <w:marRight w:val="0"/>
      <w:marTop w:val="0"/>
      <w:marBottom w:val="0"/>
      <w:divBdr>
        <w:top w:val="none" w:sz="0" w:space="0" w:color="auto"/>
        <w:left w:val="none" w:sz="0" w:space="0" w:color="auto"/>
        <w:bottom w:val="none" w:sz="0" w:space="0" w:color="auto"/>
        <w:right w:val="none" w:sz="0" w:space="0" w:color="auto"/>
      </w:divBdr>
    </w:div>
    <w:div w:id="1134300433">
      <w:bodyDiv w:val="1"/>
      <w:marLeft w:val="0"/>
      <w:marRight w:val="0"/>
      <w:marTop w:val="0"/>
      <w:marBottom w:val="0"/>
      <w:divBdr>
        <w:top w:val="none" w:sz="0" w:space="0" w:color="auto"/>
        <w:left w:val="none" w:sz="0" w:space="0" w:color="auto"/>
        <w:bottom w:val="none" w:sz="0" w:space="0" w:color="auto"/>
        <w:right w:val="none" w:sz="0" w:space="0" w:color="auto"/>
      </w:divBdr>
    </w:div>
    <w:div w:id="1135950008">
      <w:bodyDiv w:val="1"/>
      <w:marLeft w:val="0"/>
      <w:marRight w:val="0"/>
      <w:marTop w:val="0"/>
      <w:marBottom w:val="0"/>
      <w:divBdr>
        <w:top w:val="none" w:sz="0" w:space="0" w:color="auto"/>
        <w:left w:val="none" w:sz="0" w:space="0" w:color="auto"/>
        <w:bottom w:val="none" w:sz="0" w:space="0" w:color="auto"/>
        <w:right w:val="none" w:sz="0" w:space="0" w:color="auto"/>
      </w:divBdr>
    </w:div>
    <w:div w:id="1145926172">
      <w:bodyDiv w:val="1"/>
      <w:marLeft w:val="0"/>
      <w:marRight w:val="0"/>
      <w:marTop w:val="0"/>
      <w:marBottom w:val="0"/>
      <w:divBdr>
        <w:top w:val="none" w:sz="0" w:space="0" w:color="auto"/>
        <w:left w:val="none" w:sz="0" w:space="0" w:color="auto"/>
        <w:bottom w:val="none" w:sz="0" w:space="0" w:color="auto"/>
        <w:right w:val="none" w:sz="0" w:space="0" w:color="auto"/>
      </w:divBdr>
    </w:div>
    <w:div w:id="1236822770">
      <w:bodyDiv w:val="1"/>
      <w:marLeft w:val="0"/>
      <w:marRight w:val="0"/>
      <w:marTop w:val="0"/>
      <w:marBottom w:val="0"/>
      <w:divBdr>
        <w:top w:val="none" w:sz="0" w:space="0" w:color="auto"/>
        <w:left w:val="none" w:sz="0" w:space="0" w:color="auto"/>
        <w:bottom w:val="none" w:sz="0" w:space="0" w:color="auto"/>
        <w:right w:val="none" w:sz="0" w:space="0" w:color="auto"/>
      </w:divBdr>
    </w:div>
    <w:div w:id="1261260365">
      <w:bodyDiv w:val="1"/>
      <w:marLeft w:val="0"/>
      <w:marRight w:val="0"/>
      <w:marTop w:val="0"/>
      <w:marBottom w:val="0"/>
      <w:divBdr>
        <w:top w:val="none" w:sz="0" w:space="0" w:color="auto"/>
        <w:left w:val="none" w:sz="0" w:space="0" w:color="auto"/>
        <w:bottom w:val="none" w:sz="0" w:space="0" w:color="auto"/>
        <w:right w:val="none" w:sz="0" w:space="0" w:color="auto"/>
      </w:divBdr>
    </w:div>
    <w:div w:id="1267735356">
      <w:bodyDiv w:val="1"/>
      <w:marLeft w:val="0"/>
      <w:marRight w:val="0"/>
      <w:marTop w:val="0"/>
      <w:marBottom w:val="0"/>
      <w:divBdr>
        <w:top w:val="none" w:sz="0" w:space="0" w:color="auto"/>
        <w:left w:val="none" w:sz="0" w:space="0" w:color="auto"/>
        <w:bottom w:val="none" w:sz="0" w:space="0" w:color="auto"/>
        <w:right w:val="none" w:sz="0" w:space="0" w:color="auto"/>
      </w:divBdr>
    </w:div>
    <w:div w:id="1275752125">
      <w:bodyDiv w:val="1"/>
      <w:marLeft w:val="0"/>
      <w:marRight w:val="0"/>
      <w:marTop w:val="0"/>
      <w:marBottom w:val="0"/>
      <w:divBdr>
        <w:top w:val="none" w:sz="0" w:space="0" w:color="auto"/>
        <w:left w:val="none" w:sz="0" w:space="0" w:color="auto"/>
        <w:bottom w:val="none" w:sz="0" w:space="0" w:color="auto"/>
        <w:right w:val="none" w:sz="0" w:space="0" w:color="auto"/>
      </w:divBdr>
    </w:div>
    <w:div w:id="1316839443">
      <w:bodyDiv w:val="1"/>
      <w:marLeft w:val="0"/>
      <w:marRight w:val="0"/>
      <w:marTop w:val="0"/>
      <w:marBottom w:val="0"/>
      <w:divBdr>
        <w:top w:val="none" w:sz="0" w:space="0" w:color="auto"/>
        <w:left w:val="none" w:sz="0" w:space="0" w:color="auto"/>
        <w:bottom w:val="none" w:sz="0" w:space="0" w:color="auto"/>
        <w:right w:val="none" w:sz="0" w:space="0" w:color="auto"/>
      </w:divBdr>
    </w:div>
    <w:div w:id="1364207974">
      <w:bodyDiv w:val="1"/>
      <w:marLeft w:val="0"/>
      <w:marRight w:val="0"/>
      <w:marTop w:val="0"/>
      <w:marBottom w:val="0"/>
      <w:divBdr>
        <w:top w:val="none" w:sz="0" w:space="0" w:color="auto"/>
        <w:left w:val="none" w:sz="0" w:space="0" w:color="auto"/>
        <w:bottom w:val="none" w:sz="0" w:space="0" w:color="auto"/>
        <w:right w:val="none" w:sz="0" w:space="0" w:color="auto"/>
      </w:divBdr>
    </w:div>
    <w:div w:id="1403530750">
      <w:bodyDiv w:val="1"/>
      <w:marLeft w:val="0"/>
      <w:marRight w:val="0"/>
      <w:marTop w:val="0"/>
      <w:marBottom w:val="0"/>
      <w:divBdr>
        <w:top w:val="none" w:sz="0" w:space="0" w:color="auto"/>
        <w:left w:val="none" w:sz="0" w:space="0" w:color="auto"/>
        <w:bottom w:val="none" w:sz="0" w:space="0" w:color="auto"/>
        <w:right w:val="none" w:sz="0" w:space="0" w:color="auto"/>
      </w:divBdr>
    </w:div>
    <w:div w:id="1430858009">
      <w:bodyDiv w:val="1"/>
      <w:marLeft w:val="0"/>
      <w:marRight w:val="0"/>
      <w:marTop w:val="0"/>
      <w:marBottom w:val="0"/>
      <w:divBdr>
        <w:top w:val="none" w:sz="0" w:space="0" w:color="auto"/>
        <w:left w:val="none" w:sz="0" w:space="0" w:color="auto"/>
        <w:bottom w:val="none" w:sz="0" w:space="0" w:color="auto"/>
        <w:right w:val="none" w:sz="0" w:space="0" w:color="auto"/>
      </w:divBdr>
    </w:div>
    <w:div w:id="1457021361">
      <w:bodyDiv w:val="1"/>
      <w:marLeft w:val="0"/>
      <w:marRight w:val="0"/>
      <w:marTop w:val="0"/>
      <w:marBottom w:val="0"/>
      <w:divBdr>
        <w:top w:val="none" w:sz="0" w:space="0" w:color="auto"/>
        <w:left w:val="none" w:sz="0" w:space="0" w:color="auto"/>
        <w:bottom w:val="none" w:sz="0" w:space="0" w:color="auto"/>
        <w:right w:val="none" w:sz="0" w:space="0" w:color="auto"/>
      </w:divBdr>
    </w:div>
    <w:div w:id="1492482629">
      <w:bodyDiv w:val="1"/>
      <w:marLeft w:val="0"/>
      <w:marRight w:val="0"/>
      <w:marTop w:val="0"/>
      <w:marBottom w:val="0"/>
      <w:divBdr>
        <w:top w:val="none" w:sz="0" w:space="0" w:color="auto"/>
        <w:left w:val="none" w:sz="0" w:space="0" w:color="auto"/>
        <w:bottom w:val="none" w:sz="0" w:space="0" w:color="auto"/>
        <w:right w:val="none" w:sz="0" w:space="0" w:color="auto"/>
      </w:divBdr>
    </w:div>
    <w:div w:id="1563059517">
      <w:bodyDiv w:val="1"/>
      <w:marLeft w:val="0"/>
      <w:marRight w:val="0"/>
      <w:marTop w:val="0"/>
      <w:marBottom w:val="0"/>
      <w:divBdr>
        <w:top w:val="none" w:sz="0" w:space="0" w:color="auto"/>
        <w:left w:val="none" w:sz="0" w:space="0" w:color="auto"/>
        <w:bottom w:val="none" w:sz="0" w:space="0" w:color="auto"/>
        <w:right w:val="none" w:sz="0" w:space="0" w:color="auto"/>
      </w:divBdr>
    </w:div>
    <w:div w:id="1606573137">
      <w:bodyDiv w:val="1"/>
      <w:marLeft w:val="0"/>
      <w:marRight w:val="0"/>
      <w:marTop w:val="0"/>
      <w:marBottom w:val="0"/>
      <w:divBdr>
        <w:top w:val="none" w:sz="0" w:space="0" w:color="auto"/>
        <w:left w:val="none" w:sz="0" w:space="0" w:color="auto"/>
        <w:bottom w:val="none" w:sz="0" w:space="0" w:color="auto"/>
        <w:right w:val="none" w:sz="0" w:space="0" w:color="auto"/>
      </w:divBdr>
    </w:div>
    <w:div w:id="1669015660">
      <w:bodyDiv w:val="1"/>
      <w:marLeft w:val="0"/>
      <w:marRight w:val="0"/>
      <w:marTop w:val="0"/>
      <w:marBottom w:val="0"/>
      <w:divBdr>
        <w:top w:val="none" w:sz="0" w:space="0" w:color="auto"/>
        <w:left w:val="none" w:sz="0" w:space="0" w:color="auto"/>
        <w:bottom w:val="none" w:sz="0" w:space="0" w:color="auto"/>
        <w:right w:val="none" w:sz="0" w:space="0" w:color="auto"/>
      </w:divBdr>
    </w:div>
    <w:div w:id="1677415392">
      <w:bodyDiv w:val="1"/>
      <w:marLeft w:val="0"/>
      <w:marRight w:val="0"/>
      <w:marTop w:val="0"/>
      <w:marBottom w:val="0"/>
      <w:divBdr>
        <w:top w:val="none" w:sz="0" w:space="0" w:color="auto"/>
        <w:left w:val="none" w:sz="0" w:space="0" w:color="auto"/>
        <w:bottom w:val="none" w:sz="0" w:space="0" w:color="auto"/>
        <w:right w:val="none" w:sz="0" w:space="0" w:color="auto"/>
      </w:divBdr>
    </w:div>
    <w:div w:id="1681423943">
      <w:bodyDiv w:val="1"/>
      <w:marLeft w:val="0"/>
      <w:marRight w:val="0"/>
      <w:marTop w:val="0"/>
      <w:marBottom w:val="0"/>
      <w:divBdr>
        <w:top w:val="none" w:sz="0" w:space="0" w:color="auto"/>
        <w:left w:val="none" w:sz="0" w:space="0" w:color="auto"/>
        <w:bottom w:val="none" w:sz="0" w:space="0" w:color="auto"/>
        <w:right w:val="none" w:sz="0" w:space="0" w:color="auto"/>
      </w:divBdr>
    </w:div>
    <w:div w:id="1695499161">
      <w:bodyDiv w:val="1"/>
      <w:marLeft w:val="0"/>
      <w:marRight w:val="0"/>
      <w:marTop w:val="0"/>
      <w:marBottom w:val="0"/>
      <w:divBdr>
        <w:top w:val="none" w:sz="0" w:space="0" w:color="auto"/>
        <w:left w:val="none" w:sz="0" w:space="0" w:color="auto"/>
        <w:bottom w:val="none" w:sz="0" w:space="0" w:color="auto"/>
        <w:right w:val="none" w:sz="0" w:space="0" w:color="auto"/>
      </w:divBdr>
    </w:div>
    <w:div w:id="1759214035">
      <w:bodyDiv w:val="1"/>
      <w:marLeft w:val="0"/>
      <w:marRight w:val="0"/>
      <w:marTop w:val="0"/>
      <w:marBottom w:val="0"/>
      <w:divBdr>
        <w:top w:val="none" w:sz="0" w:space="0" w:color="auto"/>
        <w:left w:val="none" w:sz="0" w:space="0" w:color="auto"/>
        <w:bottom w:val="none" w:sz="0" w:space="0" w:color="auto"/>
        <w:right w:val="none" w:sz="0" w:space="0" w:color="auto"/>
      </w:divBdr>
    </w:div>
    <w:div w:id="1779720715">
      <w:bodyDiv w:val="1"/>
      <w:marLeft w:val="0"/>
      <w:marRight w:val="0"/>
      <w:marTop w:val="0"/>
      <w:marBottom w:val="0"/>
      <w:divBdr>
        <w:top w:val="none" w:sz="0" w:space="0" w:color="auto"/>
        <w:left w:val="none" w:sz="0" w:space="0" w:color="auto"/>
        <w:bottom w:val="none" w:sz="0" w:space="0" w:color="auto"/>
        <w:right w:val="none" w:sz="0" w:space="0" w:color="auto"/>
      </w:divBdr>
    </w:div>
    <w:div w:id="1786382743">
      <w:bodyDiv w:val="1"/>
      <w:marLeft w:val="0"/>
      <w:marRight w:val="0"/>
      <w:marTop w:val="0"/>
      <w:marBottom w:val="0"/>
      <w:divBdr>
        <w:top w:val="none" w:sz="0" w:space="0" w:color="auto"/>
        <w:left w:val="none" w:sz="0" w:space="0" w:color="auto"/>
        <w:bottom w:val="none" w:sz="0" w:space="0" w:color="auto"/>
        <w:right w:val="none" w:sz="0" w:space="0" w:color="auto"/>
      </w:divBdr>
    </w:div>
    <w:div w:id="1826432909">
      <w:bodyDiv w:val="1"/>
      <w:marLeft w:val="0"/>
      <w:marRight w:val="0"/>
      <w:marTop w:val="0"/>
      <w:marBottom w:val="0"/>
      <w:divBdr>
        <w:top w:val="none" w:sz="0" w:space="0" w:color="auto"/>
        <w:left w:val="none" w:sz="0" w:space="0" w:color="auto"/>
        <w:bottom w:val="none" w:sz="0" w:space="0" w:color="auto"/>
        <w:right w:val="none" w:sz="0" w:space="0" w:color="auto"/>
      </w:divBdr>
    </w:div>
    <w:div w:id="1850756476">
      <w:bodyDiv w:val="1"/>
      <w:marLeft w:val="0"/>
      <w:marRight w:val="0"/>
      <w:marTop w:val="0"/>
      <w:marBottom w:val="0"/>
      <w:divBdr>
        <w:top w:val="none" w:sz="0" w:space="0" w:color="auto"/>
        <w:left w:val="none" w:sz="0" w:space="0" w:color="auto"/>
        <w:bottom w:val="none" w:sz="0" w:space="0" w:color="auto"/>
        <w:right w:val="none" w:sz="0" w:space="0" w:color="auto"/>
      </w:divBdr>
    </w:div>
    <w:div w:id="1861091361">
      <w:bodyDiv w:val="1"/>
      <w:marLeft w:val="0"/>
      <w:marRight w:val="0"/>
      <w:marTop w:val="0"/>
      <w:marBottom w:val="0"/>
      <w:divBdr>
        <w:top w:val="none" w:sz="0" w:space="0" w:color="auto"/>
        <w:left w:val="none" w:sz="0" w:space="0" w:color="auto"/>
        <w:bottom w:val="none" w:sz="0" w:space="0" w:color="auto"/>
        <w:right w:val="none" w:sz="0" w:space="0" w:color="auto"/>
      </w:divBdr>
    </w:div>
    <w:div w:id="1874800541">
      <w:bodyDiv w:val="1"/>
      <w:marLeft w:val="0"/>
      <w:marRight w:val="0"/>
      <w:marTop w:val="0"/>
      <w:marBottom w:val="0"/>
      <w:divBdr>
        <w:top w:val="none" w:sz="0" w:space="0" w:color="auto"/>
        <w:left w:val="none" w:sz="0" w:space="0" w:color="auto"/>
        <w:bottom w:val="none" w:sz="0" w:space="0" w:color="auto"/>
        <w:right w:val="none" w:sz="0" w:space="0" w:color="auto"/>
      </w:divBdr>
    </w:div>
    <w:div w:id="1942256427">
      <w:bodyDiv w:val="1"/>
      <w:marLeft w:val="0"/>
      <w:marRight w:val="0"/>
      <w:marTop w:val="0"/>
      <w:marBottom w:val="0"/>
      <w:divBdr>
        <w:top w:val="none" w:sz="0" w:space="0" w:color="auto"/>
        <w:left w:val="none" w:sz="0" w:space="0" w:color="auto"/>
        <w:bottom w:val="none" w:sz="0" w:space="0" w:color="auto"/>
        <w:right w:val="none" w:sz="0" w:space="0" w:color="auto"/>
      </w:divBdr>
    </w:div>
    <w:div w:id="1981106614">
      <w:bodyDiv w:val="1"/>
      <w:marLeft w:val="0"/>
      <w:marRight w:val="0"/>
      <w:marTop w:val="0"/>
      <w:marBottom w:val="0"/>
      <w:divBdr>
        <w:top w:val="none" w:sz="0" w:space="0" w:color="auto"/>
        <w:left w:val="none" w:sz="0" w:space="0" w:color="auto"/>
        <w:bottom w:val="none" w:sz="0" w:space="0" w:color="auto"/>
        <w:right w:val="none" w:sz="0" w:space="0" w:color="auto"/>
      </w:divBdr>
    </w:div>
    <w:div w:id="2005090522">
      <w:bodyDiv w:val="1"/>
      <w:marLeft w:val="0"/>
      <w:marRight w:val="0"/>
      <w:marTop w:val="0"/>
      <w:marBottom w:val="0"/>
      <w:divBdr>
        <w:top w:val="none" w:sz="0" w:space="0" w:color="auto"/>
        <w:left w:val="none" w:sz="0" w:space="0" w:color="auto"/>
        <w:bottom w:val="none" w:sz="0" w:space="0" w:color="auto"/>
        <w:right w:val="none" w:sz="0" w:space="0" w:color="auto"/>
      </w:divBdr>
    </w:div>
    <w:div w:id="2018460095">
      <w:bodyDiv w:val="1"/>
      <w:marLeft w:val="0"/>
      <w:marRight w:val="0"/>
      <w:marTop w:val="0"/>
      <w:marBottom w:val="0"/>
      <w:divBdr>
        <w:top w:val="none" w:sz="0" w:space="0" w:color="auto"/>
        <w:left w:val="none" w:sz="0" w:space="0" w:color="auto"/>
        <w:bottom w:val="none" w:sz="0" w:space="0" w:color="auto"/>
        <w:right w:val="none" w:sz="0" w:space="0" w:color="auto"/>
      </w:divBdr>
    </w:div>
    <w:div w:id="2029598035">
      <w:bodyDiv w:val="1"/>
      <w:marLeft w:val="0"/>
      <w:marRight w:val="0"/>
      <w:marTop w:val="0"/>
      <w:marBottom w:val="0"/>
      <w:divBdr>
        <w:top w:val="none" w:sz="0" w:space="0" w:color="auto"/>
        <w:left w:val="none" w:sz="0" w:space="0" w:color="auto"/>
        <w:bottom w:val="none" w:sz="0" w:space="0" w:color="auto"/>
        <w:right w:val="none" w:sz="0" w:space="0" w:color="auto"/>
      </w:divBdr>
    </w:div>
    <w:div w:id="2033412673">
      <w:bodyDiv w:val="1"/>
      <w:marLeft w:val="0"/>
      <w:marRight w:val="0"/>
      <w:marTop w:val="0"/>
      <w:marBottom w:val="0"/>
      <w:divBdr>
        <w:top w:val="none" w:sz="0" w:space="0" w:color="auto"/>
        <w:left w:val="none" w:sz="0" w:space="0" w:color="auto"/>
        <w:bottom w:val="none" w:sz="0" w:space="0" w:color="auto"/>
        <w:right w:val="none" w:sz="0" w:space="0" w:color="auto"/>
      </w:divBdr>
    </w:div>
    <w:div w:id="2037148579">
      <w:bodyDiv w:val="1"/>
      <w:marLeft w:val="0"/>
      <w:marRight w:val="0"/>
      <w:marTop w:val="0"/>
      <w:marBottom w:val="0"/>
      <w:divBdr>
        <w:top w:val="none" w:sz="0" w:space="0" w:color="auto"/>
        <w:left w:val="none" w:sz="0" w:space="0" w:color="auto"/>
        <w:bottom w:val="none" w:sz="0" w:space="0" w:color="auto"/>
        <w:right w:val="none" w:sz="0" w:space="0" w:color="auto"/>
      </w:divBdr>
    </w:div>
    <w:div w:id="209644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naneemummareddy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gnanee-k-48b07b2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data%2520warehousing%2520project\TIC\CV%2520US\Padma%2520new%2520c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F3D7FD-712D-482F-AC15-C82E89640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Padma%20new%20cv.dot</Template>
  <TotalTime>13</TotalTime>
  <Pages>11</Pages>
  <Words>5682</Words>
  <Characters>32388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PRABHAKAR D J</vt:lpstr>
    </vt:vector>
  </TitlesOfParts>
  <Company>Toshiba</Company>
  <LinksUpToDate>false</LinksUpToDate>
  <CharactersWithSpaces>37995</CharactersWithSpaces>
  <SharedDoc>false</SharedDoc>
  <HLinks>
    <vt:vector size="6" baseType="variant">
      <vt:variant>
        <vt:i4>6946894</vt:i4>
      </vt:variant>
      <vt:variant>
        <vt:i4>0</vt:i4>
      </vt:variant>
      <vt:variant>
        <vt:i4>0</vt:i4>
      </vt:variant>
      <vt:variant>
        <vt:i4>5</vt:i4>
      </vt:variant>
      <vt:variant>
        <vt:lpwstr>mailto:gnaneebdm@gmail.com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PRABHAKAR D J</dc:title>
  <dc:subject/>
  <dc:creator>Abdul</dc:creator>
  <cp:keywords/>
  <cp:lastModifiedBy>gkaki</cp:lastModifiedBy>
  <cp:revision>52</cp:revision>
  <cp:lastPrinted>2007-10-17T22:44:00Z</cp:lastPrinted>
  <dcterms:created xsi:type="dcterms:W3CDTF">2025-11-03T20:48:00Z</dcterms:created>
  <dcterms:modified xsi:type="dcterms:W3CDTF">2026-02-10T21:39:00Z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87626a-08a2-4c98-8ba7-2707f552d7d4_Enabled">
    <vt:lpwstr>true</vt:lpwstr>
  </property>
  <property fmtid="{D5CDD505-2E9C-101B-9397-08002B2CF9AE}" pid="3" name="MSIP_Label_4287626a-08a2-4c98-8ba7-2707f552d7d4_SetDate">
    <vt:lpwstr>2024-08-27T17:02:43Z</vt:lpwstr>
  </property>
  <property fmtid="{D5CDD505-2E9C-101B-9397-08002B2CF9AE}" pid="4" name="MSIP_Label_4287626a-08a2-4c98-8ba7-2707f552d7d4_Method">
    <vt:lpwstr>Standard</vt:lpwstr>
  </property>
  <property fmtid="{D5CDD505-2E9C-101B-9397-08002B2CF9AE}" pid="5" name="MSIP_Label_4287626a-08a2-4c98-8ba7-2707f552d7d4_Name">
    <vt:lpwstr>4287626a-08a2-4c98-8ba7-2707f552d7d4</vt:lpwstr>
  </property>
  <property fmtid="{D5CDD505-2E9C-101B-9397-08002B2CF9AE}" pid="6" name="MSIP_Label_4287626a-08a2-4c98-8ba7-2707f552d7d4_SiteId">
    <vt:lpwstr>c9797bcf-8071-4c75-9ff0-5e2c6d7f5d4d</vt:lpwstr>
  </property>
  <property fmtid="{D5CDD505-2E9C-101B-9397-08002B2CF9AE}" pid="7" name="MSIP_Label_4287626a-08a2-4c98-8ba7-2707f552d7d4_ActionId">
    <vt:lpwstr>57a661e9-686c-402b-ba77-8769c198f490</vt:lpwstr>
  </property>
  <property fmtid="{D5CDD505-2E9C-101B-9397-08002B2CF9AE}" pid="8" name="MSIP_Label_4287626a-08a2-4c98-8ba7-2707f552d7d4_ContentBits">
    <vt:lpwstr>0</vt:lpwstr>
  </property>
</Properties>
</file>