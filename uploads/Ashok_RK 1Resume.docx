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8CB9" w14:textId="6F569C2D" w:rsidR="00345F66" w:rsidRDefault="00414BE1" w:rsidP="00414BE1">
      <w:pPr>
        <w:widowControl w:val="0"/>
        <w:pBdr>
          <w:bottom w:val="thinThickLargeGap" w:sz="24" w:space="1" w:color="auto"/>
        </w:pBdr>
        <w:tabs>
          <w:tab w:val="right" w:pos="9345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b/>
          <w:bCs/>
          <w:smallCaps/>
          <w:spacing w:val="20"/>
          <w:sz w:val="44"/>
          <w:szCs w:val="44"/>
          <w:lang w:val="en-GB"/>
        </w:rPr>
      </w:pPr>
      <w:r w:rsidRPr="00BA731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F826E4A" wp14:editId="19775ACD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1746250" cy="433705"/>
                <wp:effectExtent l="19050" t="76200" r="25400" b="29845"/>
                <wp:wrapSquare wrapText="bothSides"/>
                <wp:docPr id="10910" name="Group 10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6250" cy="433705"/>
                          <a:chOff x="0" y="0"/>
                          <a:chExt cx="2324236" cy="65747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739774" y="449634"/>
                            <a:ext cx="38479" cy="20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4097D" w14:textId="77777777" w:rsidR="00414BE1" w:rsidRDefault="00414BE1" w:rsidP="00414BE1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543819" y="449634"/>
                            <a:ext cx="114858" cy="20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CC679" w14:textId="77777777" w:rsidR="00414BE1" w:rsidRDefault="00414BE1" w:rsidP="00414BE1">
                              <w:pPr>
                                <w:spacing w:after="160" w:line="259" w:lineRule="auto"/>
                              </w:pPr>
                              <w: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215" cy="570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67215" y="0"/>
                            <a:ext cx="921385" cy="568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688601" y="1"/>
                            <a:ext cx="635635" cy="568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826E4A" id="Group 10910" o:spid="_x0000_s1026" style="position:absolute;margin-left:86.3pt;margin-top:2.2pt;width:137.5pt;height:34.15pt;z-index:251659264;mso-position-horizontal:right;mso-position-horizontal-relative:margin;mso-width-relative:margin;mso-height-relative:margin" coordsize="23242,657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">
                <v:rect id="Rectangle 24" o:spid="_x0000_s1027" style="position:absolute;left:7397;top:4496;width:385;height: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104097D" w14:textId="77777777" w:rsidR="00414BE1" w:rsidRDefault="00414BE1" w:rsidP="00414BE1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28" style="position:absolute;left:15438;top:4496;width:1148;height: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2ECC679" w14:textId="77777777" w:rsidR="00414BE1" w:rsidRDefault="00414BE1" w:rsidP="00414BE1">
                        <w:pPr>
                          <w:spacing w:after="160" w:line="259" w:lineRule="auto"/>
                        </w:pPr>
                        <w:r>
                          <w:t xml:space="preserve">   </w:t>
                        </w:r>
                      </w:p>
                    </w:txbxContent>
                  </v:textbox>
                </v:rect>
                <v:shape id="Picture 207" o:spid="_x0000_s1029" type="#_x0000_t75" style="position:absolute;width:7382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">
                  <v:imagedata r:id="rId11" o:title=""/>
                </v:shape>
                <v:shape id="Picture 209" o:spid="_x0000_s1030" type="#_x0000_t75" style="position:absolute;left:7672;width:9214;height:5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">
                  <v:imagedata r:id="rId12" o:title=""/>
                </v:shape>
                <v:shape id="Picture 211" o:spid="_x0000_s1031" type="#_x0000_t75" style="position:absolute;left:16886;width:6356;height:5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">
                  <v:imagedata r:id="rId13" o:title=""/>
                </v:shape>
                <w10:wrap type="square" anchorx="margin"/>
              </v:group>
            </w:pict>
          </mc:Fallback>
        </mc:AlternateContent>
      </w:r>
      <w:r>
        <w:rPr>
          <w:rFonts w:asciiTheme="minorHAnsi" w:hAnsiTheme="minorHAnsi" w:cstheme="minorHAnsi"/>
          <w:b/>
          <w:bCs/>
          <w:smallCaps/>
          <w:spacing w:val="20"/>
          <w:sz w:val="44"/>
          <w:szCs w:val="44"/>
          <w:lang w:val="en-GB"/>
        </w:rPr>
        <w:t xml:space="preserve">   </w:t>
      </w:r>
      <w:r w:rsidR="000E1C8F">
        <w:rPr>
          <w:rFonts w:asciiTheme="minorHAnsi" w:hAnsiTheme="minorHAnsi" w:cstheme="minorHAnsi"/>
          <w:b/>
          <w:bCs/>
          <w:smallCaps/>
          <w:spacing w:val="20"/>
          <w:sz w:val="44"/>
          <w:szCs w:val="44"/>
          <w:lang w:val="en-GB"/>
        </w:rPr>
        <w:t>Ashok R K</w:t>
      </w:r>
      <w:r w:rsidR="007D76FB">
        <w:rPr>
          <w:rFonts w:asciiTheme="minorHAnsi" w:hAnsiTheme="minorHAnsi" w:cstheme="minorHAnsi"/>
          <w:b/>
          <w:bCs/>
          <w:smallCaps/>
          <w:spacing w:val="20"/>
          <w:sz w:val="44"/>
          <w:szCs w:val="44"/>
          <w:lang w:val="en-GB"/>
        </w:rPr>
        <w:t xml:space="preserve">                    </w:t>
      </w:r>
    </w:p>
    <w:p w14:paraId="6231BDF0" w14:textId="329C2C59" w:rsidR="007D635E" w:rsidRPr="007D406B" w:rsidRDefault="00414BE1" w:rsidP="00414BE1">
      <w:pPr>
        <w:widowControl w:val="0"/>
        <w:pBdr>
          <w:bottom w:val="thinThickLargeGap" w:sz="24" w:space="1" w:color="auto"/>
        </w:pBdr>
        <w:tabs>
          <w:tab w:val="right" w:pos="9345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color w:val="00B0F0"/>
        </w:rPr>
      </w:pPr>
      <w:r w:rsidRPr="007D406B">
        <w:rPr>
          <w:rFonts w:asciiTheme="minorHAnsi" w:hAnsiTheme="minorHAnsi" w:cstheme="minorHAnsi"/>
          <w:b/>
          <w:bCs/>
          <w:lang w:val="en-GB"/>
        </w:rPr>
        <w:t xml:space="preserve">      </w:t>
      </w:r>
      <w:r w:rsidR="00AD2FE8" w:rsidRPr="007D406B">
        <w:rPr>
          <w:rFonts w:asciiTheme="minorHAnsi" w:hAnsiTheme="minorHAnsi" w:cstheme="minorHAnsi"/>
          <w:lang w:val="en-GB"/>
        </w:rPr>
        <w:t xml:space="preserve"> </w:t>
      </w:r>
      <w:r w:rsidR="00242F6E" w:rsidRPr="007D406B">
        <w:rPr>
          <w:rFonts w:asciiTheme="minorHAnsi" w:hAnsiTheme="minorHAnsi" w:cstheme="minorHAnsi"/>
          <w:b/>
          <w:bCs/>
        </w:rPr>
        <w:t>E-mail</w:t>
      </w:r>
      <w:r w:rsidR="00345F66" w:rsidRPr="007D406B">
        <w:rPr>
          <w:rFonts w:asciiTheme="minorHAnsi" w:hAnsiTheme="minorHAnsi" w:cstheme="minorHAnsi"/>
          <w:b/>
          <w:bCs/>
        </w:rPr>
        <w:t xml:space="preserve">: </w:t>
      </w:r>
      <w:r w:rsidR="007D635E" w:rsidRPr="007D406B">
        <w:rPr>
          <w:rFonts w:asciiTheme="minorHAnsi" w:hAnsiTheme="minorHAnsi" w:cstheme="minorHAnsi"/>
          <w:b/>
          <w:bCs/>
        </w:rPr>
        <w:t>kunduru.ashok6</w:t>
      </w:r>
      <w:r w:rsidR="004C0C86" w:rsidRPr="007D406B">
        <w:rPr>
          <w:rFonts w:asciiTheme="minorHAnsi" w:hAnsiTheme="minorHAnsi" w:cstheme="minorHAnsi"/>
          <w:b/>
          <w:bCs/>
        </w:rPr>
        <w:t>@gmail.com</w:t>
      </w:r>
      <w:r w:rsidR="00345F66" w:rsidRPr="007D406B">
        <w:rPr>
          <w:rFonts w:asciiTheme="minorHAnsi" w:hAnsiTheme="minorHAnsi" w:cstheme="minorHAnsi"/>
          <w:color w:val="00B0F0"/>
        </w:rPr>
        <w:t xml:space="preserve"> </w:t>
      </w:r>
    </w:p>
    <w:p w14:paraId="3161A1B9" w14:textId="6D07DFF5" w:rsidR="000E1C8F" w:rsidRPr="007D406B" w:rsidRDefault="000E1C8F" w:rsidP="00414BE1">
      <w:pPr>
        <w:widowControl w:val="0"/>
        <w:pBdr>
          <w:bottom w:val="thinThickLargeGap" w:sz="24" w:space="1" w:color="auto"/>
        </w:pBdr>
        <w:tabs>
          <w:tab w:val="right" w:pos="9345"/>
        </w:tabs>
        <w:autoSpaceDE w:val="0"/>
        <w:autoSpaceDN w:val="0"/>
        <w:adjustRightInd w:val="0"/>
        <w:spacing w:after="0"/>
        <w:rPr>
          <w:rFonts w:cs="Calibri"/>
          <w:b/>
        </w:rPr>
      </w:pPr>
      <w:r w:rsidRPr="007D406B">
        <w:rPr>
          <w:rFonts w:asciiTheme="minorHAnsi" w:hAnsiTheme="minorHAnsi" w:cstheme="minorHAnsi"/>
          <w:color w:val="00B0F0"/>
        </w:rPr>
        <w:t xml:space="preserve">       </w:t>
      </w:r>
      <w:r w:rsidRPr="007D406B">
        <w:rPr>
          <w:rFonts w:asciiTheme="minorHAnsi" w:hAnsiTheme="minorHAnsi" w:cstheme="minorHAnsi"/>
          <w:b/>
          <w:bCs/>
          <w:color w:val="000000" w:themeColor="text1"/>
        </w:rPr>
        <w:t>LinkedIn</w:t>
      </w:r>
      <w:r w:rsidRPr="007D406B">
        <w:rPr>
          <w:rFonts w:asciiTheme="minorHAnsi" w:hAnsiTheme="minorHAnsi" w:cstheme="minorHAnsi"/>
          <w:color w:val="00B0F0"/>
        </w:rPr>
        <w:t xml:space="preserve">: </w:t>
      </w:r>
      <w:hyperlink r:id="rId14" w:history="1">
        <w:r w:rsidRPr="007D406B">
          <w:rPr>
            <w:rStyle w:val="Hyperlink"/>
            <w:rFonts w:cs="Calibri"/>
            <w:b/>
          </w:rPr>
          <w:t>https://www.linkedin.com/in/ashok-r-kunduru-b167b650/</w:t>
        </w:r>
      </w:hyperlink>
    </w:p>
    <w:p w14:paraId="2D03D055" w14:textId="18185596" w:rsidR="000E1C8F" w:rsidRPr="007D406B" w:rsidRDefault="00D156A7" w:rsidP="00414BE1">
      <w:pPr>
        <w:widowControl w:val="0"/>
        <w:pBdr>
          <w:bottom w:val="thinThickLargeGap" w:sz="24" w:space="1" w:color="auto"/>
        </w:pBdr>
        <w:tabs>
          <w:tab w:val="right" w:pos="9345"/>
        </w:tabs>
        <w:autoSpaceDE w:val="0"/>
        <w:autoSpaceDN w:val="0"/>
        <w:adjustRightInd w:val="0"/>
        <w:spacing w:after="0"/>
      </w:pPr>
      <w:r w:rsidRPr="007D406B">
        <w:rPr>
          <w:rFonts w:cs="Calibri"/>
          <w:b/>
        </w:rPr>
        <w:t xml:space="preserve">      Mobile: +1 737-328-2593</w:t>
      </w:r>
    </w:p>
    <w:p w14:paraId="30E5D1FA" w14:textId="77777777" w:rsidR="00810778" w:rsidRPr="000A6C81" w:rsidRDefault="00810778" w:rsidP="00414BE1">
      <w:pPr>
        <w:widowControl w:val="0"/>
        <w:pBdr>
          <w:bottom w:val="thinThickLargeGap" w:sz="24" w:space="1" w:color="auto"/>
        </w:pBdr>
        <w:tabs>
          <w:tab w:val="right" w:pos="9345"/>
        </w:tabs>
        <w:autoSpaceDE w:val="0"/>
        <w:autoSpaceDN w:val="0"/>
        <w:adjustRightInd w:val="0"/>
        <w:spacing w:after="0"/>
        <w:rPr>
          <w:rFonts w:asciiTheme="minorHAnsi" w:hAnsiTheme="minorHAnsi" w:cstheme="minorHAnsi"/>
          <w:i/>
          <w:iCs/>
          <w:sz w:val="18"/>
          <w:szCs w:val="18"/>
          <w:lang w:val="en-GB"/>
        </w:rPr>
      </w:pPr>
    </w:p>
    <w:p w14:paraId="312B50DE" w14:textId="77777777" w:rsidR="00487F50" w:rsidRDefault="00487F50" w:rsidP="00F55CBA">
      <w:pPr>
        <w:widowControl w:val="0"/>
        <w:autoSpaceDE w:val="0"/>
        <w:autoSpaceDN w:val="0"/>
        <w:adjustRightInd w:val="0"/>
        <w:spacing w:after="0"/>
        <w:rPr>
          <w:rFonts w:asciiTheme="minorHAnsi" w:hAnsiTheme="minorHAnsi" w:cstheme="minorHAnsi"/>
          <w:b/>
          <w:smallCaps/>
          <w:spacing w:val="20"/>
          <w:sz w:val="6"/>
          <w:szCs w:val="10"/>
          <w:lang w:val="en-GB"/>
        </w:rPr>
      </w:pPr>
    </w:p>
    <w:p w14:paraId="7EBF330B" w14:textId="77777777" w:rsidR="00EA5FF1" w:rsidRDefault="00EA5FF1" w:rsidP="00F55CBA">
      <w:pPr>
        <w:widowControl w:val="0"/>
        <w:autoSpaceDE w:val="0"/>
        <w:autoSpaceDN w:val="0"/>
        <w:adjustRightInd w:val="0"/>
        <w:spacing w:after="0"/>
        <w:rPr>
          <w:rFonts w:asciiTheme="minorHAnsi" w:hAnsiTheme="minorHAnsi" w:cstheme="minorHAnsi"/>
          <w:b/>
          <w:smallCaps/>
          <w:spacing w:val="20"/>
          <w:sz w:val="6"/>
          <w:szCs w:val="10"/>
          <w:lang w:val="en-GB"/>
        </w:rPr>
      </w:pPr>
    </w:p>
    <w:p w14:paraId="56FBC1D3" w14:textId="77777777" w:rsidR="00EA5FF1" w:rsidRPr="000A6C81" w:rsidRDefault="00EA5FF1" w:rsidP="00F55CBA">
      <w:pPr>
        <w:widowControl w:val="0"/>
        <w:autoSpaceDE w:val="0"/>
        <w:autoSpaceDN w:val="0"/>
        <w:adjustRightInd w:val="0"/>
        <w:spacing w:after="0"/>
        <w:rPr>
          <w:rFonts w:asciiTheme="minorHAnsi" w:hAnsiTheme="minorHAnsi" w:cstheme="minorHAnsi"/>
          <w:b/>
          <w:smallCaps/>
          <w:spacing w:val="20"/>
          <w:sz w:val="6"/>
          <w:szCs w:val="10"/>
          <w:lang w:val="en-GB"/>
        </w:rPr>
      </w:pPr>
    </w:p>
    <w:tbl>
      <w:tblPr>
        <w:tblW w:w="11081" w:type="dxa"/>
        <w:shd w:val="clear" w:color="auto" w:fill="D99594" w:themeFill="accent2" w:themeFillTint="99"/>
        <w:tblLook w:val="04A0" w:firstRow="1" w:lastRow="0" w:firstColumn="1" w:lastColumn="0" w:noHBand="0" w:noVBand="1"/>
      </w:tblPr>
      <w:tblGrid>
        <w:gridCol w:w="11081"/>
      </w:tblGrid>
      <w:tr w:rsidR="00EA5FF1" w:rsidRPr="000A6C81" w14:paraId="3209AEC2" w14:textId="77777777" w:rsidTr="00894CD0">
        <w:trPr>
          <w:trHeight w:val="410"/>
        </w:trPr>
        <w:tc>
          <w:tcPr>
            <w:tcW w:w="11081" w:type="dxa"/>
            <w:shd w:val="clear" w:color="auto" w:fill="D99594" w:themeFill="accent2" w:themeFillTint="99"/>
          </w:tcPr>
          <w:p w14:paraId="0ED23A0D" w14:textId="152F2561" w:rsidR="00EA5FF1" w:rsidRPr="00EA5FF1" w:rsidRDefault="00EA5FF1" w:rsidP="00894CD0">
            <w:pPr>
              <w:tabs>
                <w:tab w:val="left" w:pos="1080"/>
                <w:tab w:val="center" w:pos="5346"/>
              </w:tabs>
              <w:spacing w:after="0"/>
              <w:jc w:val="center"/>
              <w:rPr>
                <w:rFonts w:asciiTheme="minorHAnsi" w:hAnsiTheme="minorHAnsi" w:cstheme="minorHAnsi"/>
                <w:b/>
                <w:smallCaps/>
                <w:spacing w:val="10"/>
                <w:sz w:val="28"/>
                <w:szCs w:val="28"/>
                <w:lang w:val="en-GB"/>
              </w:rPr>
            </w:pPr>
            <w:r w:rsidRPr="00EA5FF1">
              <w:rPr>
                <w:rFonts w:asciiTheme="minorHAnsi" w:hAnsiTheme="minorHAnsi" w:cstheme="minorHAnsi"/>
                <w:b/>
                <w:smallCaps/>
                <w:spacing w:val="10"/>
                <w:sz w:val="28"/>
                <w:szCs w:val="28"/>
                <w:lang w:val="en-GB"/>
              </w:rPr>
              <w:t>professional summary</w:t>
            </w:r>
          </w:p>
        </w:tc>
      </w:tr>
    </w:tbl>
    <w:p w14:paraId="597427EA" w14:textId="77777777" w:rsidR="00EA5FF1" w:rsidRPr="00EA5FF1" w:rsidRDefault="00EA5FF1" w:rsidP="00EA5FF1">
      <w:pPr>
        <w:pStyle w:val="ListParagraph"/>
        <w:widowControl w:val="0"/>
        <w:autoSpaceDN w:val="0"/>
        <w:adjustRightInd w:val="0"/>
        <w:spacing w:after="0" w:line="240" w:lineRule="auto"/>
        <w:ind w:left="284"/>
        <w:jc w:val="both"/>
        <w:rPr>
          <w:rFonts w:asciiTheme="minorHAnsi" w:hAnsiTheme="minorHAnsi" w:cstheme="minorHAnsi"/>
          <w:i/>
          <w:iCs/>
        </w:rPr>
      </w:pPr>
    </w:p>
    <w:p w14:paraId="747D873B" w14:textId="15553BA9" w:rsidR="0095019E" w:rsidRDefault="00F935B1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b/>
          <w:bCs/>
          <w:i/>
          <w:iCs/>
        </w:rPr>
        <w:t>12</w:t>
      </w:r>
      <w:r w:rsidR="0095019E">
        <w:rPr>
          <w:rFonts w:asciiTheme="minorHAnsi" w:hAnsiTheme="minorHAnsi" w:cstheme="minorHAnsi"/>
          <w:b/>
          <w:bCs/>
          <w:i/>
          <w:iCs/>
        </w:rPr>
        <w:t>+ years</w:t>
      </w:r>
      <w:r w:rsidR="0095019E">
        <w:rPr>
          <w:rFonts w:asciiTheme="minorHAnsi" w:hAnsiTheme="minorHAnsi" w:cstheme="minorHAnsi"/>
          <w:i/>
          <w:iCs/>
        </w:rPr>
        <w:t xml:space="preserve"> of experience </w:t>
      </w:r>
      <w:r w:rsidR="0095019E">
        <w:rPr>
          <w:rFonts w:asciiTheme="minorHAnsi" w:eastAsia="Times New Roman" w:hAnsiTheme="minorHAnsi" w:cstheme="minorHAnsi"/>
          <w:i/>
          <w:iCs/>
        </w:rPr>
        <w:t>in</w:t>
      </w:r>
      <w:r w:rsidR="00246685">
        <w:rPr>
          <w:rFonts w:asciiTheme="minorHAnsi" w:eastAsia="Times New Roman" w:hAnsiTheme="minorHAnsi" w:cstheme="minorHAnsi"/>
          <w:i/>
          <w:iCs/>
        </w:rPr>
        <w:t xml:space="preserve"> SRE and DevOps</w:t>
      </w:r>
      <w:r w:rsidR="00321451">
        <w:rPr>
          <w:rFonts w:asciiTheme="minorHAnsi" w:eastAsia="Times New Roman" w:hAnsiTheme="minorHAnsi" w:cstheme="minorHAnsi"/>
          <w:i/>
          <w:iCs/>
        </w:rPr>
        <w:t xml:space="preserve"> </w:t>
      </w:r>
      <w:r w:rsidR="007D406B">
        <w:rPr>
          <w:rFonts w:asciiTheme="minorHAnsi" w:eastAsia="Times New Roman" w:hAnsiTheme="minorHAnsi" w:cstheme="minorHAnsi"/>
          <w:i/>
          <w:iCs/>
        </w:rPr>
        <w:t>engineering</w:t>
      </w:r>
      <w:r w:rsidR="00321451">
        <w:rPr>
          <w:rFonts w:asciiTheme="minorHAnsi" w:eastAsia="Times New Roman" w:hAnsiTheme="minorHAnsi" w:cstheme="minorHAnsi"/>
          <w:i/>
          <w:iCs/>
        </w:rPr>
        <w:t>.</w:t>
      </w:r>
      <w:r w:rsidR="0095019E">
        <w:rPr>
          <w:rFonts w:asciiTheme="minorHAnsi" w:eastAsia="Times New Roman" w:hAnsiTheme="minorHAnsi" w:cstheme="minorHAnsi"/>
          <w:i/>
          <w:iCs/>
        </w:rPr>
        <w:t xml:space="preserve"> automating, configuring, and deploying instances on </w:t>
      </w:r>
      <w:r w:rsidR="0095019E">
        <w:rPr>
          <w:rFonts w:asciiTheme="minorHAnsi" w:hAnsiTheme="minorHAnsi" w:cstheme="minorHAnsi"/>
          <w:b/>
          <w:bCs/>
          <w:i/>
          <w:iCs/>
        </w:rPr>
        <w:t>AWS and Azure Cloud.</w:t>
      </w:r>
      <w:r w:rsidR="0095019E">
        <w:rPr>
          <w:rFonts w:asciiTheme="minorHAnsi" w:hAnsiTheme="minorHAnsi" w:cstheme="minorHAnsi"/>
          <w:i/>
          <w:iCs/>
        </w:rPr>
        <w:t xml:space="preserve"> Experience in </w:t>
      </w:r>
      <w:r w:rsidR="0095019E">
        <w:rPr>
          <w:rFonts w:asciiTheme="minorHAnsi" w:hAnsiTheme="minorHAnsi" w:cstheme="minorHAnsi"/>
          <w:b/>
          <w:bCs/>
          <w:i/>
          <w:iCs/>
        </w:rPr>
        <w:t>DevOps</w:t>
      </w:r>
      <w:r w:rsidR="0095019E">
        <w:rPr>
          <w:rFonts w:asciiTheme="minorHAnsi" w:hAnsiTheme="minorHAnsi" w:cstheme="minorHAnsi"/>
          <w:i/>
          <w:iCs/>
        </w:rPr>
        <w:t xml:space="preserve"> Automation using </w:t>
      </w:r>
      <w:r w:rsidR="0095019E">
        <w:rPr>
          <w:rFonts w:asciiTheme="minorHAnsi" w:hAnsiTheme="minorHAnsi" w:cstheme="minorHAnsi"/>
          <w:b/>
          <w:bCs/>
          <w:i/>
          <w:iCs/>
        </w:rPr>
        <w:t xml:space="preserve">Jenkins, Git, </w:t>
      </w:r>
      <w:r w:rsidR="0095019E">
        <w:rPr>
          <w:rFonts w:asciiTheme="minorHAnsi" w:eastAsia="Times New Roman" w:hAnsiTheme="minorHAnsi" w:cstheme="minorHAnsi"/>
          <w:b/>
          <w:bCs/>
          <w:i/>
          <w:iCs/>
        </w:rPr>
        <w:t>Bitbucket, Ansible, Docker, Kubernetes and Terraform</w:t>
      </w:r>
      <w:r w:rsidR="00BA1F24">
        <w:rPr>
          <w:rFonts w:asciiTheme="minorHAnsi" w:hAnsiTheme="minorHAnsi" w:cstheme="minorHAnsi"/>
          <w:i/>
          <w:iCs/>
        </w:rPr>
        <w:t>.</w:t>
      </w:r>
    </w:p>
    <w:p w14:paraId="0EB9E590" w14:textId="77777777" w:rsidR="0095019E" w:rsidRPr="000D5D46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 xml:space="preserve">Experience in designing, building, and deploying applications utilizing the </w:t>
      </w:r>
      <w:r>
        <w:rPr>
          <w:rFonts w:asciiTheme="minorHAnsi" w:hAnsiTheme="minorHAnsi" w:cstheme="minorHAnsi"/>
          <w:b/>
          <w:i/>
          <w:iCs/>
        </w:rPr>
        <w:t xml:space="preserve">AWS </w:t>
      </w:r>
      <w:r>
        <w:rPr>
          <w:rFonts w:asciiTheme="minorHAnsi" w:hAnsiTheme="minorHAnsi" w:cstheme="minorHAnsi"/>
          <w:i/>
          <w:iCs/>
        </w:rPr>
        <w:t>services like</w:t>
      </w:r>
      <w:r>
        <w:rPr>
          <w:rFonts w:asciiTheme="minorHAnsi" w:hAnsiTheme="minorHAnsi" w:cstheme="minorHAnsi"/>
          <w:b/>
          <w:i/>
          <w:iCs/>
        </w:rPr>
        <w:t xml:space="preserve"> EC2, S3, ELB, RDS, VPC, Route53, </w:t>
      </w:r>
      <w:r>
        <w:rPr>
          <w:rFonts w:asciiTheme="minorHAnsi" w:hAnsiTheme="minorHAnsi" w:cstheme="minorHAnsi"/>
          <w:b/>
          <w:bCs/>
          <w:i/>
          <w:iCs/>
        </w:rPr>
        <w:t xml:space="preserve">SNS, SQS, </w:t>
      </w:r>
      <w:r>
        <w:rPr>
          <w:rFonts w:asciiTheme="minorHAnsi" w:eastAsia="Times New Roman" w:hAnsiTheme="minorHAnsi" w:cstheme="minorHAnsi"/>
          <w:b/>
          <w:bCs/>
          <w:i/>
          <w:iCs/>
          <w:color w:val="212529"/>
          <w:lang w:eastAsia="en-IN"/>
        </w:rPr>
        <w:t>SSM</w:t>
      </w:r>
      <w:r>
        <w:rPr>
          <w:rFonts w:asciiTheme="minorHAnsi" w:hAnsiTheme="minorHAnsi" w:cstheme="minorHAnsi"/>
          <w:b/>
          <w:i/>
          <w:iCs/>
        </w:rPr>
        <w:t>, IAM,</w:t>
      </w:r>
      <w:r>
        <w:rPr>
          <w:rFonts w:asciiTheme="minorHAnsi" w:hAnsiTheme="minorHAnsi" w:cstheme="minorHAnsi"/>
          <w:b/>
          <w:i/>
          <w:iCs/>
          <w:color w:val="000000"/>
        </w:rPr>
        <w:t xml:space="preserve"> Security Groups, Cloud Trail, Cloud Front,</w:t>
      </w:r>
      <w:r>
        <w:rPr>
          <w:rFonts w:asciiTheme="minorHAnsi" w:hAnsiTheme="minorHAnsi" w:cstheme="minorHAnsi"/>
          <w:b/>
          <w:i/>
          <w:iCs/>
        </w:rPr>
        <w:t xml:space="preserve"> focusing </w:t>
      </w:r>
      <w:r>
        <w:rPr>
          <w:rFonts w:asciiTheme="minorHAnsi" w:hAnsiTheme="minorHAnsi" w:cstheme="minorHAnsi"/>
          <w:i/>
          <w:iCs/>
        </w:rPr>
        <w:t>on</w:t>
      </w:r>
      <w:r>
        <w:rPr>
          <w:rFonts w:asciiTheme="minorHAnsi" w:hAnsiTheme="minorHAnsi" w:cstheme="minorHAnsi"/>
          <w:b/>
          <w:i/>
          <w:iCs/>
        </w:rPr>
        <w:t xml:space="preserve"> high-availability </w:t>
      </w:r>
      <w:r>
        <w:rPr>
          <w:rFonts w:asciiTheme="minorHAnsi" w:hAnsiTheme="minorHAnsi" w:cstheme="minorHAnsi"/>
          <w:i/>
          <w:iCs/>
        </w:rPr>
        <w:t>and</w:t>
      </w:r>
      <w:r>
        <w:rPr>
          <w:rFonts w:asciiTheme="minorHAnsi" w:hAnsiTheme="minorHAnsi" w:cstheme="minorHAnsi"/>
          <w:b/>
          <w:i/>
          <w:iCs/>
        </w:rPr>
        <w:t xml:space="preserve"> auto-scaling </w:t>
      </w:r>
      <w:r>
        <w:rPr>
          <w:rFonts w:asciiTheme="minorHAnsi" w:hAnsiTheme="minorHAnsi" w:cstheme="minorHAnsi"/>
          <w:i/>
          <w:iCs/>
        </w:rPr>
        <w:t>with</w:t>
      </w:r>
      <w:r>
        <w:rPr>
          <w:rFonts w:asciiTheme="minorHAnsi" w:hAnsiTheme="minorHAnsi" w:cstheme="minorHAnsi"/>
          <w:b/>
          <w:i/>
          <w:iCs/>
        </w:rPr>
        <w:t xml:space="preserve"> Cloud watch.</w:t>
      </w:r>
    </w:p>
    <w:p w14:paraId="0CA873FF" w14:textId="77777777" w:rsidR="0095019E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 xml:space="preserve">Implemented </w:t>
      </w:r>
      <w:r>
        <w:rPr>
          <w:rFonts w:asciiTheme="minorHAnsi" w:hAnsiTheme="minorHAnsi" w:cstheme="minorHAnsi"/>
          <w:b/>
          <w:i/>
          <w:iCs/>
        </w:rPr>
        <w:t xml:space="preserve">Security groups </w:t>
      </w:r>
      <w:r>
        <w:rPr>
          <w:rFonts w:asciiTheme="minorHAnsi" w:hAnsiTheme="minorHAnsi" w:cstheme="minorHAnsi"/>
          <w:i/>
          <w:iCs/>
        </w:rPr>
        <w:t>for inbound and outbound access</w:t>
      </w:r>
      <w:r>
        <w:rPr>
          <w:rFonts w:asciiTheme="minorHAnsi" w:hAnsiTheme="minorHAnsi" w:cstheme="minorHAnsi"/>
          <w:b/>
          <w:i/>
          <w:iCs/>
        </w:rPr>
        <w:t xml:space="preserve">, network ACLs </w:t>
      </w:r>
      <w:r>
        <w:rPr>
          <w:rFonts w:asciiTheme="minorHAnsi" w:hAnsiTheme="minorHAnsi" w:cstheme="minorHAnsi"/>
          <w:i/>
          <w:iCs/>
        </w:rPr>
        <w:t xml:space="preserve">for controlling traffic through </w:t>
      </w:r>
      <w:r>
        <w:rPr>
          <w:rFonts w:asciiTheme="minorHAnsi" w:hAnsiTheme="minorHAnsi" w:cstheme="minorHAnsi"/>
          <w:b/>
          <w:bCs/>
          <w:i/>
          <w:iCs/>
        </w:rPr>
        <w:t>subnets</w:t>
      </w:r>
      <w:r>
        <w:rPr>
          <w:rFonts w:asciiTheme="minorHAnsi" w:hAnsiTheme="minorHAnsi" w:cstheme="minorHAnsi"/>
          <w:b/>
          <w:i/>
          <w:iCs/>
        </w:rPr>
        <w:t xml:space="preserve">, Internet Gateways </w:t>
      </w:r>
      <w:r>
        <w:rPr>
          <w:rFonts w:asciiTheme="minorHAnsi" w:hAnsiTheme="minorHAnsi" w:cstheme="minorHAnsi"/>
          <w:i/>
          <w:iCs/>
        </w:rPr>
        <w:t>and</w:t>
      </w:r>
      <w:r>
        <w:rPr>
          <w:rFonts w:asciiTheme="minorHAnsi" w:hAnsiTheme="minorHAnsi" w:cstheme="minorHAnsi"/>
          <w:b/>
          <w:i/>
          <w:iCs/>
        </w:rPr>
        <w:t xml:space="preserve"> Route Tables </w:t>
      </w:r>
      <w:r>
        <w:rPr>
          <w:rFonts w:asciiTheme="minorHAnsi" w:hAnsiTheme="minorHAnsi" w:cstheme="minorHAnsi"/>
          <w:i/>
          <w:iCs/>
        </w:rPr>
        <w:t>to direct network traffic and ensure secure zones for organizations in AWS cloud.</w:t>
      </w:r>
    </w:p>
    <w:p w14:paraId="3576B755" w14:textId="77777777" w:rsidR="0095019E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i/>
          <w:iCs/>
        </w:rPr>
        <w:t xml:space="preserve">Experience with Terraform to build infrastructure as a code, Utilization of </w:t>
      </w:r>
      <w:r>
        <w:rPr>
          <w:rFonts w:asciiTheme="minorHAnsi" w:hAnsiTheme="minorHAnsi" w:cstheme="minorHAnsi"/>
          <w:b/>
          <w:bCs/>
          <w:i/>
          <w:iCs/>
        </w:rPr>
        <w:t>Terraform</w:t>
      </w:r>
      <w:r>
        <w:rPr>
          <w:rFonts w:asciiTheme="minorHAnsi" w:hAnsiTheme="minorHAnsi" w:cstheme="minorHAnsi"/>
          <w:i/>
          <w:iCs/>
        </w:rPr>
        <w:t xml:space="preserve"> for automated infrastructure deployments</w:t>
      </w:r>
      <w:r>
        <w:rPr>
          <w:rFonts w:asciiTheme="minorHAnsi" w:hAnsiTheme="minorHAnsi" w:cstheme="minorHAnsi"/>
          <w:b/>
          <w:bCs/>
          <w:i/>
          <w:iCs/>
        </w:rPr>
        <w:t xml:space="preserve">. </w:t>
      </w:r>
      <w:r>
        <w:rPr>
          <w:rFonts w:asciiTheme="minorHAnsi" w:hAnsiTheme="minorHAnsi" w:cstheme="minorHAnsi"/>
          <w:i/>
          <w:iCs/>
        </w:rPr>
        <w:t>Manage and replicate infrastructure and instance configurations</w:t>
      </w:r>
      <w:r>
        <w:rPr>
          <w:rFonts w:asciiTheme="minorHAnsi" w:hAnsiTheme="minorHAnsi" w:cstheme="minorHAnsi"/>
          <w:b/>
          <w:bCs/>
          <w:i/>
          <w:iCs/>
        </w:rPr>
        <w:t xml:space="preserve"> </w:t>
      </w:r>
      <w:r>
        <w:rPr>
          <w:rFonts w:asciiTheme="minorHAnsi" w:hAnsiTheme="minorHAnsi" w:cstheme="minorHAnsi"/>
          <w:i/>
          <w:iCs/>
        </w:rPr>
        <w:t>using</w:t>
      </w:r>
      <w:r>
        <w:rPr>
          <w:rFonts w:asciiTheme="minorHAnsi" w:hAnsiTheme="minorHAnsi" w:cstheme="minorHAnsi"/>
          <w:b/>
          <w:bCs/>
          <w:i/>
          <w:iCs/>
        </w:rPr>
        <w:t xml:space="preserve"> Terraform </w:t>
      </w:r>
      <w:r>
        <w:rPr>
          <w:rFonts w:asciiTheme="minorHAnsi" w:hAnsiTheme="minorHAnsi" w:cstheme="minorHAnsi"/>
          <w:i/>
          <w:iCs/>
        </w:rPr>
        <w:t>and</w:t>
      </w:r>
      <w:r>
        <w:rPr>
          <w:rFonts w:asciiTheme="minorHAnsi" w:hAnsiTheme="minorHAnsi" w:cstheme="minorHAnsi"/>
          <w:b/>
          <w:bCs/>
          <w:i/>
          <w:iCs/>
        </w:rPr>
        <w:t xml:space="preserve"> Packer.</w:t>
      </w:r>
    </w:p>
    <w:p w14:paraId="26640C7A" w14:textId="77777777" w:rsidR="0095019E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 xml:space="preserve">Expertise in Development and Implementation of Continuous Integration (CI) and Continuous Deployment (CD) pipeline involving </w:t>
      </w:r>
      <w:r>
        <w:rPr>
          <w:rFonts w:asciiTheme="minorHAnsi" w:hAnsiTheme="minorHAnsi" w:cstheme="minorHAnsi"/>
          <w:b/>
          <w:bCs/>
          <w:i/>
          <w:iCs/>
        </w:rPr>
        <w:t>Jenkins, Ansible, Terraform and Docker</w:t>
      </w:r>
      <w:r>
        <w:rPr>
          <w:rFonts w:asciiTheme="minorHAnsi" w:hAnsiTheme="minorHAnsi" w:cstheme="minorHAnsi"/>
          <w:i/>
          <w:iCs/>
        </w:rPr>
        <w:t xml:space="preserve"> containers to complete the automation from commit to deployment.</w:t>
      </w:r>
    </w:p>
    <w:p w14:paraId="673F5A91" w14:textId="77777777" w:rsidR="0095019E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 xml:space="preserve">Developed Jenkins Files as groovy scripted pipelines to build the </w:t>
      </w:r>
      <w:r>
        <w:rPr>
          <w:rFonts w:asciiTheme="minorHAnsi" w:hAnsiTheme="minorHAnsi" w:cstheme="minorHAnsi"/>
          <w:b/>
          <w:i/>
          <w:iCs/>
        </w:rPr>
        <w:t>Docker</w:t>
      </w:r>
      <w:r>
        <w:rPr>
          <w:rFonts w:asciiTheme="minorHAnsi" w:hAnsiTheme="minorHAnsi" w:cstheme="minorHAnsi"/>
          <w:i/>
          <w:iCs/>
        </w:rPr>
        <w:t xml:space="preserve"> images, push them to the </w:t>
      </w:r>
      <w:r>
        <w:rPr>
          <w:rFonts w:asciiTheme="minorHAnsi" w:hAnsiTheme="minorHAnsi" w:cstheme="minorHAnsi"/>
          <w:b/>
          <w:i/>
          <w:iCs/>
        </w:rPr>
        <w:t>Docker</w:t>
      </w:r>
      <w:r>
        <w:rPr>
          <w:rFonts w:asciiTheme="minorHAnsi" w:hAnsiTheme="minorHAnsi" w:cstheme="minorHAnsi"/>
          <w:i/>
          <w:iCs/>
        </w:rPr>
        <w:t xml:space="preserve"> registry and perform the rolling deployments on to the </w:t>
      </w:r>
      <w:r>
        <w:rPr>
          <w:rFonts w:asciiTheme="minorHAnsi" w:hAnsiTheme="minorHAnsi" w:cstheme="minorHAnsi"/>
          <w:b/>
          <w:i/>
          <w:iCs/>
        </w:rPr>
        <w:t>Kubernetes Clusters</w:t>
      </w:r>
      <w:r>
        <w:rPr>
          <w:rFonts w:asciiTheme="minorHAnsi" w:hAnsiTheme="minorHAnsi" w:cstheme="minorHAnsi"/>
          <w:i/>
          <w:iCs/>
        </w:rPr>
        <w:t xml:space="preserve">.  </w:t>
      </w:r>
      <w:r>
        <w:rPr>
          <w:rFonts w:asciiTheme="minorHAnsi" w:hAnsiTheme="minorHAnsi" w:cstheme="minorHAnsi"/>
          <w:bCs/>
          <w:i/>
          <w:iCs/>
        </w:rPr>
        <w:t>Managed</w:t>
      </w:r>
      <w:r>
        <w:rPr>
          <w:rFonts w:asciiTheme="minorHAnsi" w:hAnsiTheme="minorHAnsi" w:cstheme="minorHAnsi"/>
          <w:b/>
          <w:i/>
          <w:iCs/>
        </w:rPr>
        <w:t xml:space="preserve"> Kubernetes </w:t>
      </w:r>
      <w:r>
        <w:rPr>
          <w:rFonts w:asciiTheme="minorHAnsi" w:hAnsiTheme="minorHAnsi" w:cstheme="minorHAnsi"/>
          <w:bCs/>
          <w:i/>
          <w:iCs/>
        </w:rPr>
        <w:t>using</w:t>
      </w:r>
      <w:r>
        <w:rPr>
          <w:rFonts w:asciiTheme="minorHAnsi" w:hAnsiTheme="minorHAnsi" w:cstheme="minorHAnsi"/>
          <w:b/>
          <w:i/>
          <w:iCs/>
        </w:rPr>
        <w:t xml:space="preserve"> Helm charts.</w:t>
      </w:r>
    </w:p>
    <w:p w14:paraId="04825A00" w14:textId="77777777" w:rsidR="0095019E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 xml:space="preserve">Administered and managed the </w:t>
      </w:r>
      <w:r>
        <w:rPr>
          <w:rFonts w:asciiTheme="minorHAnsi" w:hAnsiTheme="minorHAnsi" w:cstheme="minorHAnsi"/>
          <w:b/>
          <w:i/>
          <w:iCs/>
        </w:rPr>
        <w:t>Kubernetes</w:t>
      </w:r>
      <w:r>
        <w:rPr>
          <w:rFonts w:asciiTheme="minorHAnsi" w:hAnsiTheme="minorHAnsi" w:cstheme="minorHAnsi"/>
          <w:i/>
          <w:iCs/>
        </w:rPr>
        <w:t xml:space="preserve"> environment by running </w:t>
      </w:r>
      <w:r>
        <w:rPr>
          <w:rFonts w:asciiTheme="minorHAnsi" w:hAnsiTheme="minorHAnsi" w:cstheme="minorHAnsi"/>
          <w:b/>
          <w:i/>
          <w:iCs/>
        </w:rPr>
        <w:t>kubectl</w:t>
      </w:r>
      <w:r>
        <w:rPr>
          <w:rFonts w:asciiTheme="minorHAnsi" w:hAnsiTheme="minorHAnsi" w:cstheme="minorHAnsi"/>
          <w:i/>
          <w:iCs/>
        </w:rPr>
        <w:t xml:space="preserve"> command to perform the deployments, key value store troubleshooting, Pod definition resource allocations, Namespace and RBAC security for the cluster. </w:t>
      </w:r>
    </w:p>
    <w:p w14:paraId="5441880A" w14:textId="272F078C" w:rsidR="00563D97" w:rsidRPr="00A2442A" w:rsidRDefault="00563D97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 w:rsidRPr="00334A99">
        <w:rPr>
          <w:rFonts w:cs="Calibri"/>
        </w:rPr>
        <w:t xml:space="preserve">Managed application servers including </w:t>
      </w:r>
      <w:r w:rsidRPr="00563D97">
        <w:rPr>
          <w:rFonts w:cs="Calibri"/>
          <w:b/>
          <w:bCs/>
        </w:rPr>
        <w:t>Tomcat, Nginx, JBoss/Wildfly, WebLogic</w:t>
      </w:r>
      <w:r w:rsidRPr="00BA67DB">
        <w:rPr>
          <w:rFonts w:cs="Calibri"/>
        </w:rPr>
        <w:t xml:space="preserve">, </w:t>
      </w:r>
      <w:r w:rsidRPr="00334A99">
        <w:rPr>
          <w:rFonts w:cs="Calibri"/>
        </w:rPr>
        <w:t>and</w:t>
      </w:r>
      <w:r w:rsidRPr="00BA67DB">
        <w:rPr>
          <w:rFonts w:cs="Calibri"/>
        </w:rPr>
        <w:t xml:space="preserve"> </w:t>
      </w:r>
      <w:r w:rsidRPr="00563D97">
        <w:rPr>
          <w:rFonts w:cs="Calibri"/>
          <w:b/>
          <w:bCs/>
        </w:rPr>
        <w:t>Spring Boot</w:t>
      </w:r>
      <w:r w:rsidRPr="00334A99">
        <w:rPr>
          <w:rFonts w:cs="Calibri"/>
        </w:rPr>
        <w:t xml:space="preserve"> for deployments and configuration adjustments</w:t>
      </w:r>
      <w:r>
        <w:rPr>
          <w:rFonts w:cs="Calibri"/>
        </w:rPr>
        <w:t>.</w:t>
      </w:r>
    </w:p>
    <w:p w14:paraId="000B1640" w14:textId="77777777" w:rsidR="00A2442A" w:rsidRDefault="00A2442A" w:rsidP="00DA4F81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 w:rsidRPr="00A2442A">
        <w:rPr>
          <w:rFonts w:asciiTheme="minorHAnsi" w:hAnsiTheme="minorHAnsi" w:cstheme="minorHAnsi"/>
          <w:i/>
          <w:iCs/>
        </w:rPr>
        <w:t xml:space="preserve">Developed and managed complex data pipelines using </w:t>
      </w:r>
      <w:r w:rsidRPr="00A2442A">
        <w:rPr>
          <w:rFonts w:asciiTheme="minorHAnsi" w:hAnsiTheme="minorHAnsi" w:cstheme="minorHAnsi"/>
          <w:b/>
          <w:bCs/>
          <w:i/>
          <w:iCs/>
        </w:rPr>
        <w:t>Apache Airflow</w:t>
      </w:r>
      <w:r w:rsidRPr="00A2442A">
        <w:rPr>
          <w:rFonts w:asciiTheme="minorHAnsi" w:hAnsiTheme="minorHAnsi" w:cstheme="minorHAnsi"/>
          <w:i/>
          <w:iCs/>
        </w:rPr>
        <w:t xml:space="preserve"> to orchestrate ETL processes across </w:t>
      </w:r>
      <w:r w:rsidRPr="00A2442A">
        <w:rPr>
          <w:rFonts w:asciiTheme="minorHAnsi" w:hAnsiTheme="minorHAnsi" w:cstheme="minorHAnsi"/>
          <w:b/>
          <w:bCs/>
          <w:i/>
          <w:iCs/>
        </w:rPr>
        <w:t>S3, Redshift, and Databricks</w:t>
      </w:r>
      <w:r>
        <w:rPr>
          <w:rFonts w:asciiTheme="minorHAnsi" w:hAnsiTheme="minorHAnsi" w:cstheme="minorHAnsi"/>
          <w:i/>
          <w:iCs/>
        </w:rPr>
        <w:t>.</w:t>
      </w:r>
    </w:p>
    <w:p w14:paraId="2E0DA3C4" w14:textId="425E5C42" w:rsidR="00714901" w:rsidRPr="00714901" w:rsidRDefault="00714901" w:rsidP="00714901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 w:rsidRPr="00714901">
        <w:rPr>
          <w:rFonts w:asciiTheme="minorHAnsi" w:hAnsiTheme="minorHAnsi" w:cstheme="minorHAnsi"/>
          <w:i/>
          <w:iCs/>
        </w:rPr>
        <w:t>Optimized DAG performance and reliability through efficient task scheduling, XCom usage, and SLA monitoring</w:t>
      </w:r>
      <w:r>
        <w:rPr>
          <w:rFonts w:asciiTheme="minorHAnsi" w:hAnsiTheme="minorHAnsi" w:cstheme="minorHAnsi"/>
          <w:i/>
          <w:iCs/>
        </w:rPr>
        <w:t>.</w:t>
      </w:r>
    </w:p>
    <w:p w14:paraId="17C36601" w14:textId="01ADB526" w:rsidR="0095019E" w:rsidRPr="00A2442A" w:rsidRDefault="0095019E" w:rsidP="00DA4F81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 w:rsidRPr="00A2442A">
        <w:rPr>
          <w:rFonts w:asciiTheme="minorHAnsi" w:hAnsiTheme="minorHAnsi" w:cstheme="minorHAnsi"/>
          <w:i/>
          <w:iCs/>
        </w:rPr>
        <w:t xml:space="preserve">Expertise in Implementing </w:t>
      </w:r>
      <w:r w:rsidRPr="00A2442A">
        <w:rPr>
          <w:rFonts w:asciiTheme="minorHAnsi" w:hAnsiTheme="minorHAnsi" w:cstheme="minorHAnsi"/>
          <w:b/>
          <w:bCs/>
          <w:i/>
          <w:iCs/>
        </w:rPr>
        <w:t>Azure</w:t>
      </w:r>
      <w:r w:rsidRPr="00A2442A">
        <w:rPr>
          <w:rFonts w:asciiTheme="minorHAnsi" w:hAnsiTheme="minorHAnsi" w:cstheme="minorHAnsi"/>
          <w:i/>
          <w:iCs/>
        </w:rPr>
        <w:t xml:space="preserve"> Service Offering, such as </w:t>
      </w:r>
      <w:r w:rsidRPr="00A2442A">
        <w:rPr>
          <w:rFonts w:asciiTheme="minorHAnsi" w:hAnsiTheme="minorHAnsi" w:cstheme="minorHAnsi"/>
          <w:b/>
          <w:bCs/>
          <w:i/>
          <w:iCs/>
        </w:rPr>
        <w:t>Azure cloud services, Azure storage, Azure Active Directory (AD), Azure Resource Manager (ARM), Binary Large Object (Blob) Storage, Azure VMs, SQL Database, Azure Monitor</w:t>
      </w:r>
      <w:r w:rsidRPr="00A2442A">
        <w:rPr>
          <w:rFonts w:asciiTheme="minorHAnsi" w:hAnsiTheme="minorHAnsi" w:cstheme="minorHAnsi"/>
          <w:i/>
          <w:iCs/>
        </w:rPr>
        <w:t>.</w:t>
      </w:r>
    </w:p>
    <w:p w14:paraId="3E2CEA16" w14:textId="77777777" w:rsidR="0095019E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  <w:lang w:eastAsia="en-IN"/>
        </w:rPr>
        <w:t xml:space="preserve">Experience in dealing with </w:t>
      </w:r>
      <w:r>
        <w:rPr>
          <w:rFonts w:asciiTheme="minorHAnsi" w:hAnsiTheme="minorHAnsi" w:cstheme="minorHAnsi"/>
          <w:b/>
          <w:bCs/>
          <w:i/>
          <w:iCs/>
          <w:color w:val="000000"/>
          <w:lang w:eastAsia="en-IN"/>
        </w:rPr>
        <w:t xml:space="preserve">Azure DevOps,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Azure</w:t>
      </w:r>
      <w:r>
        <w:rPr>
          <w:rFonts w:asciiTheme="minorHAnsi" w:hAnsiTheme="minorHAnsi" w:cstheme="minorHAnsi"/>
          <w:i/>
          <w:iCs/>
          <w:lang w:eastAsia="en-IN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IaaS</w:t>
      </w:r>
      <w:r>
        <w:rPr>
          <w:rFonts w:asciiTheme="minorHAnsi" w:hAnsiTheme="minorHAnsi" w:cstheme="minorHAnsi"/>
          <w:i/>
          <w:iCs/>
          <w:lang w:eastAsia="en-IN"/>
        </w:rPr>
        <w:t xml:space="preserve"> -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Virtual</w:t>
      </w:r>
      <w:r>
        <w:rPr>
          <w:rFonts w:asciiTheme="minorHAnsi" w:hAnsiTheme="minorHAnsi" w:cstheme="minorHAnsi"/>
          <w:i/>
          <w:iCs/>
          <w:lang w:eastAsia="en-IN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Networks</w:t>
      </w:r>
      <w:r>
        <w:rPr>
          <w:rFonts w:asciiTheme="minorHAnsi" w:hAnsiTheme="minorHAnsi" w:cstheme="minorHAnsi"/>
          <w:i/>
          <w:iCs/>
          <w:lang w:eastAsia="en-IN"/>
        </w:rPr>
        <w:t xml:space="preserve">,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Virtual</w:t>
      </w:r>
      <w:r>
        <w:rPr>
          <w:rFonts w:asciiTheme="minorHAnsi" w:hAnsiTheme="minorHAnsi" w:cstheme="minorHAnsi"/>
          <w:i/>
          <w:iCs/>
          <w:lang w:eastAsia="en-IN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Machines</w:t>
      </w:r>
      <w:r>
        <w:rPr>
          <w:rFonts w:asciiTheme="minorHAnsi" w:hAnsiTheme="minorHAnsi" w:cstheme="minorHAnsi"/>
          <w:i/>
          <w:iCs/>
          <w:lang w:eastAsia="en-IN"/>
        </w:rPr>
        <w:t xml:space="preserve">,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Cloud</w:t>
      </w:r>
      <w:r>
        <w:rPr>
          <w:rFonts w:asciiTheme="minorHAnsi" w:hAnsiTheme="minorHAnsi" w:cstheme="minorHAnsi"/>
          <w:i/>
          <w:iCs/>
          <w:lang w:eastAsia="en-IN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Services</w:t>
      </w:r>
      <w:r>
        <w:rPr>
          <w:rFonts w:asciiTheme="minorHAnsi" w:hAnsiTheme="minorHAnsi" w:cstheme="minorHAnsi"/>
          <w:i/>
          <w:iCs/>
          <w:lang w:eastAsia="en-IN"/>
        </w:rPr>
        <w:t xml:space="preserve">,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Resource</w:t>
      </w:r>
      <w:r>
        <w:rPr>
          <w:rFonts w:asciiTheme="minorHAnsi" w:hAnsiTheme="minorHAnsi" w:cstheme="minorHAnsi"/>
          <w:i/>
          <w:iCs/>
          <w:lang w:eastAsia="en-IN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Groups</w:t>
      </w:r>
      <w:r>
        <w:rPr>
          <w:rFonts w:asciiTheme="minorHAnsi" w:hAnsiTheme="minorHAnsi" w:cstheme="minorHAnsi"/>
          <w:i/>
          <w:iCs/>
          <w:lang w:eastAsia="en-IN"/>
        </w:rPr>
        <w:t xml:space="preserve">,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Express</w:t>
      </w:r>
      <w:r>
        <w:rPr>
          <w:rFonts w:asciiTheme="minorHAnsi" w:hAnsiTheme="minorHAnsi" w:cstheme="minorHAnsi"/>
          <w:i/>
          <w:iCs/>
          <w:lang w:eastAsia="en-IN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Route</w:t>
      </w:r>
      <w:r>
        <w:rPr>
          <w:rFonts w:asciiTheme="minorHAnsi" w:hAnsiTheme="minorHAnsi" w:cstheme="minorHAnsi"/>
          <w:i/>
          <w:iCs/>
          <w:lang w:eastAsia="en-IN"/>
        </w:rPr>
        <w:t xml:space="preserve">,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VPN</w:t>
      </w:r>
      <w:r>
        <w:rPr>
          <w:rFonts w:asciiTheme="minorHAnsi" w:hAnsiTheme="minorHAnsi" w:cstheme="minorHAnsi"/>
          <w:i/>
          <w:iCs/>
          <w:lang w:eastAsia="en-IN"/>
        </w:rPr>
        <w:t xml:space="preserve">,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Load</w:t>
      </w:r>
      <w:r>
        <w:rPr>
          <w:rFonts w:asciiTheme="minorHAnsi" w:hAnsiTheme="minorHAnsi" w:cstheme="minorHAnsi"/>
          <w:i/>
          <w:iCs/>
          <w:lang w:eastAsia="en-IN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Balancing</w:t>
      </w:r>
      <w:r>
        <w:rPr>
          <w:rFonts w:asciiTheme="minorHAnsi" w:hAnsiTheme="minorHAnsi" w:cstheme="minorHAnsi"/>
          <w:i/>
          <w:iCs/>
          <w:lang w:eastAsia="en-IN"/>
        </w:rPr>
        <w:t xml:space="preserve">,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Application</w:t>
      </w:r>
      <w:r>
        <w:rPr>
          <w:rFonts w:asciiTheme="minorHAnsi" w:hAnsiTheme="minorHAnsi" w:cstheme="minorHAnsi"/>
          <w:i/>
          <w:iCs/>
          <w:lang w:eastAsia="en-IN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Gateways</w:t>
      </w:r>
      <w:r>
        <w:rPr>
          <w:rFonts w:asciiTheme="minorHAnsi" w:hAnsiTheme="minorHAnsi" w:cstheme="minorHAnsi"/>
          <w:i/>
          <w:iCs/>
          <w:lang w:eastAsia="en-IN"/>
        </w:rPr>
        <w:t xml:space="preserve">,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Auto</w:t>
      </w:r>
      <w:r>
        <w:rPr>
          <w:rFonts w:asciiTheme="minorHAnsi" w:hAnsiTheme="minorHAnsi" w:cstheme="minorHAnsi"/>
          <w:i/>
          <w:iCs/>
          <w:lang w:eastAsia="en-IN"/>
        </w:rPr>
        <w:t>-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Scaling</w:t>
      </w:r>
      <w:r>
        <w:rPr>
          <w:rFonts w:asciiTheme="minorHAnsi" w:hAnsiTheme="minorHAnsi" w:cstheme="minorHAnsi"/>
          <w:i/>
          <w:iCs/>
          <w:lang w:eastAsia="en-IN"/>
        </w:rPr>
        <w:t xml:space="preserve">, and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Traffic</w:t>
      </w:r>
      <w:r>
        <w:rPr>
          <w:rFonts w:asciiTheme="minorHAnsi" w:hAnsiTheme="minorHAnsi" w:cstheme="minorHAnsi"/>
          <w:i/>
          <w:iCs/>
          <w:lang w:eastAsia="en-IN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lang w:eastAsia="en-IN"/>
        </w:rPr>
        <w:t>Manager.</w:t>
      </w:r>
    </w:p>
    <w:p w14:paraId="5C1D30E5" w14:textId="77777777" w:rsidR="0095019E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eastAsia="Adobe Song Std L" w:hAnsiTheme="minorHAnsi" w:cstheme="minorHAnsi"/>
          <w:i/>
          <w:iCs/>
          <w:color w:val="000000" w:themeColor="text1"/>
        </w:rPr>
        <w:t xml:space="preserve">Worked on all phases of </w:t>
      </w:r>
      <w:r>
        <w:rPr>
          <w:rFonts w:asciiTheme="minorHAnsi" w:eastAsia="Adobe Song Std L" w:hAnsiTheme="minorHAnsi" w:cstheme="minorHAnsi"/>
          <w:b/>
          <w:i/>
          <w:iCs/>
          <w:color w:val="000000" w:themeColor="text1"/>
        </w:rPr>
        <w:t>Software Development Life Cycle</w:t>
      </w:r>
      <w:r>
        <w:rPr>
          <w:rFonts w:asciiTheme="minorHAnsi" w:eastAsia="Adobe Song Std L" w:hAnsiTheme="minorHAnsi" w:cstheme="minorHAnsi"/>
          <w:i/>
          <w:iCs/>
          <w:color w:val="000000" w:themeColor="text1"/>
        </w:rPr>
        <w:t xml:space="preserve">. Well versed with Software development (SDLC) and </w:t>
      </w:r>
      <w:r>
        <w:rPr>
          <w:rFonts w:asciiTheme="minorHAnsi" w:eastAsia="Adobe Song Std L" w:hAnsiTheme="minorHAnsi" w:cstheme="minorHAnsi"/>
          <w:i/>
          <w:iCs/>
          <w:color w:val="000000" w:themeColor="text1"/>
          <w:shd w:val="clear" w:color="auto" w:fill="FFFFFF"/>
        </w:rPr>
        <w:t xml:space="preserve">understanding of the principles and best practices of </w:t>
      </w:r>
      <w:r>
        <w:rPr>
          <w:rFonts w:asciiTheme="minorHAnsi" w:eastAsia="Adobe Song Std L" w:hAnsiTheme="minorHAnsi" w:cstheme="minorHAnsi"/>
          <w:b/>
          <w:bCs/>
          <w:i/>
          <w:iCs/>
          <w:color w:val="000000" w:themeColor="text1"/>
          <w:shd w:val="clear" w:color="auto" w:fill="FFFFFF"/>
        </w:rPr>
        <w:t>SCM</w:t>
      </w:r>
      <w:r>
        <w:rPr>
          <w:rFonts w:asciiTheme="minorHAnsi" w:eastAsia="Adobe Song Std L" w:hAnsiTheme="minorHAnsi" w:cstheme="minorHAnsi"/>
          <w:i/>
          <w:iCs/>
          <w:color w:val="000000" w:themeColor="text1"/>
          <w:shd w:val="clear" w:color="auto" w:fill="FFFFFF"/>
        </w:rPr>
        <w:t xml:space="preserve"> in </w:t>
      </w:r>
      <w:r>
        <w:rPr>
          <w:rFonts w:asciiTheme="minorHAnsi" w:eastAsia="Adobe Song Std L" w:hAnsiTheme="minorHAnsi" w:cstheme="minorHAnsi"/>
          <w:b/>
          <w:i/>
          <w:iCs/>
          <w:color w:val="000000" w:themeColor="text1"/>
          <w:shd w:val="clear" w:color="auto" w:fill="FFFFFF"/>
        </w:rPr>
        <w:t xml:space="preserve">Agile, </w:t>
      </w:r>
      <w:r>
        <w:rPr>
          <w:rFonts w:asciiTheme="minorHAnsi" w:hAnsiTheme="minorHAnsi" w:cstheme="minorHAnsi"/>
          <w:b/>
          <w:i/>
          <w:iCs/>
        </w:rPr>
        <w:t>Scrum</w:t>
      </w:r>
      <w:r>
        <w:rPr>
          <w:rFonts w:asciiTheme="minorHAnsi" w:hAnsiTheme="minorHAnsi" w:cstheme="minorHAnsi"/>
          <w:i/>
          <w:iCs/>
        </w:rPr>
        <w:t xml:space="preserve"> and </w:t>
      </w:r>
      <w:r>
        <w:rPr>
          <w:rFonts w:asciiTheme="minorHAnsi" w:hAnsiTheme="minorHAnsi" w:cstheme="minorHAnsi"/>
          <w:b/>
          <w:i/>
          <w:iCs/>
        </w:rPr>
        <w:t>Waterfall methodologies</w:t>
      </w:r>
      <w:r>
        <w:rPr>
          <w:rFonts w:asciiTheme="minorHAnsi" w:eastAsia="Adobe Song Std L" w:hAnsiTheme="minorHAnsi" w:cstheme="minorHAnsi"/>
          <w:i/>
          <w:iCs/>
          <w:color w:val="000000" w:themeColor="text1"/>
          <w:shd w:val="clear" w:color="auto" w:fill="FFFFFF"/>
        </w:rPr>
        <w:t>.</w:t>
      </w:r>
    </w:p>
    <w:p w14:paraId="66E9B866" w14:textId="77777777" w:rsidR="0095019E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 xml:space="preserve">Worked with </w:t>
      </w:r>
      <w:r>
        <w:rPr>
          <w:rFonts w:asciiTheme="minorHAnsi" w:hAnsiTheme="minorHAnsi" w:cstheme="minorHAnsi"/>
          <w:b/>
          <w:i/>
          <w:iCs/>
        </w:rPr>
        <w:t>Ansible</w:t>
      </w:r>
      <w:r>
        <w:rPr>
          <w:rFonts w:asciiTheme="minorHAnsi" w:hAnsiTheme="minorHAnsi" w:cstheme="minorHAnsi"/>
          <w:i/>
          <w:iCs/>
        </w:rPr>
        <w:t> playbooks for provisioning, configuration management, patching, and software deployment.</w:t>
      </w:r>
      <w:r>
        <w:rPr>
          <w:rFonts w:asciiTheme="minorHAnsi" w:hAnsiTheme="minorHAnsi" w:cstheme="minorHAnsi"/>
          <w:i/>
          <w:iCs/>
          <w:color w:val="000000"/>
          <w:shd w:val="clear" w:color="auto" w:fill="FFFFFF"/>
        </w:rPr>
        <w:t xml:space="preserve"> </w:t>
      </w:r>
      <w:r>
        <w:rPr>
          <w:rFonts w:asciiTheme="minorHAnsi" w:eastAsia="Times New Roman" w:hAnsiTheme="minorHAnsi" w:cstheme="minorHAnsi"/>
          <w:i/>
          <w:iCs/>
        </w:rPr>
        <w:t xml:space="preserve">Built and deployed various </w:t>
      </w:r>
      <w:r>
        <w:rPr>
          <w:rFonts w:asciiTheme="minorHAnsi" w:eastAsia="Times New Roman" w:hAnsiTheme="minorHAnsi" w:cstheme="minorHAnsi"/>
          <w:b/>
          <w:bCs/>
          <w:i/>
          <w:iCs/>
        </w:rPr>
        <w:t>Ansible</w:t>
      </w:r>
      <w:r>
        <w:rPr>
          <w:rFonts w:asciiTheme="minorHAnsi" w:eastAsia="Times New Roman" w:hAnsiTheme="minorHAnsi" w:cstheme="minorHAnsi"/>
          <w:i/>
          <w:iCs/>
        </w:rPr>
        <w:t xml:space="preserve"> playbooks and </w:t>
      </w:r>
      <w:r>
        <w:rPr>
          <w:rFonts w:asciiTheme="minorHAnsi" w:eastAsia="Times New Roman" w:hAnsiTheme="minorHAnsi" w:cstheme="minorHAnsi"/>
          <w:b/>
          <w:bCs/>
          <w:i/>
          <w:iCs/>
        </w:rPr>
        <w:t>terraform</w:t>
      </w:r>
      <w:r>
        <w:rPr>
          <w:rFonts w:asciiTheme="minorHAnsi" w:eastAsia="Times New Roman" w:hAnsiTheme="minorHAnsi" w:cstheme="minorHAnsi"/>
          <w:i/>
          <w:iCs/>
        </w:rPr>
        <w:t xml:space="preserve"> modules in the dev, QA, pre-prod, and prod environments.</w:t>
      </w:r>
    </w:p>
    <w:p w14:paraId="2F5420E2" w14:textId="77777777" w:rsidR="0095019E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 xml:space="preserve">Installed and configured </w:t>
      </w:r>
      <w:r>
        <w:rPr>
          <w:rFonts w:asciiTheme="minorHAnsi" w:hAnsiTheme="minorHAnsi" w:cstheme="minorHAnsi"/>
          <w:b/>
          <w:bCs/>
          <w:i/>
          <w:iCs/>
        </w:rPr>
        <w:t>Zookeeper</w:t>
      </w:r>
      <w:r>
        <w:rPr>
          <w:rFonts w:asciiTheme="minorHAnsi" w:hAnsiTheme="minorHAnsi" w:cstheme="minorHAnsi"/>
          <w:i/>
          <w:iCs/>
        </w:rPr>
        <w:t xml:space="preserve"> &amp; </w:t>
      </w:r>
      <w:r>
        <w:rPr>
          <w:rFonts w:asciiTheme="minorHAnsi" w:hAnsiTheme="minorHAnsi" w:cstheme="minorHAnsi"/>
          <w:b/>
          <w:bCs/>
          <w:i/>
          <w:iCs/>
        </w:rPr>
        <w:t xml:space="preserve">Kafka </w:t>
      </w:r>
      <w:r>
        <w:rPr>
          <w:rFonts w:asciiTheme="minorHAnsi" w:hAnsiTheme="minorHAnsi" w:cstheme="minorHAnsi"/>
          <w:i/>
          <w:iCs/>
        </w:rPr>
        <w:t xml:space="preserve">with 3 nodes and connected to </w:t>
      </w:r>
      <w:r>
        <w:rPr>
          <w:rFonts w:asciiTheme="minorHAnsi" w:hAnsiTheme="minorHAnsi" w:cstheme="minorHAnsi"/>
          <w:b/>
          <w:bCs/>
          <w:i/>
          <w:iCs/>
        </w:rPr>
        <w:t>Kubernetes</w:t>
      </w:r>
      <w:r>
        <w:rPr>
          <w:rFonts w:asciiTheme="minorHAnsi" w:hAnsiTheme="minorHAnsi" w:cstheme="minorHAnsi"/>
          <w:i/>
          <w:iCs/>
        </w:rPr>
        <w:t xml:space="preserve"> deployed application. </w:t>
      </w:r>
      <w:r>
        <w:rPr>
          <w:rFonts w:asciiTheme="minorHAnsi" w:hAnsiTheme="minorHAnsi" w:cstheme="minorHAnsi"/>
          <w:i/>
          <w:iCs/>
          <w:color w:val="000000"/>
        </w:rPr>
        <w:t>Experience in using the package manager tools like</w:t>
      </w:r>
      <w:r>
        <w:rPr>
          <w:rFonts w:asciiTheme="minorHAnsi" w:hAnsiTheme="minorHAnsi" w:cstheme="minorHAnsi"/>
          <w:b/>
          <w:bCs/>
          <w:i/>
          <w:iCs/>
          <w:color w:val="000000"/>
        </w:rPr>
        <w:t xml:space="preserve"> Helm Charts </w:t>
      </w:r>
      <w:r>
        <w:rPr>
          <w:rFonts w:asciiTheme="minorHAnsi" w:hAnsiTheme="minorHAnsi" w:cstheme="minorHAnsi"/>
          <w:i/>
          <w:iCs/>
          <w:color w:val="000000"/>
        </w:rPr>
        <w:t>and deployed charts to Kubernetes environments</w:t>
      </w:r>
      <w:r>
        <w:rPr>
          <w:rFonts w:asciiTheme="minorHAnsi" w:hAnsiTheme="minorHAnsi" w:cstheme="minorHAnsi"/>
          <w:b/>
          <w:bCs/>
          <w:i/>
          <w:iCs/>
          <w:color w:val="000000"/>
        </w:rPr>
        <w:t>.</w:t>
      </w:r>
    </w:p>
    <w:p w14:paraId="497E534B" w14:textId="77777777" w:rsidR="0095019E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 xml:space="preserve">Configured </w:t>
      </w:r>
      <w:r>
        <w:rPr>
          <w:rFonts w:asciiTheme="minorHAnsi" w:hAnsiTheme="minorHAnsi" w:cstheme="minorHAnsi"/>
          <w:b/>
          <w:bCs/>
          <w:i/>
          <w:iCs/>
        </w:rPr>
        <w:t>Prometheus</w:t>
      </w:r>
      <w:r>
        <w:rPr>
          <w:rFonts w:asciiTheme="minorHAnsi" w:hAnsiTheme="minorHAnsi" w:cstheme="minorHAnsi"/>
          <w:i/>
          <w:iCs/>
        </w:rPr>
        <w:t xml:space="preserve"> and </w:t>
      </w:r>
      <w:r>
        <w:rPr>
          <w:rFonts w:asciiTheme="minorHAnsi" w:hAnsiTheme="minorHAnsi" w:cstheme="minorHAnsi"/>
          <w:b/>
          <w:bCs/>
          <w:i/>
          <w:iCs/>
        </w:rPr>
        <w:t>Grafana</w:t>
      </w:r>
      <w:r>
        <w:rPr>
          <w:rFonts w:asciiTheme="minorHAnsi" w:hAnsiTheme="minorHAnsi" w:cstheme="minorHAnsi"/>
          <w:i/>
          <w:iCs/>
        </w:rPr>
        <w:t xml:space="preserve"> for </w:t>
      </w:r>
      <w:r>
        <w:rPr>
          <w:rFonts w:asciiTheme="minorHAnsi" w:hAnsiTheme="minorHAnsi" w:cstheme="minorHAnsi"/>
          <w:b/>
          <w:bCs/>
          <w:i/>
          <w:iCs/>
        </w:rPr>
        <w:t>Microservices</w:t>
      </w:r>
      <w:r>
        <w:rPr>
          <w:rFonts w:asciiTheme="minorHAnsi" w:hAnsiTheme="minorHAnsi" w:cstheme="minorHAnsi"/>
          <w:i/>
          <w:iCs/>
        </w:rPr>
        <w:t xml:space="preserve"> like </w:t>
      </w:r>
      <w:r>
        <w:rPr>
          <w:rFonts w:asciiTheme="minorHAnsi" w:hAnsiTheme="minorHAnsi" w:cstheme="minorHAnsi"/>
          <w:b/>
          <w:bCs/>
          <w:i/>
          <w:iCs/>
        </w:rPr>
        <w:t>PODS and Nodes</w:t>
      </w:r>
      <w:r>
        <w:rPr>
          <w:rFonts w:asciiTheme="minorHAnsi" w:hAnsiTheme="minorHAnsi" w:cstheme="minorHAnsi"/>
          <w:i/>
          <w:iCs/>
        </w:rPr>
        <w:t xml:space="preserve"> CPU utilizations and </w:t>
      </w:r>
      <w:r>
        <w:rPr>
          <w:rFonts w:asciiTheme="minorHAnsi" w:hAnsiTheme="minorHAnsi" w:cstheme="minorHAnsi"/>
          <w:b/>
          <w:bCs/>
          <w:i/>
          <w:iCs/>
        </w:rPr>
        <w:t>Pods</w:t>
      </w:r>
      <w:r>
        <w:rPr>
          <w:rFonts w:asciiTheme="minorHAnsi" w:hAnsiTheme="minorHAnsi" w:cstheme="minorHAnsi"/>
          <w:i/>
          <w:iCs/>
        </w:rPr>
        <w:t xml:space="preserve"> deployments and performances. Experience in creating dashboards in </w:t>
      </w:r>
      <w:r>
        <w:rPr>
          <w:rFonts w:asciiTheme="minorHAnsi" w:hAnsiTheme="minorHAnsi" w:cstheme="minorHAnsi"/>
          <w:b/>
          <w:bCs/>
          <w:i/>
          <w:iCs/>
        </w:rPr>
        <w:t>Grafana</w:t>
      </w:r>
      <w:r>
        <w:rPr>
          <w:rFonts w:asciiTheme="minorHAnsi" w:hAnsiTheme="minorHAnsi" w:cstheme="minorHAnsi"/>
          <w:i/>
          <w:iCs/>
        </w:rPr>
        <w:t xml:space="preserve"> by importing data from Prometheus.</w:t>
      </w:r>
    </w:p>
    <w:p w14:paraId="0E4E523F" w14:textId="77777777" w:rsidR="0095019E" w:rsidRDefault="0095019E" w:rsidP="0095019E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>Expertise in Installation</w:t>
      </w:r>
      <w:r>
        <w:rPr>
          <w:rFonts w:asciiTheme="minorHAnsi" w:hAnsiTheme="minorHAnsi" w:cstheme="minorHAnsi"/>
          <w:b/>
          <w:i/>
          <w:iCs/>
        </w:rPr>
        <w:t xml:space="preserve">, </w:t>
      </w:r>
      <w:r>
        <w:rPr>
          <w:rFonts w:asciiTheme="minorHAnsi" w:hAnsiTheme="minorHAnsi" w:cstheme="minorHAnsi"/>
          <w:bCs/>
          <w:i/>
          <w:iCs/>
        </w:rPr>
        <w:t>Configuration</w:t>
      </w:r>
      <w:r>
        <w:rPr>
          <w:rFonts w:asciiTheme="minorHAnsi" w:hAnsiTheme="minorHAnsi" w:cstheme="minorHAnsi"/>
          <w:b/>
          <w:i/>
          <w:iCs/>
        </w:rPr>
        <w:t xml:space="preserve"> </w:t>
      </w:r>
      <w:r>
        <w:rPr>
          <w:rFonts w:asciiTheme="minorHAnsi" w:hAnsiTheme="minorHAnsi" w:cstheme="minorHAnsi"/>
          <w:bCs/>
          <w:i/>
          <w:iCs/>
        </w:rPr>
        <w:t>of</w:t>
      </w:r>
      <w:r>
        <w:rPr>
          <w:rFonts w:asciiTheme="minorHAnsi" w:hAnsiTheme="minorHAnsi" w:cstheme="minorHAnsi"/>
          <w:b/>
          <w:i/>
          <w:iCs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</w:rPr>
        <w:t>Splunk</w:t>
      </w:r>
      <w:r>
        <w:rPr>
          <w:rFonts w:asciiTheme="minorHAnsi" w:hAnsiTheme="minorHAnsi" w:cstheme="minorHAnsi"/>
          <w:i/>
          <w:iCs/>
        </w:rPr>
        <w:t xml:space="preserve"> with components </w:t>
      </w:r>
      <w:r>
        <w:rPr>
          <w:rFonts w:asciiTheme="minorHAnsi" w:hAnsiTheme="minorHAnsi" w:cstheme="minorHAnsi"/>
          <w:b/>
          <w:bCs/>
          <w:i/>
          <w:iCs/>
        </w:rPr>
        <w:t>(indexer, forwarder, search heads) Heavy forwarder and Universal forwarder</w:t>
      </w:r>
      <w:r>
        <w:rPr>
          <w:rFonts w:asciiTheme="minorHAnsi" w:hAnsiTheme="minorHAnsi" w:cstheme="minorHAnsi"/>
          <w:i/>
          <w:iCs/>
        </w:rPr>
        <w:t xml:space="preserve">, License model. </w:t>
      </w:r>
      <w:r>
        <w:rPr>
          <w:rFonts w:asciiTheme="minorHAnsi" w:hAnsiTheme="minorHAnsi" w:cstheme="minorHAnsi"/>
          <w:i/>
          <w:iCs/>
          <w:noProof/>
        </w:rPr>
        <w:t xml:space="preserve">Configured </w:t>
      </w:r>
      <w:r>
        <w:rPr>
          <w:rFonts w:asciiTheme="minorHAnsi" w:hAnsiTheme="minorHAnsi" w:cstheme="minorHAnsi"/>
          <w:b/>
          <w:i/>
          <w:iCs/>
          <w:noProof/>
        </w:rPr>
        <w:t>Splunk</w:t>
      </w:r>
      <w:r>
        <w:rPr>
          <w:rFonts w:asciiTheme="minorHAnsi" w:hAnsiTheme="minorHAnsi" w:cstheme="minorHAnsi"/>
          <w:i/>
          <w:iCs/>
          <w:noProof/>
        </w:rPr>
        <w:t xml:space="preserve"> Alerts and created Dashboards.</w:t>
      </w:r>
    </w:p>
    <w:p w14:paraId="4C14B9FD" w14:textId="77777777" w:rsidR="00F55991" w:rsidRDefault="0095019E" w:rsidP="00F55991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 xml:space="preserve">Experience in building automated CI and Cd pipeline with AWS </w:t>
      </w:r>
      <w:r>
        <w:rPr>
          <w:rFonts w:asciiTheme="minorHAnsi" w:hAnsiTheme="minorHAnsi" w:cstheme="minorHAnsi"/>
          <w:b/>
          <w:bCs/>
          <w:i/>
          <w:iCs/>
        </w:rPr>
        <w:t>CodePipeline</w:t>
      </w:r>
      <w:r>
        <w:rPr>
          <w:rFonts w:asciiTheme="minorHAnsi" w:hAnsiTheme="minorHAnsi" w:cstheme="minorHAnsi"/>
          <w:i/>
          <w:iCs/>
        </w:rPr>
        <w:t xml:space="preserve">, </w:t>
      </w:r>
      <w:r>
        <w:rPr>
          <w:rFonts w:asciiTheme="minorHAnsi" w:hAnsiTheme="minorHAnsi" w:cstheme="minorHAnsi"/>
          <w:b/>
          <w:bCs/>
          <w:i/>
          <w:iCs/>
        </w:rPr>
        <w:t>Jenkins,</w:t>
      </w:r>
      <w:r>
        <w:rPr>
          <w:rFonts w:asciiTheme="minorHAnsi" w:hAnsiTheme="minorHAnsi" w:cstheme="minorHAnsi"/>
          <w:i/>
          <w:iCs/>
        </w:rPr>
        <w:t xml:space="preserve"> and AWS </w:t>
      </w:r>
      <w:r w:rsidR="000D5D46">
        <w:rPr>
          <w:rFonts w:asciiTheme="minorHAnsi" w:hAnsiTheme="minorHAnsi" w:cstheme="minorHAnsi"/>
          <w:b/>
          <w:bCs/>
          <w:i/>
          <w:iCs/>
        </w:rPr>
        <w:t>Code Deploy</w:t>
      </w:r>
      <w:r>
        <w:rPr>
          <w:rFonts w:asciiTheme="minorHAnsi" w:hAnsiTheme="minorHAnsi" w:cstheme="minorHAnsi"/>
          <w:i/>
          <w:iCs/>
        </w:rPr>
        <w:t>.</w:t>
      </w:r>
    </w:p>
    <w:p w14:paraId="62158552" w14:textId="7320CAE5" w:rsidR="00F55991" w:rsidRPr="00F55991" w:rsidRDefault="00F55991" w:rsidP="00F55991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i/>
          <w:iCs/>
        </w:rPr>
      </w:pPr>
      <w:r w:rsidRPr="00F55991">
        <w:rPr>
          <w:rFonts w:cs="Calibri"/>
        </w:rPr>
        <w:t xml:space="preserve">Engaged in vulnerability detection and prevention using RSA </w:t>
      </w:r>
      <w:r w:rsidRPr="00F55991">
        <w:rPr>
          <w:rFonts w:cs="Calibri"/>
          <w:b/>
          <w:bCs/>
        </w:rPr>
        <w:t>Archer</w:t>
      </w:r>
      <w:r w:rsidRPr="00F55991">
        <w:rPr>
          <w:rFonts w:cs="Calibri"/>
        </w:rPr>
        <w:t xml:space="preserve"> and </w:t>
      </w:r>
      <w:r w:rsidRPr="00F55991">
        <w:rPr>
          <w:rFonts w:cs="Calibri"/>
          <w:b/>
          <w:bCs/>
        </w:rPr>
        <w:t>AWS Wiz</w:t>
      </w:r>
      <w:r w:rsidRPr="00F55991">
        <w:rPr>
          <w:rFonts w:cs="Calibri"/>
        </w:rPr>
        <w:t xml:space="preserve"> tools to maintain security compliance.</w:t>
      </w:r>
    </w:p>
    <w:p w14:paraId="27361D79" w14:textId="522FF00F" w:rsidR="00F55991" w:rsidRDefault="00F55991" w:rsidP="00F55991">
      <w:pPr>
        <w:pStyle w:val="ListParagraph"/>
        <w:widowControl w:val="0"/>
        <w:numPr>
          <w:ilvl w:val="0"/>
          <w:numId w:val="4"/>
        </w:numPr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  <w:r w:rsidRPr="00334A99">
        <w:rPr>
          <w:rFonts w:cs="Calibri"/>
        </w:rPr>
        <w:t xml:space="preserve">Extensive expertise in Organizational Resilience and DR test on cloud Infrastructure using </w:t>
      </w:r>
      <w:r w:rsidRPr="00F55991">
        <w:rPr>
          <w:rFonts w:cs="Calibri"/>
          <w:b/>
          <w:bCs/>
        </w:rPr>
        <w:t>Gremlin chaos</w:t>
      </w:r>
      <w:r>
        <w:rPr>
          <w:rFonts w:cs="Calibri"/>
          <w:b/>
          <w:bCs/>
        </w:rPr>
        <w:t>.</w:t>
      </w:r>
    </w:p>
    <w:p w14:paraId="562504F6" w14:textId="77777777" w:rsidR="000D5D46" w:rsidRDefault="000D5D46" w:rsidP="000D5D46">
      <w:pPr>
        <w:widowControl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</w:p>
    <w:p w14:paraId="09EDEB0F" w14:textId="77777777" w:rsidR="000D5D46" w:rsidRDefault="000D5D46" w:rsidP="000D5D46">
      <w:pPr>
        <w:widowControl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</w:p>
    <w:p w14:paraId="719CC2D3" w14:textId="77777777" w:rsidR="000D5D46" w:rsidRDefault="000D5D46" w:rsidP="000D5D46">
      <w:pPr>
        <w:widowControl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</w:p>
    <w:p w14:paraId="3BFDAE6B" w14:textId="77777777" w:rsidR="00714901" w:rsidRDefault="00714901" w:rsidP="000D5D46">
      <w:pPr>
        <w:widowControl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</w:p>
    <w:p w14:paraId="72D03B8E" w14:textId="77777777" w:rsidR="00714901" w:rsidRPr="000D5D46" w:rsidRDefault="00714901" w:rsidP="000D5D46">
      <w:pPr>
        <w:widowControl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</w:p>
    <w:p w14:paraId="29C30FD6" w14:textId="77777777" w:rsidR="003E3085" w:rsidRPr="005E18B4" w:rsidRDefault="003E3085" w:rsidP="003E3085">
      <w:pPr>
        <w:pStyle w:val="ListParagraph"/>
        <w:spacing w:after="0"/>
        <w:ind w:left="450"/>
        <w:jc w:val="both"/>
        <w:rPr>
          <w:rFonts w:asciiTheme="minorHAnsi" w:eastAsia="Times New Roman" w:hAnsiTheme="minorHAnsi" w:cstheme="minorHAnsi"/>
          <w:sz w:val="18"/>
          <w:szCs w:val="18"/>
          <w:lang w:val="en-GB" w:eastAsia="en-IN"/>
        </w:rPr>
      </w:pPr>
    </w:p>
    <w:tbl>
      <w:tblPr>
        <w:tblW w:w="11070" w:type="dxa"/>
        <w:shd w:val="clear" w:color="auto" w:fill="92CDDC" w:themeFill="accent5" w:themeFillTint="99"/>
        <w:tblLook w:val="04A0" w:firstRow="1" w:lastRow="0" w:firstColumn="1" w:lastColumn="0" w:noHBand="0" w:noVBand="1"/>
      </w:tblPr>
      <w:tblGrid>
        <w:gridCol w:w="11070"/>
      </w:tblGrid>
      <w:tr w:rsidR="003E3085" w:rsidRPr="000A6C81" w14:paraId="1DF8A0B3" w14:textId="77777777" w:rsidTr="00894CD0">
        <w:tc>
          <w:tcPr>
            <w:tcW w:w="11070" w:type="dxa"/>
            <w:shd w:val="clear" w:color="auto" w:fill="D99594" w:themeFill="accent2" w:themeFillTint="99"/>
          </w:tcPr>
          <w:p w14:paraId="3B433FF0" w14:textId="77777777" w:rsidR="003E3085" w:rsidRPr="000A6C81" w:rsidRDefault="003E3085" w:rsidP="00894CD0">
            <w:pPr>
              <w:tabs>
                <w:tab w:val="left" w:pos="1140"/>
                <w:tab w:val="center" w:pos="5346"/>
              </w:tabs>
              <w:spacing w:after="0"/>
              <w:jc w:val="center"/>
              <w:rPr>
                <w:rFonts w:asciiTheme="minorHAnsi" w:hAnsiTheme="minorHAnsi" w:cstheme="minorHAnsi"/>
                <w:b/>
                <w:smallCaps/>
                <w:color w:val="4F81BD" w:themeColor="accent1"/>
                <w:spacing w:val="10"/>
                <w:sz w:val="27"/>
                <w:szCs w:val="27"/>
                <w:lang w:val="en-GB"/>
              </w:rPr>
            </w:pPr>
            <w:r w:rsidRPr="000A6C81">
              <w:rPr>
                <w:rFonts w:asciiTheme="minorHAnsi" w:hAnsiTheme="minorHAnsi" w:cstheme="minorHAnsi"/>
                <w:b/>
                <w:smallCaps/>
                <w:spacing w:val="10"/>
                <w:sz w:val="24"/>
                <w:szCs w:val="24"/>
                <w:lang w:val="en-GB"/>
              </w:rPr>
              <w:lastRenderedPageBreak/>
              <w:t xml:space="preserve">EDUCATION </w:t>
            </w:r>
          </w:p>
        </w:tc>
      </w:tr>
    </w:tbl>
    <w:p w14:paraId="70FE7FE2" w14:textId="77777777" w:rsidR="00414BE1" w:rsidRPr="00414BE1" w:rsidRDefault="00414BE1" w:rsidP="00414BE1">
      <w:pPr>
        <w:pStyle w:val="ListParagraph"/>
        <w:tabs>
          <w:tab w:val="right" w:pos="11088"/>
        </w:tabs>
        <w:spacing w:after="0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6639A394" w14:textId="1623C814" w:rsidR="003E3085" w:rsidRPr="00B20A6F" w:rsidRDefault="003E3085" w:rsidP="003E3085">
      <w:pPr>
        <w:pStyle w:val="ListParagraph"/>
        <w:numPr>
          <w:ilvl w:val="0"/>
          <w:numId w:val="5"/>
        </w:numPr>
        <w:tabs>
          <w:tab w:val="right" w:pos="11088"/>
        </w:tabs>
        <w:spacing w:after="0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3E3085">
        <w:rPr>
          <w:rFonts w:asciiTheme="minorHAnsi" w:hAnsiTheme="minorHAnsi" w:cstheme="minorHAnsi"/>
          <w:b/>
          <w:bCs/>
          <w:i/>
          <w:iCs/>
          <w:color w:val="595959" w:themeColor="text1" w:themeTint="A6"/>
          <w:sz w:val="18"/>
          <w:szCs w:val="18"/>
        </w:rPr>
        <w:t xml:space="preserve">Bachelor of Technology in </w:t>
      </w:r>
      <w:r w:rsidR="00714901">
        <w:rPr>
          <w:rFonts w:asciiTheme="minorHAnsi" w:hAnsiTheme="minorHAnsi" w:cstheme="minorHAnsi"/>
          <w:b/>
          <w:bCs/>
          <w:i/>
          <w:iCs/>
          <w:color w:val="595959" w:themeColor="text1" w:themeTint="A6"/>
          <w:sz w:val="18"/>
          <w:szCs w:val="18"/>
        </w:rPr>
        <w:t xml:space="preserve">Information Technology </w:t>
      </w:r>
      <w:r w:rsidR="00B20A6F">
        <w:rPr>
          <w:rFonts w:asciiTheme="minorHAnsi" w:hAnsiTheme="minorHAnsi" w:cstheme="minorHAnsi"/>
          <w:b/>
          <w:bCs/>
          <w:i/>
          <w:iCs/>
          <w:color w:val="595959" w:themeColor="text1" w:themeTint="A6"/>
          <w:sz w:val="18"/>
          <w:szCs w:val="18"/>
        </w:rPr>
        <w:t>-2012</w:t>
      </w:r>
    </w:p>
    <w:p w14:paraId="4A3C8EDB" w14:textId="050180AA" w:rsidR="00B20A6F" w:rsidRPr="003E3085" w:rsidRDefault="00B20A6F" w:rsidP="003E3085">
      <w:pPr>
        <w:pStyle w:val="ListParagraph"/>
        <w:numPr>
          <w:ilvl w:val="0"/>
          <w:numId w:val="5"/>
        </w:numPr>
        <w:tabs>
          <w:tab w:val="right" w:pos="11088"/>
        </w:tabs>
        <w:spacing w:after="0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i/>
          <w:iCs/>
          <w:color w:val="595959" w:themeColor="text1" w:themeTint="A6"/>
          <w:sz w:val="18"/>
          <w:szCs w:val="18"/>
        </w:rPr>
        <w:t>Master of Technology in Computer Science Engineering- 2014</w:t>
      </w:r>
    </w:p>
    <w:p w14:paraId="1B8A636D" w14:textId="77777777" w:rsidR="003E3085" w:rsidRDefault="003E3085" w:rsidP="003E3085">
      <w:pPr>
        <w:tabs>
          <w:tab w:val="right" w:pos="11088"/>
        </w:tabs>
        <w:spacing w:after="0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0A6C81">
        <w:rPr>
          <w:rFonts w:asciiTheme="minorHAnsi" w:hAnsiTheme="minorHAnsi" w:cstheme="minorHAnsi"/>
          <w:b/>
          <w:bCs/>
          <w:sz w:val="18"/>
          <w:szCs w:val="18"/>
        </w:rPr>
        <w:tab/>
      </w:r>
    </w:p>
    <w:tbl>
      <w:tblPr>
        <w:tblW w:w="11070" w:type="dxa"/>
        <w:shd w:val="clear" w:color="auto" w:fill="92CDDC" w:themeFill="accent5" w:themeFillTint="99"/>
        <w:tblLook w:val="04A0" w:firstRow="1" w:lastRow="0" w:firstColumn="1" w:lastColumn="0" w:noHBand="0" w:noVBand="1"/>
      </w:tblPr>
      <w:tblGrid>
        <w:gridCol w:w="11070"/>
      </w:tblGrid>
      <w:tr w:rsidR="003E3085" w:rsidRPr="000A6C81" w14:paraId="6D82559F" w14:textId="77777777" w:rsidTr="00894CD0">
        <w:tc>
          <w:tcPr>
            <w:tcW w:w="11070" w:type="dxa"/>
            <w:shd w:val="clear" w:color="auto" w:fill="D99594" w:themeFill="accent2" w:themeFillTint="99"/>
          </w:tcPr>
          <w:p w14:paraId="27150C37" w14:textId="77777777" w:rsidR="003E3085" w:rsidRPr="000A6C81" w:rsidRDefault="003E3085" w:rsidP="00894CD0">
            <w:pPr>
              <w:tabs>
                <w:tab w:val="left" w:pos="1140"/>
                <w:tab w:val="center" w:pos="5346"/>
              </w:tabs>
              <w:spacing w:after="0"/>
              <w:jc w:val="center"/>
              <w:rPr>
                <w:rFonts w:asciiTheme="minorHAnsi" w:hAnsiTheme="minorHAnsi" w:cstheme="minorHAnsi"/>
                <w:b/>
                <w:smallCaps/>
                <w:color w:val="4F81BD" w:themeColor="accent1"/>
                <w:spacing w:val="10"/>
                <w:sz w:val="27"/>
                <w:szCs w:val="27"/>
                <w:lang w:val="en-GB"/>
              </w:rPr>
            </w:pPr>
            <w:r>
              <w:rPr>
                <w:rFonts w:asciiTheme="minorHAnsi" w:hAnsiTheme="minorHAnsi" w:cstheme="minorHAnsi"/>
                <w:b/>
                <w:smallCaps/>
                <w:spacing w:val="10"/>
                <w:sz w:val="24"/>
                <w:szCs w:val="24"/>
                <w:lang w:val="en-GB"/>
              </w:rPr>
              <w:t>CERTIFICATIONS</w:t>
            </w:r>
          </w:p>
        </w:tc>
      </w:tr>
    </w:tbl>
    <w:p w14:paraId="603F95F2" w14:textId="77777777" w:rsidR="003E3085" w:rsidRDefault="003E3085" w:rsidP="00F55CBA">
      <w:pPr>
        <w:spacing w:after="0"/>
        <w:jc w:val="both"/>
        <w:rPr>
          <w:rFonts w:asciiTheme="minorHAnsi" w:eastAsia="Times New Roman" w:hAnsiTheme="minorHAnsi" w:cstheme="minorHAnsi"/>
          <w:color w:val="0E101A"/>
          <w:sz w:val="19"/>
          <w:szCs w:val="19"/>
          <w:lang w:val="en-GB" w:eastAsia="en-IN"/>
        </w:rPr>
      </w:pPr>
    </w:p>
    <w:p w14:paraId="6FF3FA7A" w14:textId="77777777" w:rsidR="003E3085" w:rsidRPr="007D76FB" w:rsidRDefault="003E3085" w:rsidP="007D76FB">
      <w:pPr>
        <w:pStyle w:val="ListParagraph"/>
        <w:numPr>
          <w:ilvl w:val="0"/>
          <w:numId w:val="9"/>
        </w:numPr>
        <w:spacing w:after="0" w:line="240" w:lineRule="auto"/>
        <w:ind w:right="1363"/>
        <w:rPr>
          <w:rFonts w:cs="Calibri"/>
          <w:b/>
          <w:bCs/>
          <w:i/>
          <w:iCs/>
        </w:rPr>
      </w:pPr>
      <w:r w:rsidRPr="007D76FB">
        <w:rPr>
          <w:rFonts w:cs="Calibri"/>
          <w:b/>
          <w:bCs/>
          <w:i/>
          <w:iCs/>
        </w:rPr>
        <w:t xml:space="preserve">AWS Certified Solutions Architect Associate. </w:t>
      </w:r>
    </w:p>
    <w:p w14:paraId="7DDD1FD7" w14:textId="77777777" w:rsidR="003E3085" w:rsidRPr="007D76FB" w:rsidRDefault="003E3085" w:rsidP="007D76FB">
      <w:pPr>
        <w:pStyle w:val="ListParagraph"/>
        <w:numPr>
          <w:ilvl w:val="0"/>
          <w:numId w:val="9"/>
        </w:numPr>
        <w:spacing w:after="0" w:line="240" w:lineRule="auto"/>
        <w:ind w:right="1363"/>
        <w:rPr>
          <w:rFonts w:cs="Calibri"/>
          <w:b/>
          <w:bCs/>
          <w:i/>
          <w:iCs/>
        </w:rPr>
      </w:pPr>
      <w:r w:rsidRPr="007D76FB">
        <w:rPr>
          <w:rFonts w:cs="Calibri"/>
          <w:b/>
          <w:bCs/>
          <w:i/>
          <w:iCs/>
        </w:rPr>
        <w:t xml:space="preserve">Terraform Associate. </w:t>
      </w:r>
    </w:p>
    <w:p w14:paraId="318D71FB" w14:textId="2CC8A6F9" w:rsidR="003E3085" w:rsidRPr="007D76FB" w:rsidRDefault="003E3085" w:rsidP="007D76FB">
      <w:pPr>
        <w:pStyle w:val="ResumeStyle2"/>
        <w:numPr>
          <w:ilvl w:val="0"/>
          <w:numId w:val="9"/>
        </w:numPr>
        <w:tabs>
          <w:tab w:val="left" w:pos="2160"/>
        </w:tabs>
        <w:spacing w:after="0"/>
        <w:contextualSpacing/>
        <w:jc w:val="both"/>
        <w:outlineLvl w:val="0"/>
        <w:rPr>
          <w:b/>
          <w:bCs/>
          <w:smallCaps w:val="0"/>
          <w:sz w:val="20"/>
        </w:rPr>
      </w:pPr>
      <w:r w:rsidRPr="007D76FB">
        <w:rPr>
          <w:rFonts w:ascii="Calibri" w:hAnsi="Calibri" w:cs="Calibri"/>
          <w:b/>
          <w:bCs/>
          <w:i/>
          <w:iCs/>
          <w:sz w:val="22"/>
          <w:szCs w:val="22"/>
        </w:rPr>
        <w:t>CKA Certified Kubernetes Administrator</w:t>
      </w:r>
      <w:r>
        <w:rPr>
          <w:rFonts w:ascii="Calibri" w:hAnsi="Calibri" w:cs="Calibri"/>
          <w:sz w:val="20"/>
        </w:rPr>
        <w:t>.</w:t>
      </w:r>
    </w:p>
    <w:p w14:paraId="68B27391" w14:textId="77777777" w:rsidR="003E3085" w:rsidRDefault="003E3085" w:rsidP="00F55CBA">
      <w:pPr>
        <w:spacing w:after="0"/>
        <w:jc w:val="both"/>
        <w:rPr>
          <w:rFonts w:asciiTheme="minorHAnsi" w:eastAsia="Times New Roman" w:hAnsiTheme="minorHAnsi" w:cstheme="minorHAnsi"/>
          <w:color w:val="0E101A"/>
          <w:sz w:val="19"/>
          <w:szCs w:val="19"/>
          <w:lang w:val="en-GB" w:eastAsia="en-IN"/>
        </w:rPr>
      </w:pPr>
    </w:p>
    <w:tbl>
      <w:tblPr>
        <w:tblW w:w="11081" w:type="dxa"/>
        <w:shd w:val="clear" w:color="auto" w:fill="D99594" w:themeFill="accent2" w:themeFillTint="99"/>
        <w:tblLook w:val="04A0" w:firstRow="1" w:lastRow="0" w:firstColumn="1" w:lastColumn="0" w:noHBand="0" w:noVBand="1"/>
      </w:tblPr>
      <w:tblGrid>
        <w:gridCol w:w="11081"/>
      </w:tblGrid>
      <w:tr w:rsidR="00FA34A5" w:rsidRPr="000A6C81" w14:paraId="4B23D092" w14:textId="77777777" w:rsidTr="00A60F9D">
        <w:trPr>
          <w:trHeight w:val="198"/>
        </w:trPr>
        <w:tc>
          <w:tcPr>
            <w:tcW w:w="11081" w:type="dxa"/>
            <w:shd w:val="clear" w:color="auto" w:fill="D99594" w:themeFill="accent2" w:themeFillTint="99"/>
          </w:tcPr>
          <w:p w14:paraId="7A1D2510" w14:textId="7E02F007" w:rsidR="00FA34A5" w:rsidRPr="000A6C81" w:rsidRDefault="00EA5FF1" w:rsidP="006775C8">
            <w:pPr>
              <w:tabs>
                <w:tab w:val="left" w:pos="1080"/>
                <w:tab w:val="center" w:pos="5346"/>
              </w:tabs>
              <w:spacing w:after="0"/>
              <w:jc w:val="center"/>
              <w:rPr>
                <w:rFonts w:asciiTheme="minorHAnsi" w:hAnsiTheme="minorHAnsi" w:cstheme="minorHAnsi"/>
                <w:b/>
                <w:smallCaps/>
                <w:spacing w:val="1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b/>
                <w:smallCaps/>
                <w:spacing w:val="10"/>
                <w:sz w:val="28"/>
                <w:szCs w:val="28"/>
                <w:lang w:val="en-GB"/>
              </w:rPr>
              <w:t>T</w:t>
            </w:r>
            <w:r w:rsidRPr="00EA5FF1">
              <w:rPr>
                <w:rFonts w:asciiTheme="minorHAnsi" w:hAnsiTheme="minorHAnsi" w:cstheme="minorHAnsi"/>
                <w:b/>
                <w:smallCaps/>
                <w:spacing w:val="10"/>
                <w:sz w:val="28"/>
                <w:szCs w:val="28"/>
                <w:lang w:val="en-GB"/>
              </w:rPr>
              <w:t>echnical</w:t>
            </w:r>
            <w:r>
              <w:rPr>
                <w:rFonts w:asciiTheme="minorHAnsi" w:hAnsiTheme="minorHAnsi" w:cstheme="minorHAnsi"/>
                <w:b/>
                <w:smallCaps/>
                <w:spacing w:val="10"/>
                <w:sz w:val="24"/>
                <w:szCs w:val="24"/>
                <w:lang w:val="en-GB"/>
              </w:rPr>
              <w:t xml:space="preserve"> </w:t>
            </w:r>
            <w:r w:rsidR="00FA34A5">
              <w:rPr>
                <w:rFonts w:asciiTheme="minorHAnsi" w:hAnsiTheme="minorHAnsi" w:cstheme="minorHAnsi"/>
                <w:b/>
                <w:smallCaps/>
                <w:spacing w:val="10"/>
                <w:sz w:val="24"/>
                <w:szCs w:val="24"/>
                <w:lang w:val="en-GB"/>
              </w:rPr>
              <w:t>SKILLS</w:t>
            </w:r>
          </w:p>
        </w:tc>
      </w:tr>
    </w:tbl>
    <w:tbl>
      <w:tblPr>
        <w:tblStyle w:val="TableGrid"/>
        <w:tblpPr w:leftFromText="180" w:rightFromText="180" w:vertAnchor="text" w:horzAnchor="margin" w:tblpX="76" w:tblpY="89"/>
        <w:tblW w:w="7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5"/>
      </w:tblGrid>
      <w:tr w:rsidR="003E3085" w:rsidRPr="00D6346F" w14:paraId="09159CB2" w14:textId="6AFFCB4D" w:rsidTr="003E3085">
        <w:trPr>
          <w:trHeight w:val="1276"/>
        </w:trPr>
        <w:tc>
          <w:tcPr>
            <w:tcW w:w="7650" w:type="dxa"/>
          </w:tcPr>
          <w:p w14:paraId="1B99657C" w14:textId="77777777" w:rsidR="003E3085" w:rsidRPr="007D406B" w:rsidRDefault="003E3085" w:rsidP="003E3085">
            <w:pPr>
              <w:ind w:left="284"/>
              <w:jc w:val="center"/>
              <w:rPr>
                <w:rFonts w:asciiTheme="minorHAnsi" w:eastAsia="Calibri" w:hAnsiTheme="minorHAnsi" w:cstheme="minorHAnsi"/>
                <w:b/>
                <w:bCs/>
                <w:i/>
                <w:iCs/>
                <w:color w:val="000000" w:themeColor="text1"/>
              </w:rPr>
            </w:pPr>
            <w:r w:rsidRPr="007D406B">
              <w:rPr>
                <w:rFonts w:asciiTheme="minorHAnsi" w:eastAsia="Calibri" w:hAnsiTheme="minorHAnsi" w:cstheme="minorHAnsi"/>
                <w:b/>
                <w:bCs/>
                <w:i/>
                <w:iCs/>
                <w:color w:val="000000" w:themeColor="text1"/>
              </w:rPr>
              <w:t>DevOps / Cloud / Automation Technologies - I know &amp; work with</w:t>
            </w:r>
          </w:p>
          <w:tbl>
            <w:tblPr>
              <w:tblW w:w="10749" w:type="dxa"/>
              <w:tblLook w:val="04A0" w:firstRow="1" w:lastRow="0" w:firstColumn="1" w:lastColumn="0" w:noHBand="0" w:noVBand="1"/>
            </w:tblPr>
            <w:tblGrid>
              <w:gridCol w:w="3251"/>
              <w:gridCol w:w="7498"/>
            </w:tblGrid>
            <w:tr w:rsidR="003E3085" w14:paraId="1B9AA10A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D6FD01" w14:textId="77777777" w:rsidR="003E3085" w:rsidRDefault="003E3085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</w:rPr>
                    <w:t>SDLC Methodologies</w:t>
                  </w:r>
                </w:p>
              </w:tc>
              <w:tc>
                <w:tcPr>
                  <w:tcW w:w="74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0B50556" w14:textId="77777777" w:rsidR="003E3085" w:rsidRDefault="003E3085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</w:pPr>
                  <w:r>
                    <w:rPr>
                      <w:rFonts w:asciiTheme="minorHAnsi" w:hAnsiTheme="minorHAnsi" w:cstheme="minorHAnsi"/>
                      <w:i/>
                      <w:iCs/>
                    </w:rPr>
                    <w:t>Waterfall, Agile/Scrum</w:t>
                  </w:r>
                </w:p>
              </w:tc>
            </w:tr>
            <w:tr w:rsidR="003E3085" w14:paraId="78ECAD4F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20CC96" w14:textId="77777777" w:rsidR="003E3085" w:rsidRDefault="003E3085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</w:rPr>
                    <w:t>Operating Systems</w:t>
                  </w:r>
                </w:p>
              </w:tc>
              <w:tc>
                <w:tcPr>
                  <w:tcW w:w="749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35542B4" w14:textId="77777777" w:rsidR="003E3085" w:rsidRDefault="003E3085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val="en-IN" w:eastAsia="en-IN"/>
                    </w:rPr>
                  </w:pPr>
                  <w:r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  <w:t>Windows 11/10/2003/2008/2012, RHEL/CentOS, Ubuntu, Solaris, AIX, HP-UX</w:t>
                  </w:r>
                </w:p>
              </w:tc>
            </w:tr>
            <w:tr w:rsidR="003E3085" w14:paraId="253C378B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C19934" w14:textId="77777777" w:rsidR="003E3085" w:rsidRDefault="003E3085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</w:rPr>
                    <w:t>Cloud/IaaS/SaaS/PaaS</w:t>
                  </w:r>
                </w:p>
              </w:tc>
              <w:tc>
                <w:tcPr>
                  <w:tcW w:w="74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01F20DA" w14:textId="77777777" w:rsidR="003E3085" w:rsidRDefault="003E3085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val="en-IN" w:eastAsia="en-IN"/>
                    </w:rPr>
                  </w:pPr>
                  <w:r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  <w:t>Amazon Web Services (AWS), Microsoft Azure, Google Cloud Platform, VMware.</w:t>
                  </w:r>
                </w:p>
              </w:tc>
            </w:tr>
            <w:tr w:rsidR="003E3085" w14:paraId="2E555EDC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2B9C00" w14:textId="77777777" w:rsidR="003E3085" w:rsidRDefault="003E3085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</w:rPr>
                    <w:t>AWS Services</w:t>
                  </w:r>
                </w:p>
              </w:tc>
              <w:tc>
                <w:tcPr>
                  <w:tcW w:w="74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E0C70EF" w14:textId="77777777" w:rsidR="003E3085" w:rsidRDefault="003E3085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</w:pPr>
                  <w:r>
                    <w:rPr>
                      <w:rFonts w:asciiTheme="minorHAnsi" w:hAnsiTheme="minorHAnsi" w:cstheme="minorHAnsi"/>
                      <w:i/>
                      <w:iCs/>
                    </w:rPr>
                    <w:t>EC2, EBS, ELB, IAM, RDS, S3, VPC, Route 53, CDN, security group, CloudTrail.</w:t>
                  </w:r>
                </w:p>
              </w:tc>
            </w:tr>
            <w:tr w:rsidR="003E3085" w14:paraId="577C5C46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24F631" w14:textId="77777777" w:rsidR="003E3085" w:rsidRDefault="003E3085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</w:rPr>
                    <w:t>SCM, Build, CI/CD Tools</w:t>
                  </w:r>
                </w:p>
              </w:tc>
              <w:tc>
                <w:tcPr>
                  <w:tcW w:w="74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5105683A" w14:textId="56E3B544" w:rsidR="003E3085" w:rsidRDefault="003E3085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</w:pPr>
                  <w:r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  <w:t xml:space="preserve">Git, SVN, </w:t>
                  </w:r>
                  <w:r>
                    <w:rPr>
                      <w:rFonts w:asciiTheme="minorHAnsi" w:hAnsiTheme="minorHAnsi" w:cstheme="minorHAnsi"/>
                      <w:i/>
                      <w:iCs/>
                    </w:rPr>
                    <w:t>Ant, Maven, Gradle, Jenkins, Bamboo, TeamCity, Harness</w:t>
                  </w:r>
                  <w:r w:rsidR="006800A5">
                    <w:rPr>
                      <w:rFonts w:asciiTheme="minorHAnsi" w:hAnsiTheme="minorHAnsi" w:cstheme="minorHAnsi"/>
                      <w:i/>
                      <w:iCs/>
                    </w:rPr>
                    <w:t>,</w:t>
                  </w:r>
                  <w:r w:rsidR="00BA50C6">
                    <w:rPr>
                      <w:rFonts w:asciiTheme="minorHAnsi" w:hAnsiTheme="minorHAnsi" w:cstheme="minorHAnsi"/>
                      <w:i/>
                      <w:iCs/>
                    </w:rPr>
                    <w:t xml:space="preserve"> </w:t>
                  </w:r>
                  <w:r w:rsidR="006800A5">
                    <w:rPr>
                      <w:rFonts w:asciiTheme="minorHAnsi" w:hAnsiTheme="minorHAnsi" w:cstheme="minorHAnsi"/>
                      <w:i/>
                      <w:iCs/>
                    </w:rPr>
                    <w:t>Spinnakar,</w:t>
                  </w:r>
                  <w:r w:rsidR="00BA50C6">
                    <w:rPr>
                      <w:rFonts w:asciiTheme="minorHAnsi" w:hAnsiTheme="minorHAnsi" w:cstheme="minorHAnsi"/>
                      <w:i/>
                      <w:iCs/>
                    </w:rPr>
                    <w:t xml:space="preserve"> </w:t>
                  </w:r>
                  <w:r w:rsidR="006800A5">
                    <w:rPr>
                      <w:rFonts w:asciiTheme="minorHAnsi" w:hAnsiTheme="minorHAnsi" w:cstheme="minorHAnsi"/>
                      <w:i/>
                      <w:iCs/>
                    </w:rPr>
                    <w:t>u</w:t>
                  </w:r>
                  <w:r w:rsidR="00B40777">
                    <w:rPr>
                      <w:rFonts w:asciiTheme="minorHAnsi" w:hAnsiTheme="minorHAnsi" w:cstheme="minorHAnsi"/>
                      <w:i/>
                      <w:iCs/>
                    </w:rPr>
                    <w:t>D</w:t>
                  </w:r>
                  <w:r w:rsidR="006800A5">
                    <w:rPr>
                      <w:rFonts w:asciiTheme="minorHAnsi" w:hAnsiTheme="minorHAnsi" w:cstheme="minorHAnsi"/>
                      <w:i/>
                      <w:iCs/>
                    </w:rPr>
                    <w:t>e</w:t>
                  </w:r>
                  <w:r w:rsidR="00577F69">
                    <w:rPr>
                      <w:rFonts w:asciiTheme="minorHAnsi" w:hAnsiTheme="minorHAnsi" w:cstheme="minorHAnsi"/>
                      <w:i/>
                      <w:iCs/>
                    </w:rPr>
                    <w:t>ploy,</w:t>
                  </w:r>
                  <w:r w:rsidR="00BA50C6">
                    <w:rPr>
                      <w:rFonts w:asciiTheme="minorHAnsi" w:hAnsiTheme="minorHAnsi" w:cstheme="minorHAnsi"/>
                      <w:i/>
                      <w:iCs/>
                    </w:rPr>
                    <w:t xml:space="preserve"> </w:t>
                  </w:r>
                  <w:r w:rsidR="00577F69">
                    <w:rPr>
                      <w:rFonts w:asciiTheme="minorHAnsi" w:hAnsiTheme="minorHAnsi" w:cstheme="minorHAnsi"/>
                      <w:i/>
                      <w:iCs/>
                    </w:rPr>
                    <w:t>lightspeed,</w:t>
                  </w:r>
                  <w:r w:rsidR="00BA50C6">
                    <w:rPr>
                      <w:rFonts w:asciiTheme="minorHAnsi" w:hAnsiTheme="minorHAnsi" w:cstheme="minorHAnsi"/>
                      <w:i/>
                      <w:iCs/>
                    </w:rPr>
                    <w:t xml:space="preserve"> </w:t>
                  </w:r>
                  <w:r w:rsidR="00577F69">
                    <w:rPr>
                      <w:rFonts w:asciiTheme="minorHAnsi" w:hAnsiTheme="minorHAnsi" w:cstheme="minorHAnsi"/>
                      <w:i/>
                      <w:iCs/>
                    </w:rPr>
                    <w:t xml:space="preserve">Gitlab </w:t>
                  </w:r>
                  <w:r w:rsidR="00B40777">
                    <w:rPr>
                      <w:rFonts w:asciiTheme="minorHAnsi" w:hAnsiTheme="minorHAnsi" w:cstheme="minorHAnsi"/>
                      <w:i/>
                      <w:iCs/>
                    </w:rPr>
                    <w:t>CI/CD.</w:t>
                  </w:r>
                </w:p>
              </w:tc>
            </w:tr>
            <w:tr w:rsidR="003E3085" w14:paraId="0AAF0B80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ECD626" w14:textId="77777777" w:rsidR="003E3085" w:rsidRDefault="003E3085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</w:rPr>
                    <w:t>Monitoring &amp; Alert Tools</w:t>
                  </w:r>
                </w:p>
              </w:tc>
              <w:tc>
                <w:tcPr>
                  <w:tcW w:w="74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0E05F27" w14:textId="77777777" w:rsidR="003E3085" w:rsidRDefault="003E3085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</w:pPr>
                  <w:r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  <w:t xml:space="preserve">CloudWatch, Datadog, PagerDuty, Prometheus, Grafana, Splunk, Nagios and </w:t>
                  </w:r>
                  <w:r>
                    <w:rPr>
                      <w:rFonts w:asciiTheme="minorHAnsi" w:hAnsiTheme="minorHAnsi" w:cstheme="minorHAnsi"/>
                      <w:i/>
                      <w:iCs/>
                    </w:rPr>
                    <w:t>ELK.</w:t>
                  </w:r>
                </w:p>
              </w:tc>
            </w:tr>
            <w:tr w:rsidR="003E3085" w14:paraId="12834462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58E70B" w14:textId="77777777" w:rsidR="003E3085" w:rsidRDefault="003E3085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</w:rPr>
                    <w:t>Containerization/ Orchestration</w:t>
                  </w:r>
                </w:p>
              </w:tc>
              <w:tc>
                <w:tcPr>
                  <w:tcW w:w="74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5A47E05" w14:textId="77777777" w:rsidR="003E3085" w:rsidRDefault="003E3085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</w:pPr>
                  <w:r>
                    <w:rPr>
                      <w:rFonts w:asciiTheme="minorHAnsi" w:hAnsiTheme="minorHAnsi" w:cstheme="minorHAnsi"/>
                      <w:i/>
                      <w:iCs/>
                    </w:rPr>
                    <w:t xml:space="preserve">Docker, Kubernetes, EKS, AKS, </w:t>
                  </w:r>
                  <w:r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  <w:t>and Vagrant</w:t>
                  </w:r>
                </w:p>
              </w:tc>
            </w:tr>
            <w:tr w:rsidR="003E3085" w14:paraId="5C6F5013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E330C7" w14:textId="77777777" w:rsidR="003E3085" w:rsidRDefault="003E3085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</w:rPr>
                    <w:t>Database Servers</w:t>
                  </w:r>
                </w:p>
              </w:tc>
              <w:tc>
                <w:tcPr>
                  <w:tcW w:w="74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6D31F94" w14:textId="77777777" w:rsidR="003E3085" w:rsidRDefault="003E3085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</w:pPr>
                  <w:r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  <w:t>Teradata, Oracle, MS SQL Server, and MySQL.</w:t>
                  </w:r>
                </w:p>
              </w:tc>
            </w:tr>
            <w:tr w:rsidR="003E3085" w14:paraId="4926A76E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5FC48A" w14:textId="40B9FCAF" w:rsidR="003E3085" w:rsidRDefault="005F2C14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</w:rPr>
                    <w:t>Scripting Languages</w:t>
                  </w:r>
                </w:p>
              </w:tc>
              <w:tc>
                <w:tcPr>
                  <w:tcW w:w="74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603C198" w14:textId="6C12A7E1" w:rsidR="003E3085" w:rsidRDefault="005F2C14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</w:pPr>
                  <w:r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  <w:t>PowerShell, Shell, Groovy, Python, and SQL</w:t>
                  </w:r>
                  <w:r w:rsidR="00BA50C6"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  <w:t>.</w:t>
                  </w:r>
                </w:p>
              </w:tc>
            </w:tr>
            <w:tr w:rsidR="003E3085" w14:paraId="7EC10CBB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F1FE2D" w14:textId="044535A5" w:rsidR="003E3085" w:rsidRDefault="005F2C14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</w:rPr>
                    <w:t>Web Servers</w:t>
                  </w:r>
                </w:p>
              </w:tc>
              <w:tc>
                <w:tcPr>
                  <w:tcW w:w="74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60B0EEAB" w14:textId="75A1839E" w:rsidR="003E3085" w:rsidRDefault="005F2C14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</w:pPr>
                  <w:r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  <w:t>Apache Tomcat, Apache HTTP Server, Nginx, and IIS</w:t>
                  </w:r>
                </w:p>
              </w:tc>
            </w:tr>
            <w:tr w:rsidR="003E3085" w14:paraId="4DAA2902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125061" w14:textId="5CFEE542" w:rsidR="003E3085" w:rsidRDefault="005F2C14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hAnsiTheme="minorHAnsi" w:cstheme="minorHAnsi"/>
                      <w:b/>
                      <w:i/>
                      <w:iCs/>
                    </w:rPr>
                    <w:t>Infrastructure as Code</w:t>
                  </w:r>
                </w:p>
              </w:tc>
              <w:tc>
                <w:tcPr>
                  <w:tcW w:w="74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CA26931" w14:textId="392E99F2" w:rsidR="003E3085" w:rsidRDefault="005F2C14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</w:pPr>
                  <w:r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  <w:t>Terraform, AWS CloudFormation, Ansible, Vagrant and Docker</w:t>
                  </w:r>
                </w:p>
              </w:tc>
            </w:tr>
            <w:tr w:rsidR="003E3085" w14:paraId="2ED24152" w14:textId="77777777" w:rsidTr="003E3085">
              <w:trPr>
                <w:trHeight w:val="300"/>
              </w:trPr>
              <w:tc>
                <w:tcPr>
                  <w:tcW w:w="3251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F41203" w14:textId="0ECBBFE9" w:rsidR="003E3085" w:rsidRDefault="005F2C14" w:rsidP="007D406B">
                  <w:pPr>
                    <w:framePr w:hSpace="180" w:wrap="around" w:vAnchor="text" w:hAnchor="margin" w:x="76" w:y="89"/>
                    <w:shd w:val="clear" w:color="auto" w:fill="D9D9D9" w:themeFill="background1" w:themeFillShade="D9"/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</w:pPr>
                  <w:r>
                    <w:rPr>
                      <w:rFonts w:asciiTheme="minorHAnsi" w:eastAsia="Carlito" w:hAnsiTheme="minorHAnsi" w:cstheme="minorHAnsi"/>
                      <w:b/>
                      <w:i/>
                      <w:iCs/>
                    </w:rPr>
                    <w:t>Other Tools</w:t>
                  </w:r>
                </w:p>
              </w:tc>
              <w:tc>
                <w:tcPr>
                  <w:tcW w:w="749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C834822" w14:textId="644CD7EC" w:rsidR="00BA50C6" w:rsidRPr="00BA50C6" w:rsidRDefault="00BA50C6" w:rsidP="007D406B">
                  <w:pPr>
                    <w:framePr w:hSpace="180" w:wrap="around" w:vAnchor="text" w:hAnchor="margin" w:x="76" w:y="89"/>
                    <w:widowControl w:val="0"/>
                    <w:tabs>
                      <w:tab w:val="left" w:pos="860"/>
                      <w:tab w:val="left" w:pos="861"/>
                    </w:tabs>
                    <w:suppressAutoHyphens/>
                    <w:spacing w:after="0" w:line="302" w:lineRule="exact"/>
                    <w:rPr>
                      <w:rFonts w:cs="Calibri"/>
                    </w:rPr>
                  </w:pPr>
                  <w:r w:rsidRPr="00BA50C6">
                    <w:rPr>
                      <w:rFonts w:cs="Calibri"/>
                    </w:rPr>
                    <w:t>Confluent Kafka, Elastic Search, Jfrog, Nexus, SonarQube, CheckMarx, BlackDuck, RSA Archer</w:t>
                  </w:r>
                  <w:r>
                    <w:rPr>
                      <w:rFonts w:cs="Calibri"/>
                    </w:rPr>
                    <w:t>,</w:t>
                  </w:r>
                  <w:r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  <w:t xml:space="preserve"> A</w:t>
                  </w:r>
                  <w:r>
                    <w:rPr>
                      <w:rFonts w:asciiTheme="minorHAnsi" w:hAnsiTheme="minorHAnsi" w:cstheme="minorHAnsi"/>
                      <w:i/>
                      <w:iCs/>
                    </w:rPr>
                    <w:t>tlassian JIRA, Redmine, Confluence</w:t>
                  </w:r>
                </w:p>
                <w:p w14:paraId="1563C03B" w14:textId="4F84EAC0" w:rsidR="003E3085" w:rsidRDefault="003E3085" w:rsidP="007D406B">
                  <w:pPr>
                    <w:framePr w:hSpace="180" w:wrap="around" w:vAnchor="text" w:hAnchor="margin" w:x="76" w:y="89"/>
                    <w:rPr>
                      <w:rFonts w:asciiTheme="minorHAnsi" w:eastAsia="Times New Roman" w:hAnsiTheme="minorHAnsi" w:cstheme="minorHAnsi"/>
                      <w:i/>
                      <w:iCs/>
                      <w:color w:val="000000"/>
                      <w:lang w:eastAsia="en-IN"/>
                    </w:rPr>
                  </w:pPr>
                </w:p>
              </w:tc>
            </w:tr>
          </w:tbl>
          <w:p w14:paraId="5320AEDF" w14:textId="187CADD0" w:rsidR="003E3085" w:rsidRDefault="003E3085" w:rsidP="003E3085">
            <w:pPr>
              <w:spacing w:line="256" w:lineRule="auto"/>
              <w:rPr>
                <w:rFonts w:asciiTheme="minorHAnsi" w:eastAsia="Carlito" w:hAnsiTheme="minorHAnsi" w:cstheme="minorHAnsi"/>
                <w:i/>
                <w:iCs/>
                <w:color w:val="404040"/>
              </w:rPr>
            </w:pPr>
            <w:r>
              <w:rPr>
                <w:rFonts w:asciiTheme="minorHAnsi" w:eastAsia="Calibri" w:hAnsiTheme="minorHAnsi" w:cstheme="minorHAnsi"/>
                <w:b/>
                <w:bCs/>
                <w:i/>
                <w:iCs/>
                <w:color w:val="5B9BD5"/>
              </w:rPr>
              <w:t>Things I’m learning more</w:t>
            </w:r>
            <w:r>
              <w:rPr>
                <w:rFonts w:asciiTheme="minorHAnsi" w:hAnsiTheme="minorHAnsi" w:cstheme="minorHAnsi"/>
                <w:i/>
                <w:iCs/>
                <w:color w:val="404040"/>
              </w:rPr>
              <w:t>:   Harness, Argo CD, Groovy, Python and ELK</w:t>
            </w:r>
          </w:p>
          <w:p w14:paraId="722729DA" w14:textId="77777777" w:rsidR="003E3085" w:rsidRPr="00EA5FF1" w:rsidRDefault="003E3085" w:rsidP="00A60F9D">
            <w:pPr>
              <w:pStyle w:val="ListParagraph"/>
              <w:spacing w:after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tbl>
      <w:tblPr>
        <w:tblW w:w="11081" w:type="dxa"/>
        <w:shd w:val="clear" w:color="auto" w:fill="D99594" w:themeFill="accent2" w:themeFillTint="99"/>
        <w:tblLook w:val="04A0" w:firstRow="1" w:lastRow="0" w:firstColumn="1" w:lastColumn="0" w:noHBand="0" w:noVBand="1"/>
      </w:tblPr>
      <w:tblGrid>
        <w:gridCol w:w="11081"/>
      </w:tblGrid>
      <w:tr w:rsidR="00FA34A5" w:rsidRPr="000A6C81" w14:paraId="1117DBAA" w14:textId="77777777" w:rsidTr="006775C8">
        <w:trPr>
          <w:trHeight w:val="410"/>
        </w:trPr>
        <w:tc>
          <w:tcPr>
            <w:tcW w:w="11081" w:type="dxa"/>
            <w:shd w:val="clear" w:color="auto" w:fill="D99594" w:themeFill="accent2" w:themeFillTint="99"/>
          </w:tcPr>
          <w:p w14:paraId="4FFF52C9" w14:textId="481A0218" w:rsidR="00FA34A5" w:rsidRPr="000A6C81" w:rsidRDefault="00FA34A5" w:rsidP="006775C8">
            <w:pPr>
              <w:tabs>
                <w:tab w:val="left" w:pos="1080"/>
                <w:tab w:val="center" w:pos="5346"/>
              </w:tabs>
              <w:spacing w:after="0"/>
              <w:jc w:val="center"/>
              <w:rPr>
                <w:rFonts w:asciiTheme="minorHAnsi" w:hAnsiTheme="minorHAnsi" w:cstheme="minorHAnsi"/>
                <w:b/>
                <w:smallCaps/>
                <w:spacing w:val="10"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b/>
                <w:smallCaps/>
                <w:spacing w:val="10"/>
                <w:sz w:val="24"/>
                <w:szCs w:val="24"/>
                <w:lang w:val="en-GB"/>
              </w:rPr>
              <w:t>WORK HISTORY</w:t>
            </w:r>
          </w:p>
        </w:tc>
      </w:tr>
    </w:tbl>
    <w:p w14:paraId="779DC7BA" w14:textId="0A7E4F31" w:rsidR="00B2213D" w:rsidRDefault="00B2213D" w:rsidP="00F55CBA">
      <w:pPr>
        <w:spacing w:after="0"/>
        <w:jc w:val="both"/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</w:pP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Client:</w:t>
      </w:r>
      <w:r w:rsidR="003E308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</w:t>
      </w:r>
      <w:r w:rsidR="004955DC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JP Morgan Chase</w:t>
      </w:r>
      <w:r w:rsidR="00B33752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,</w:t>
      </w:r>
      <w:r w:rsidR="003E308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</w:t>
      </w:r>
      <w:r w:rsidR="004955DC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Plano</w:t>
      </w:r>
      <w:r w:rsidR="00B33752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,</w:t>
      </w:r>
      <w:r w:rsidR="004955DC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TX</w:t>
      </w:r>
      <w:r w:rsidR="00E94CB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                     </w:t>
      </w:r>
      <w:r w:rsidR="007D406B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July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</w:t>
      </w:r>
      <w:r w:rsidR="00662781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-</w:t>
      </w:r>
      <w:r w:rsidR="00E94CB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202</w:t>
      </w:r>
      <w:r w:rsidR="00662781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3</w:t>
      </w:r>
      <w:r w:rsidR="00595181" w:rsidRPr="000A6C81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– </w:t>
      </w:r>
      <w:r w:rsidR="00AE4390" w:rsidRPr="000A6C81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Ongoing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</w:t>
      </w:r>
      <w:r w:rsidR="00DE1AF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                                 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Role:</w:t>
      </w:r>
      <w:r w:rsidR="004955DC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Sr. SRE/</w:t>
      </w:r>
      <w:r w:rsidR="003A01B6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Cloud/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</w:t>
      </w:r>
      <w:r w:rsidR="00B33752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DevOps Engineer</w:t>
      </w:r>
    </w:p>
    <w:p w14:paraId="29339238" w14:textId="0EB7847F" w:rsidR="00B33752" w:rsidRPr="00B33752" w:rsidRDefault="00B33752" w:rsidP="00B33752">
      <w:pPr>
        <w:spacing w:after="13" w:line="256" w:lineRule="auto"/>
        <w:rPr>
          <w:rFonts w:asciiTheme="minorHAnsi" w:hAnsiTheme="minorHAnsi" w:cstheme="minorHAnsi"/>
          <w:b/>
          <w:i/>
          <w:iCs/>
        </w:rPr>
      </w:pPr>
      <w:r>
        <w:rPr>
          <w:rFonts w:asciiTheme="minorHAnsi" w:hAnsiTheme="minorHAnsi" w:cstheme="minorHAnsi"/>
          <w:b/>
          <w:i/>
          <w:iCs/>
        </w:rPr>
        <w:t xml:space="preserve">Responsibilities: </w:t>
      </w:r>
    </w:p>
    <w:p w14:paraId="7972267F" w14:textId="77777777" w:rsidR="00B33752" w:rsidRPr="00AA08F6" w:rsidRDefault="00B33752" w:rsidP="00B33752">
      <w:pPr>
        <w:pStyle w:val="ListParagraph"/>
        <w:widowControl w:val="0"/>
        <w:numPr>
          <w:ilvl w:val="0"/>
          <w:numId w:val="10"/>
        </w:numPr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i/>
          <w:iCs/>
        </w:rPr>
      </w:pPr>
      <w:r w:rsidRPr="000D5D46">
        <w:rPr>
          <w:rFonts w:asciiTheme="minorHAnsi" w:hAnsiTheme="minorHAnsi" w:cstheme="minorHAnsi"/>
          <w:i/>
          <w:iCs/>
        </w:rPr>
        <w:t xml:space="preserve">Designed, Created, and configured AWS Services, </w:t>
      </w:r>
      <w:r w:rsidRPr="00AA08F6">
        <w:rPr>
          <w:rFonts w:asciiTheme="minorHAnsi" w:hAnsiTheme="minorHAnsi" w:cstheme="minorHAnsi"/>
          <w:b/>
          <w:bCs/>
          <w:i/>
          <w:iCs/>
        </w:rPr>
        <w:t>Including EC2, S3, ELB, ECR, ECS, Auto Scaling, RDS, VPC, Route53, Cloud Watch, Lambda, Snapshots and IAM.</w:t>
      </w:r>
    </w:p>
    <w:p w14:paraId="2B3BCE40" w14:textId="77777777" w:rsidR="00B33752" w:rsidRPr="000D5D46" w:rsidRDefault="00B33752" w:rsidP="00B33752">
      <w:pPr>
        <w:pStyle w:val="ListParagraph"/>
        <w:widowControl w:val="0"/>
        <w:numPr>
          <w:ilvl w:val="0"/>
          <w:numId w:val="10"/>
        </w:numPr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  <w:r w:rsidRPr="000D5D46">
        <w:rPr>
          <w:rFonts w:asciiTheme="minorHAnsi" w:hAnsiTheme="minorHAnsi" w:cstheme="minorHAnsi"/>
          <w:i/>
          <w:iCs/>
        </w:rPr>
        <w:t xml:space="preserve">Worked with AWS service Virtual private cloud (VPC) for provisioning a secure infrastructure by configuring private and public subnets, Internet gateway, route tables, </w:t>
      </w:r>
      <w:r w:rsidRPr="002F1156">
        <w:rPr>
          <w:rFonts w:asciiTheme="minorHAnsi" w:hAnsiTheme="minorHAnsi" w:cstheme="minorHAnsi"/>
          <w:b/>
          <w:bCs/>
          <w:i/>
          <w:iCs/>
        </w:rPr>
        <w:t>NACL</w:t>
      </w:r>
      <w:r w:rsidRPr="000D5D46">
        <w:rPr>
          <w:rFonts w:asciiTheme="minorHAnsi" w:hAnsiTheme="minorHAnsi" w:cstheme="minorHAnsi"/>
          <w:i/>
          <w:iCs/>
        </w:rPr>
        <w:t xml:space="preserve"> (network access control list) and security groups.</w:t>
      </w:r>
    </w:p>
    <w:p w14:paraId="30642752" w14:textId="77777777" w:rsidR="00B33752" w:rsidRPr="000D5D46" w:rsidRDefault="00B33752" w:rsidP="00B33752">
      <w:pPr>
        <w:pStyle w:val="ListParagraph"/>
        <w:widowControl w:val="0"/>
        <w:numPr>
          <w:ilvl w:val="0"/>
          <w:numId w:val="10"/>
        </w:numPr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  <w:r w:rsidRPr="000D5D46">
        <w:rPr>
          <w:rFonts w:asciiTheme="minorHAnsi" w:hAnsiTheme="minorHAnsi" w:cstheme="minorHAnsi"/>
          <w:i/>
          <w:iCs/>
        </w:rPr>
        <w:t xml:space="preserve">Implemented Security groups for inbound and outbound access, network ACLs for controlling traffic through subnets, </w:t>
      </w:r>
      <w:r w:rsidRPr="002F1156">
        <w:rPr>
          <w:rFonts w:asciiTheme="minorHAnsi" w:hAnsiTheme="minorHAnsi" w:cstheme="minorHAnsi"/>
          <w:b/>
          <w:bCs/>
          <w:i/>
          <w:iCs/>
        </w:rPr>
        <w:t>Internet Gateways, NAT instances</w:t>
      </w:r>
      <w:r w:rsidRPr="000D5D46">
        <w:rPr>
          <w:rFonts w:asciiTheme="minorHAnsi" w:hAnsiTheme="minorHAnsi" w:cstheme="minorHAnsi"/>
          <w:i/>
          <w:iCs/>
        </w:rPr>
        <w:t xml:space="preserve"> and Route Tables to direct network traffic and ensure secure zones for orgs in AWS.</w:t>
      </w:r>
    </w:p>
    <w:p w14:paraId="0D4545DD" w14:textId="77777777" w:rsidR="00B33752" w:rsidRPr="00337988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lastRenderedPageBreak/>
        <w:t>Utilized Terraform for automated infrastructure deployments (</w:t>
      </w:r>
      <w:r w:rsidRPr="002F1156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AWS ELB, AWS EC2, AWS Security Groups, AWS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</w:t>
      </w:r>
      <w:r w:rsidRPr="002F1156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VPC, AWS Key Pairs, AWS IAM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). Manage and replicate infrastructure and instance configurations using Terraform.</w:t>
      </w:r>
    </w:p>
    <w:p w14:paraId="3595F74B" w14:textId="77777777" w:rsidR="00B33752" w:rsidRPr="00337988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Created various Terraform scripts to deploy Kubernetes, Dev, QA, and Pre-prod environments in AWS Cloud. Manage and replicate infrastructure and instance configurations using </w:t>
      </w:r>
      <w:r w:rsidRPr="002F1156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Terraform and Packer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.</w:t>
      </w:r>
    </w:p>
    <w:p w14:paraId="553CC113" w14:textId="78EC0E5D" w:rsidR="00B33752" w:rsidRPr="002F1156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Utilized Cloud Watch to monitor the Events and Used </w:t>
      </w:r>
      <w:r w:rsidRPr="002F1156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SNS</w:t>
      </w:r>
      <w:r w:rsidR="002F1156" w:rsidRPr="002F1156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 and SQS</w:t>
      </w:r>
      <w:r w:rsidRPr="002F1156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 Service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to send alert notifications via emails that provides full environment monitoring solutions. Created Lambda job to add the </w:t>
      </w:r>
      <w:r w:rsidRPr="002F1156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CloudWatch log group to ELK with Subscription filter.</w:t>
      </w:r>
    </w:p>
    <w:p w14:paraId="16C7E506" w14:textId="77777777" w:rsidR="00B33752" w:rsidRPr="00337988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Deployed application which is containerized using Docker onto a Kubernetes cluster which is managed by Amazon Elastic Container Service for </w:t>
      </w:r>
      <w:r w:rsidRPr="002F1156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Kubernetes (EKS).</w:t>
      </w:r>
    </w:p>
    <w:p w14:paraId="0DA9D8F8" w14:textId="77777777" w:rsidR="00B33752" w:rsidRPr="002F1156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Created automated pipelines in AWS CodePipeline to deploy Docker containers in </w:t>
      </w:r>
      <w:r w:rsidRPr="002F1156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AWS ECS using services like CloudFormation, CodeBuild, CodeDeploy and S3. </w:t>
      </w:r>
    </w:p>
    <w:p w14:paraId="47F56800" w14:textId="0C6CA17E" w:rsidR="00B33752" w:rsidRPr="00337988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Used AWS Fargate, built a serverless compute engine and provisioned ECS task definition, stored the repositories in </w:t>
      </w:r>
      <w:r w:rsidRPr="002F1156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ECR 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and worked on managing containers using Amazon Elastic Kubernetes Service (EKS)</w:t>
      </w:r>
      <w:r w:rsidR="00A332C8"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.</w:t>
      </w:r>
    </w:p>
    <w:p w14:paraId="2CA3B3E6" w14:textId="77777777" w:rsidR="00B33752" w:rsidRPr="00337988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Experience in deploying the Kubernetes environment on the AWS and managed the rolling deployments of the patched docker images on to the cluster by tweaking the Pod definition.</w:t>
      </w:r>
    </w:p>
    <w:p w14:paraId="1F39479D" w14:textId="77777777" w:rsidR="00B33752" w:rsidRPr="00337988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Provisioned </w:t>
      </w:r>
      <w:r w:rsidRPr="002F1156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AWS S3 buckets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and configured Life cycle policies for backup of the application and sync this content with remaining S3 backups.</w:t>
      </w:r>
    </w:p>
    <w:p w14:paraId="352039D1" w14:textId="134AA32D" w:rsidR="00B33752" w:rsidRPr="00623851" w:rsidRDefault="00B33752" w:rsidP="0062385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Created automation for integration between </w:t>
      </w:r>
      <w:r w:rsidRPr="00623851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Datadog and </w:t>
      </w:r>
      <w:r w:rsidR="00623851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SNOW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to alert teams based on escalation policy.</w:t>
      </w:r>
    </w:p>
    <w:p w14:paraId="3056D035" w14:textId="76A7F148" w:rsidR="00B33752" w:rsidRPr="00337988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Used version control system GIT</w:t>
      </w:r>
      <w:r w:rsidR="00810778"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HUB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, which includes Git branching strategy like developing branches, staging branches, master, push, pull requests and code reviews are performed.</w:t>
      </w:r>
    </w:p>
    <w:p w14:paraId="0D7E4D76" w14:textId="77777777" w:rsidR="00B33752" w:rsidRPr="00337988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Involved in maintaining the user accounts </w:t>
      </w:r>
      <w:r w:rsidRPr="00623851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(IAM), RDS, Route 53, VPC, SES, SQS and SNS services in AWS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</w:t>
      </w:r>
      <w:r w:rsidRPr="00A67B3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cloud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. </w:t>
      </w:r>
    </w:p>
    <w:p w14:paraId="416E50EE" w14:textId="77777777" w:rsidR="00B33752" w:rsidRPr="00337988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Developed and deployed the AWS resources (</w:t>
      </w:r>
      <w:r w:rsidRPr="00A67B3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S3, EC2 Instances, KMS key, VPC, Subnets, load balancers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) using the CFT (Cloud formation Templates) for the automation process.</w:t>
      </w:r>
    </w:p>
    <w:p w14:paraId="4023829E" w14:textId="77777777" w:rsidR="00B33752" w:rsidRPr="00337988" w:rsidRDefault="00B33752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Implemented Security groups for inbound/outbound, network ACLs for controlling traffic through subnets, Internet Gateways, NAT instances and Route Tables to direct the network traffic and to ensure secure zones for organizations in Azure and AWS</w:t>
      </w:r>
    </w:p>
    <w:p w14:paraId="62799673" w14:textId="5CAB4907" w:rsidR="009C1680" w:rsidRPr="00337988" w:rsidRDefault="009C1680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Administer and manage source code version control in Subversion and Gitlab</w:t>
      </w:r>
      <w:r w:rsidR="00A67B39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/Bitbucket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.</w:t>
      </w:r>
    </w:p>
    <w:p w14:paraId="6D8DB748" w14:textId="77777777" w:rsidR="009C1680" w:rsidRPr="00337988" w:rsidRDefault="009C1680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Proficiency in dealing with applications based on Gradle, ANT, Maven.</w:t>
      </w:r>
    </w:p>
    <w:p w14:paraId="65AE31FE" w14:textId="54EF4D14" w:rsidR="009C1680" w:rsidRPr="00337988" w:rsidRDefault="009C1680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Writing Jenkins pipeline scripts in shell and groovy to automate end to end software build and deploy process.</w:t>
      </w:r>
    </w:p>
    <w:p w14:paraId="7B8A7A50" w14:textId="53E4A909" w:rsidR="003B1230" w:rsidRPr="00337988" w:rsidRDefault="003B1230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Automated deployment of </w:t>
      </w:r>
      <w:r w:rsidR="00126847" w:rsidRPr="0012684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forge rock</w:t>
      </w:r>
      <w:r w:rsidR="00126847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</w:t>
      </w:r>
      <w:r w:rsidRPr="00A67B3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AM/IG configurations using DevOps tools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(e.g., Terraform, Ansible, Jenkins) to support Infrastructure as Code (IaC)</w:t>
      </w:r>
    </w:p>
    <w:p w14:paraId="1BB085DC" w14:textId="39AB78BC" w:rsidR="008913AB" w:rsidRPr="00337988" w:rsidRDefault="008913AB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Implemented and configured </w:t>
      </w:r>
      <w:r w:rsidRPr="0012684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ForgeRock Identity Gateway (IG)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as a reverse proxy to securely expose internal services.</w:t>
      </w:r>
    </w:p>
    <w:p w14:paraId="02C05F64" w14:textId="6EF10C23" w:rsidR="00421DAF" w:rsidRPr="00337988" w:rsidRDefault="00B32389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Led IAM implementation for enterprise applications, leveraging </w:t>
      </w:r>
      <w:r w:rsidRPr="0012684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ForgeRock AM/IG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for </w:t>
      </w:r>
      <w:r w:rsidRPr="0012684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OAuth2, OpenID Connect, and SAML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-based federated authentication. </w:t>
      </w:r>
      <w:r w:rsidR="00421DAF"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Implemented adaptive authentication mechanisms, leveraging contextual information to dynamically adjust authentication requirements.</w:t>
      </w:r>
    </w:p>
    <w:p w14:paraId="2918283E" w14:textId="77777777" w:rsidR="00421DAF" w:rsidRPr="00337988" w:rsidRDefault="00421DAF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Managed sensitive information and credentials using </w:t>
      </w:r>
      <w:r w:rsidRPr="0012684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HashiCorp Vault,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ensuring secure storage and access control.</w:t>
      </w:r>
    </w:p>
    <w:p w14:paraId="08844D22" w14:textId="77777777" w:rsidR="00FC3CC0" w:rsidRPr="00337988" w:rsidRDefault="00421DAF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Integrated Vault with various applications and services for dynamic secrets management, enhancing security and reducing the risk of credential exposure.</w:t>
      </w:r>
    </w:p>
    <w:p w14:paraId="76720E5D" w14:textId="6C349815" w:rsidR="00FC3CC0" w:rsidRPr="00337988" w:rsidRDefault="00FC3CC0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Configured and deployed project </w:t>
      </w:r>
      <w:r w:rsidRPr="0012684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Calico</w:t>
      </w:r>
      <w:r w:rsidR="00D04A17"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as CNI plugin in EKS to enable advanced network policy</w:t>
      </w:r>
      <w:r w:rsidR="00D24096"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enforcement and pod -level traffic control.</w:t>
      </w:r>
    </w:p>
    <w:p w14:paraId="3022E8CD" w14:textId="0921B892" w:rsidR="00D24096" w:rsidRPr="00337988" w:rsidRDefault="00D24096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Implemented </w:t>
      </w:r>
      <w:r w:rsidRPr="0012684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C</w:t>
      </w:r>
      <w:r w:rsidR="007622B1" w:rsidRPr="0012684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alico based K8’s network policies</w:t>
      </w:r>
      <w:r w:rsidR="007622B1"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to secure inter-pod communication and isolate</w:t>
      </w:r>
      <w:r w:rsidR="00A03D3E"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sensitive workloads.</w:t>
      </w:r>
    </w:p>
    <w:p w14:paraId="75B751BC" w14:textId="504C181D" w:rsidR="00A03D3E" w:rsidRPr="00337988" w:rsidRDefault="002B2494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Developed and maintained scalable </w:t>
      </w:r>
      <w:r w:rsidRPr="00461FB0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DAGs in </w:t>
      </w:r>
      <w:r w:rsidR="00B3037C"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Apache</w:t>
      </w:r>
      <w:r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 airflow</w:t>
      </w: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to orchestrate complex ETL</w:t>
      </w:r>
      <w:r w:rsidR="00B3037C"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pipelines across aws services.</w:t>
      </w:r>
    </w:p>
    <w:p w14:paraId="7B44EFD7" w14:textId="02B1AC11" w:rsidR="00B3037C" w:rsidRDefault="00B3037C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lastRenderedPageBreak/>
        <w:t>Implemented Custom Airflow ope</w:t>
      </w:r>
      <w:r w:rsidR="00337B7B"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rators integrated with </w:t>
      </w:r>
      <w:r w:rsidR="00337B7B"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AWS s3, RDS, Glue, Databricks and external API’s</w:t>
      </w:r>
      <w:r w:rsidR="00337B7B" w:rsidRP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.</w:t>
      </w:r>
    </w:p>
    <w:p w14:paraId="477E58A5" w14:textId="7968CD80" w:rsidR="00461FB0" w:rsidRPr="00461FB0" w:rsidRDefault="00461FB0" w:rsidP="00461FB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461FB0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Deployed and managed </w:t>
      </w:r>
      <w:r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Apache NiFi</w:t>
      </w:r>
      <w:r w:rsidRPr="00461FB0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in clustered mode using </w:t>
      </w:r>
      <w:r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Zookeeper</w:t>
      </w:r>
      <w:r w:rsidRPr="00461FB0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for high availability and horizontal scalability across multiple nodes.</w:t>
      </w:r>
    </w:p>
    <w:p w14:paraId="551B8B2E" w14:textId="72241417" w:rsidR="00461FB0" w:rsidRPr="00461FB0" w:rsidRDefault="00461FB0" w:rsidP="00461FB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461FB0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Automated </w:t>
      </w:r>
      <w:r w:rsidR="009F1FD9"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Apache </w:t>
      </w:r>
      <w:r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NiFi</w:t>
      </w:r>
      <w:r w:rsidRPr="00461FB0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infrastructure provisioning and configuration using Ansible, Terraform, and shell scripts, enabling repeatable, scalable deployments.</w:t>
      </w:r>
    </w:p>
    <w:p w14:paraId="1CB74A5D" w14:textId="0506B798" w:rsidR="00461FB0" w:rsidRPr="00461FB0" w:rsidRDefault="00461FB0" w:rsidP="00461FB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461FB0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Configured and optimized NiFi </w:t>
      </w:r>
      <w:r w:rsidR="007D406B" w:rsidRPr="00461FB0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Flow File</w:t>
      </w:r>
      <w:r w:rsidRPr="00461FB0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, Content, and Provenance repositories, adjusting thresholds and retention policies for performance and disk utilization.</w:t>
      </w:r>
    </w:p>
    <w:p w14:paraId="3EACA5C8" w14:textId="1A546009" w:rsidR="00461FB0" w:rsidRPr="00461FB0" w:rsidRDefault="00461FB0" w:rsidP="00461FB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461FB0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Integrated </w:t>
      </w:r>
      <w:r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NiFi Registry</w:t>
      </w:r>
      <w:r w:rsidRPr="00461FB0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for version control of flows and templates, enabling environment promotion and rollback in CI/CD pipelines</w:t>
      </w:r>
    </w:p>
    <w:p w14:paraId="4F9DCCEA" w14:textId="77777777" w:rsidR="00126847" w:rsidRPr="00337988" w:rsidRDefault="00126847" w:rsidP="00461FB0">
      <w:pPr>
        <w:pStyle w:val="ListParagraph"/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</w:p>
    <w:p w14:paraId="00876E04" w14:textId="56347389" w:rsidR="002A55B3" w:rsidRDefault="008C7EE7" w:rsidP="008C7EE7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</w:pP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Client: Broadridge </w:t>
      </w:r>
      <w:r w:rsidR="00AF6DD3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F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inancial, Newark,</w:t>
      </w:r>
      <w:r w:rsidR="00217176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NY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                       </w:t>
      </w:r>
      <w:r w:rsidR="00217176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Jan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202</w:t>
      </w:r>
      <w:r w:rsidR="00217176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3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-J</w:t>
      </w:r>
      <w:r w:rsidR="00217176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uly-2023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</w:t>
      </w:r>
      <w:r w:rsidR="00823194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                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Role:</w:t>
      </w:r>
      <w:r w:rsidRPr="00A866A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Sr.</w:t>
      </w:r>
      <w:r w:rsidR="00217176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SRE/DevOps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/Cloud Engineer</w:t>
      </w:r>
    </w:p>
    <w:p w14:paraId="634C9391" w14:textId="1F196C68" w:rsidR="00461FB0" w:rsidRDefault="00AF6DD3" w:rsidP="008C7EE7">
      <w:pPr>
        <w:spacing w:after="0" w:line="240" w:lineRule="auto"/>
        <w:jc w:val="both"/>
        <w:rPr>
          <w:rFonts w:asciiTheme="minorHAnsi" w:hAnsiTheme="minorHAnsi" w:cstheme="minorHAnsi"/>
          <w:b/>
          <w:i/>
          <w:iCs/>
        </w:rPr>
      </w:pPr>
      <w:r>
        <w:rPr>
          <w:rFonts w:asciiTheme="minorHAnsi" w:hAnsiTheme="minorHAnsi" w:cstheme="minorHAnsi"/>
          <w:b/>
          <w:i/>
          <w:iCs/>
        </w:rPr>
        <w:t>Responsibilities:</w:t>
      </w:r>
    </w:p>
    <w:p w14:paraId="6D12AD8F" w14:textId="77777777" w:rsidR="00AF6DD3" w:rsidRPr="008C7EE7" w:rsidRDefault="00AF6DD3" w:rsidP="008C7EE7">
      <w:p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</w:p>
    <w:p w14:paraId="04785B98" w14:textId="6DC95D90" w:rsidR="00E77F2C" w:rsidRPr="009F1FD9" w:rsidRDefault="00E77F2C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Designed and deployed scalable and secure infrastructure on Microsoft Azure using services like </w:t>
      </w:r>
      <w:r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Azure Virtual Machines, Azure App Services, and Azure Virtual Networks.</w:t>
      </w:r>
    </w:p>
    <w:p w14:paraId="185E96E2" w14:textId="653C6C12" w:rsidR="00E77F2C" w:rsidRPr="00DE7FBA" w:rsidRDefault="00E77F2C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Created and managed Azure Resource Groups, configured NSGs, and implemented VNet peering for secure communication between services.</w:t>
      </w:r>
    </w:p>
    <w:p w14:paraId="7FCF2C92" w14:textId="4B1435C5" w:rsidR="00E77F2C" w:rsidRPr="00DE7FBA" w:rsidRDefault="00E77F2C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Deployed and managed </w:t>
      </w:r>
      <w:r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Azure Kubernetes Service (AKS) </w:t>
      </w: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clusters, implementing CI/CD for containerized workloads with Helm and </w:t>
      </w:r>
      <w:r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GitOps</w:t>
      </w: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.</w:t>
      </w:r>
    </w:p>
    <w:p w14:paraId="49EDE063" w14:textId="14A409FA" w:rsidR="00E77F2C" w:rsidRPr="00DE7FBA" w:rsidRDefault="00E77F2C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Used Azure Bastion and Jumpbox VMs for secure access to production workloads within private subnets.</w:t>
      </w:r>
    </w:p>
    <w:p w14:paraId="3A6C1A77" w14:textId="77777777" w:rsidR="00823194" w:rsidRPr="00DE7FBA" w:rsidRDefault="00823194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Automated Azure resource provisioning using </w:t>
      </w:r>
      <w:r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Terraform and Azure Resource Manager (ARM</w:t>
      </w: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) templates, enabling repeatable, version-controlled deployments.</w:t>
      </w:r>
    </w:p>
    <w:p w14:paraId="1EE804FB" w14:textId="086C364F" w:rsidR="00823194" w:rsidRPr="00DE7FBA" w:rsidRDefault="00823194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Integrated Azure DevOps Pipelines with Terraform for fully automated </w:t>
      </w:r>
      <w:r w:rsidRPr="009F1FD9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IaC workflows</w:t>
      </w: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, including environment validation and approvals.</w:t>
      </w:r>
    </w:p>
    <w:p w14:paraId="4613D07F" w14:textId="5736D75F" w:rsidR="00823194" w:rsidRPr="00DE7FBA" w:rsidRDefault="00823194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Developed PowerShell and Bash scripts to automate post-deployment configurations, compliance checks, and backup routines</w:t>
      </w:r>
    </w:p>
    <w:p w14:paraId="1927CF8A" w14:textId="5DD74BC6" w:rsidR="0002396E" w:rsidRPr="00DE7FBA" w:rsidRDefault="0002396E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Built and maintained CI/CD pipelines using Azure DevOps, automating build, test, and release processes for .NET, Node.js, and Python applications.</w:t>
      </w:r>
    </w:p>
    <w:p w14:paraId="2751B0C9" w14:textId="4EBE0D37" w:rsidR="0002396E" w:rsidRPr="00DE7FBA" w:rsidRDefault="0002396E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Integrated Azure Repos with pipeline triggers, gated check-ins, and branch policies to enforce code quality and standards.</w:t>
      </w:r>
    </w:p>
    <w:p w14:paraId="03F7C5B9" w14:textId="53F5E562" w:rsidR="0002396E" w:rsidRPr="00DE7FBA" w:rsidRDefault="0002396E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Used Azure Artifacts to manage and publish versioned packages internally, improving build reproducibility across teams.</w:t>
      </w:r>
    </w:p>
    <w:p w14:paraId="35544611" w14:textId="76B8636F" w:rsidR="00DE7FBA" w:rsidRPr="00DE7FBA" w:rsidRDefault="00DE7FBA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Designed and deployed infrastructure across AWS and Azure, leveraging services such as </w:t>
      </w:r>
      <w:r w:rsidRPr="0098222A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EC2, VPC, S3, RDS, Azure VMs, App Services, VNet</w:t>
      </w: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, and Azure SQL to build scalable and resilient cloud-native solutions.</w:t>
      </w:r>
    </w:p>
    <w:p w14:paraId="7D10D6A2" w14:textId="7CC2DFC4" w:rsidR="00DE7FBA" w:rsidRPr="00DE7FBA" w:rsidRDefault="00DE7FBA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Managed multi-cloud Kubernetes clusters (EKS/AKS), </w:t>
      </w:r>
      <w:r w:rsidRPr="0098222A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implementing Helm charts, HPA</w:t>
      </w: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, network policies, and secure CI/CD integrations using </w:t>
      </w:r>
      <w:r w:rsidRPr="0098222A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GitHub Actions and Azure DevOps</w:t>
      </w: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.</w:t>
      </w:r>
    </w:p>
    <w:p w14:paraId="0A070A9A" w14:textId="1D7C40B3" w:rsidR="00DE7FBA" w:rsidRPr="00DE7FBA" w:rsidRDefault="00DE7FBA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Automated infrastructure provisioning with Terraform, CloudFormation, and ARM templates, reducing manual provisioning time by over 70%.</w:t>
      </w:r>
    </w:p>
    <w:p w14:paraId="4B2E7243" w14:textId="33AA034F" w:rsidR="00DE7FBA" w:rsidRPr="00DE7FBA" w:rsidRDefault="00DE7FBA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Developed and maintained CI/CD pipelines using Jenkins, Azure DevOps, and GitLab CI, integrating with SonarQube, Nexus, and Artifactory for complete build, test, and deployment workflows.</w:t>
      </w:r>
    </w:p>
    <w:p w14:paraId="4FE256A5" w14:textId="08637F8C" w:rsidR="00DE7FBA" w:rsidRPr="00DE7FBA" w:rsidRDefault="00DE7FBA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Containerized microservices with Docker, managed orchestration with Kubernetes, and enforced RBAC, PodSecurityPolicies, and Secrets Management for production-grade environments.</w:t>
      </w:r>
    </w:p>
    <w:p w14:paraId="3922DDC5" w14:textId="7F5F93B1" w:rsidR="00DE7FBA" w:rsidRPr="00DE7FBA" w:rsidRDefault="00DE7FBA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Implemented advanced deployment strategies including blue/green and canary deployments using Istio and native AKS/EKS features.</w:t>
      </w:r>
    </w:p>
    <w:p w14:paraId="09A2A2A4" w14:textId="002A8C31" w:rsidR="00DE7FBA" w:rsidRPr="00DE7FBA" w:rsidRDefault="00DE7FBA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Configured monitoring and observability stacks: Azure Monitor, CloudWatch, Grafana, Prometheus, and ELK/EFK, enabling actionable dashboards and real-time alerting.</w:t>
      </w:r>
    </w:p>
    <w:p w14:paraId="3F461969" w14:textId="38B1277B" w:rsidR="00DE7FBA" w:rsidRPr="00DE7FBA" w:rsidRDefault="00DE7FBA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Enforced security best practices using Azure Key Vault, AWS KMS, IAM policies, RBAC, and automated compliance checks via Azure Policy and AWS Config.</w:t>
      </w:r>
    </w:p>
    <w:p w14:paraId="7F49B4F2" w14:textId="0C9C7567" w:rsidR="00DE7FBA" w:rsidRPr="00DE7FBA" w:rsidRDefault="00DE7FBA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lastRenderedPageBreak/>
        <w:t xml:space="preserve"> Managed secrets, tokens, and certificates across clouds using </w:t>
      </w:r>
      <w:r w:rsidRPr="0098222A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HashiCorp</w:t>
      </w: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Vault and integrated with CI/CD workflows securely.</w:t>
      </w:r>
    </w:p>
    <w:p w14:paraId="49AFA605" w14:textId="29429ADB" w:rsidR="00DE7FBA" w:rsidRPr="00DE7FBA" w:rsidRDefault="00DE7FBA" w:rsidP="00DE7FB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Optimized cloud spends using </w:t>
      </w:r>
      <w:r w:rsidRPr="000330D2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Azure Cost Management and AWS Cost Explorer</w:t>
      </w:r>
      <w:r w:rsidRPr="00DE7FB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, applying budgets, alerts, and resource tagging strategies.</w:t>
      </w:r>
    </w:p>
    <w:p w14:paraId="7280DC43" w14:textId="37BD830D" w:rsidR="00DE7FBA" w:rsidRPr="00DE7FBA" w:rsidRDefault="00DE7FBA" w:rsidP="00DE7FB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DE7FBA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Supported application performance tuning in </w:t>
      </w:r>
      <w:r w:rsidRPr="00DE7FBA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MongoDB clusters</w:t>
      </w:r>
      <w:r w:rsidRPr="00DE7FBA">
        <w:rPr>
          <w:rFonts w:ascii="Times New Roman" w:eastAsia="Times New Roman" w:hAnsi="Times New Roman"/>
          <w:sz w:val="24"/>
          <w:szCs w:val="24"/>
          <w:lang w:val="en-IN" w:eastAsia="en-IN"/>
        </w:rPr>
        <w:t>, configured in EKS with autoscaling, sharding, and observability integrations.</w:t>
      </w:r>
    </w:p>
    <w:p w14:paraId="44F1A67A" w14:textId="77777777" w:rsidR="00B2213D" w:rsidRPr="00AF6DD3" w:rsidRDefault="00B2213D" w:rsidP="00AF6DD3">
      <w:pPr>
        <w:spacing w:after="0"/>
        <w:jc w:val="both"/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lang w:val="en-GB" w:eastAsia="en-IN"/>
        </w:rPr>
      </w:pPr>
    </w:p>
    <w:p w14:paraId="6D77FC9E" w14:textId="49802C46" w:rsidR="00B33752" w:rsidRDefault="00B33752" w:rsidP="00A866A5">
      <w:pPr>
        <w:spacing w:after="0"/>
        <w:jc w:val="both"/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</w:pP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Client: </w:t>
      </w:r>
      <w:r w:rsidR="00A332C8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Citi Bank</w:t>
      </w:r>
      <w:r w:rsidR="00A866A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, </w:t>
      </w:r>
      <w:r w:rsidR="00D45E9A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Dallas, TX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                                            </w:t>
      </w:r>
      <w:r w:rsidR="00A866A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J</w:t>
      </w:r>
      <w:r w:rsidR="00D45E9A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une 2022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-</w:t>
      </w:r>
      <w:r w:rsidR="00D45E9A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Jan</w:t>
      </w:r>
      <w:r w:rsidR="004E227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-2023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</w:t>
      </w:r>
      <w:r w:rsidR="00A866A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                  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Role:</w:t>
      </w:r>
      <w:r w:rsidR="00A866A5" w:rsidRPr="00A866A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</w:t>
      </w:r>
      <w:r w:rsidR="004E227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Sr.DevSecOps</w:t>
      </w:r>
      <w:r w:rsidR="00A65F02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/</w:t>
      </w:r>
      <w:r w:rsidR="00A866A5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Cloud Platform Engineer     </w:t>
      </w:r>
    </w:p>
    <w:p w14:paraId="1D25484B" w14:textId="6320E7DB" w:rsidR="0058290B" w:rsidRDefault="0058290B" w:rsidP="00A866A5">
      <w:pPr>
        <w:spacing w:after="0"/>
        <w:jc w:val="both"/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</w:pPr>
      <w:r>
        <w:rPr>
          <w:rFonts w:asciiTheme="minorHAnsi" w:hAnsiTheme="minorHAnsi" w:cstheme="minorHAnsi"/>
          <w:b/>
          <w:i/>
          <w:iCs/>
        </w:rPr>
        <w:t>Responsibilities:</w:t>
      </w:r>
    </w:p>
    <w:p w14:paraId="163E5F85" w14:textId="111DFA30" w:rsidR="0058290B" w:rsidRPr="005917E0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8290B">
        <w:rPr>
          <w:bCs/>
          <w:i/>
          <w:iCs/>
          <w:sz w:val="24"/>
          <w:szCs w:val="24"/>
        </w:rPr>
        <w:t xml:space="preserve">Migrated </w:t>
      </w:r>
      <w:r w:rsidRPr="009C1680">
        <w:rPr>
          <w:b/>
          <w:i/>
          <w:iCs/>
          <w:sz w:val="24"/>
          <w:szCs w:val="24"/>
        </w:rPr>
        <w:t>Cloud Formation</w:t>
      </w:r>
      <w:r w:rsidRPr="0058290B">
        <w:rPr>
          <w:bCs/>
          <w:i/>
          <w:iCs/>
          <w:sz w:val="24"/>
          <w:szCs w:val="24"/>
        </w:rPr>
        <w:t xml:space="preserve"> JSON templates to</w:t>
      </w:r>
      <w:r w:rsidR="005917E0">
        <w:rPr>
          <w:bCs/>
          <w:i/>
          <w:iCs/>
          <w:sz w:val="24"/>
          <w:szCs w:val="24"/>
        </w:rPr>
        <w:t xml:space="preserve"> Cloud formation and IaC </w:t>
      </w:r>
      <w:r w:rsidRPr="0058290B">
        <w:rPr>
          <w:bCs/>
          <w:i/>
          <w:iCs/>
          <w:sz w:val="24"/>
          <w:szCs w:val="24"/>
        </w:rPr>
        <w:t>templates for efficient provisioning and management of resources</w:t>
      </w:r>
      <w:r>
        <w:rPr>
          <w:bCs/>
          <w:i/>
          <w:iCs/>
          <w:sz w:val="24"/>
          <w:szCs w:val="24"/>
        </w:rPr>
        <w:t xml:space="preserve"> </w:t>
      </w:r>
      <w:r w:rsidRPr="0058290B">
        <w:rPr>
          <w:b/>
          <w:i/>
          <w:iCs/>
          <w:sz w:val="24"/>
          <w:szCs w:val="24"/>
        </w:rPr>
        <w:t>Integrated DevOps with A</w:t>
      </w:r>
      <w:r w:rsidR="000653E6">
        <w:rPr>
          <w:b/>
          <w:i/>
          <w:iCs/>
          <w:sz w:val="24"/>
          <w:szCs w:val="24"/>
        </w:rPr>
        <w:t>ws</w:t>
      </w:r>
      <w:r w:rsidRPr="0058290B">
        <w:rPr>
          <w:b/>
          <w:i/>
          <w:iCs/>
          <w:sz w:val="24"/>
          <w:szCs w:val="24"/>
        </w:rPr>
        <w:t xml:space="preserve"> services, </w:t>
      </w:r>
      <w:r w:rsidRPr="005917E0">
        <w:rPr>
          <w:bCs/>
          <w:i/>
          <w:iCs/>
          <w:sz w:val="24"/>
          <w:szCs w:val="24"/>
        </w:rPr>
        <w:t>enhancing collaboration and automation across the development and deployment lifecycle.</w:t>
      </w:r>
    </w:p>
    <w:p w14:paraId="32B0E9CA" w14:textId="52E20ECC" w:rsidR="0058290B" w:rsidRPr="0058290B" w:rsidRDefault="0058290B" w:rsidP="0058290B">
      <w:pPr>
        <w:numPr>
          <w:ilvl w:val="0"/>
          <w:numId w:val="12"/>
        </w:numPr>
        <w:tabs>
          <w:tab w:val="left" w:pos="360"/>
        </w:tabs>
        <w:suppressAutoHyphens/>
        <w:spacing w:after="0" w:line="240" w:lineRule="auto"/>
        <w:ind w:right="400"/>
        <w:outlineLvl w:val="0"/>
        <w:rPr>
          <w:rFonts w:eastAsia="Arial" w:cs="Calibri"/>
          <w:i/>
          <w:iCs/>
          <w:color w:val="262626"/>
          <w:sz w:val="24"/>
          <w:szCs w:val="24"/>
        </w:rPr>
      </w:pPr>
      <w:r w:rsidRPr="0058290B">
        <w:rPr>
          <w:rFonts w:cs="Calibri"/>
          <w:i/>
          <w:iCs/>
          <w:color w:val="262626"/>
          <w:sz w:val="24"/>
          <w:szCs w:val="24"/>
        </w:rPr>
        <w:t xml:space="preserve">Troubleshooting issues on </w:t>
      </w:r>
      <w:r w:rsidRPr="0058290B">
        <w:rPr>
          <w:rFonts w:cs="Calibri"/>
          <w:b/>
          <w:i/>
          <w:iCs/>
          <w:color w:val="262626"/>
          <w:sz w:val="24"/>
          <w:szCs w:val="24"/>
        </w:rPr>
        <w:t>Ansible</w:t>
      </w:r>
      <w:r w:rsidRPr="0058290B">
        <w:rPr>
          <w:rFonts w:cs="Calibri"/>
          <w:i/>
          <w:iCs/>
          <w:color w:val="262626"/>
          <w:sz w:val="24"/>
          <w:szCs w:val="24"/>
        </w:rPr>
        <w:t xml:space="preserve">, </w:t>
      </w:r>
      <w:r w:rsidRPr="0058290B">
        <w:rPr>
          <w:rFonts w:cs="Calibri"/>
          <w:b/>
          <w:bCs/>
          <w:i/>
          <w:iCs/>
          <w:color w:val="262626"/>
          <w:sz w:val="24"/>
          <w:szCs w:val="24"/>
        </w:rPr>
        <w:t>Red Hat satellite servers</w:t>
      </w:r>
      <w:r w:rsidRPr="0058290B">
        <w:rPr>
          <w:rFonts w:cs="Calibri"/>
          <w:i/>
          <w:iCs/>
          <w:color w:val="262626"/>
          <w:sz w:val="24"/>
          <w:szCs w:val="24"/>
        </w:rPr>
        <w:t xml:space="preserve">, </w:t>
      </w:r>
      <w:r w:rsidRPr="0058290B">
        <w:rPr>
          <w:rFonts w:cs="Calibri"/>
          <w:b/>
          <w:bCs/>
          <w:i/>
          <w:iCs/>
          <w:color w:val="262626"/>
          <w:sz w:val="24"/>
          <w:szCs w:val="24"/>
        </w:rPr>
        <w:t>Chef and Azure</w:t>
      </w:r>
      <w:r w:rsidR="00C8134E">
        <w:rPr>
          <w:rFonts w:cs="Calibri"/>
          <w:b/>
          <w:bCs/>
          <w:i/>
          <w:iCs/>
          <w:color w:val="262626"/>
          <w:sz w:val="24"/>
          <w:szCs w:val="24"/>
        </w:rPr>
        <w:t>/AWS</w:t>
      </w:r>
      <w:r w:rsidRPr="0058290B">
        <w:rPr>
          <w:rFonts w:cs="Calibri"/>
          <w:b/>
          <w:bCs/>
          <w:i/>
          <w:iCs/>
          <w:color w:val="262626"/>
          <w:sz w:val="24"/>
          <w:szCs w:val="24"/>
        </w:rPr>
        <w:t xml:space="preserve"> portal</w:t>
      </w:r>
      <w:r w:rsidRPr="0058290B">
        <w:rPr>
          <w:rFonts w:cs="Calibri"/>
          <w:i/>
          <w:iCs/>
          <w:color w:val="262626"/>
          <w:sz w:val="24"/>
          <w:szCs w:val="24"/>
        </w:rPr>
        <w:t xml:space="preserve">. Resizing the servers and adding storage on cloud servers through </w:t>
      </w:r>
      <w:r w:rsidR="00D45E9A">
        <w:rPr>
          <w:rFonts w:cs="Calibri"/>
          <w:b/>
          <w:i/>
          <w:iCs/>
          <w:color w:val="262626"/>
          <w:sz w:val="24"/>
          <w:szCs w:val="24"/>
        </w:rPr>
        <w:t>IaC</w:t>
      </w:r>
      <w:r w:rsidRPr="0058290B">
        <w:rPr>
          <w:rFonts w:cs="Calibri"/>
          <w:i/>
          <w:iCs/>
          <w:color w:val="262626"/>
          <w:sz w:val="24"/>
          <w:szCs w:val="24"/>
        </w:rPr>
        <w:t xml:space="preserve"> and </w:t>
      </w:r>
      <w:r w:rsidR="00C8134E">
        <w:rPr>
          <w:rFonts w:cs="Calibri"/>
          <w:b/>
          <w:i/>
          <w:iCs/>
          <w:color w:val="262626"/>
          <w:sz w:val="24"/>
          <w:szCs w:val="24"/>
        </w:rPr>
        <w:t>AWS</w:t>
      </w:r>
      <w:r w:rsidRPr="0058290B">
        <w:rPr>
          <w:rFonts w:cs="Calibri"/>
          <w:i/>
          <w:iCs/>
          <w:color w:val="262626"/>
          <w:sz w:val="24"/>
          <w:szCs w:val="24"/>
        </w:rPr>
        <w:t xml:space="preserve"> portal.</w:t>
      </w:r>
    </w:p>
    <w:p w14:paraId="4805B6E2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8290B">
        <w:rPr>
          <w:bCs/>
          <w:i/>
          <w:iCs/>
          <w:sz w:val="24"/>
          <w:szCs w:val="24"/>
        </w:rPr>
        <w:t>Integrated delivery</w:t>
      </w:r>
      <w:r w:rsidRPr="0058290B">
        <w:rPr>
          <w:b/>
          <w:i/>
          <w:iCs/>
          <w:sz w:val="24"/>
          <w:szCs w:val="24"/>
        </w:rPr>
        <w:t xml:space="preserve"> (CI and CD process)</w:t>
      </w:r>
      <w:r w:rsidRPr="0058290B">
        <w:rPr>
          <w:bCs/>
          <w:i/>
          <w:iCs/>
          <w:sz w:val="24"/>
          <w:szCs w:val="24"/>
        </w:rPr>
        <w:t xml:space="preserve"> Using </w:t>
      </w:r>
      <w:r w:rsidRPr="0058290B">
        <w:rPr>
          <w:b/>
          <w:i/>
          <w:iCs/>
          <w:sz w:val="24"/>
          <w:szCs w:val="24"/>
        </w:rPr>
        <w:t>Jenkins</w:t>
      </w:r>
      <w:r w:rsidRPr="0058290B">
        <w:rPr>
          <w:bCs/>
          <w:i/>
          <w:iCs/>
          <w:sz w:val="24"/>
          <w:szCs w:val="24"/>
        </w:rPr>
        <w:t xml:space="preserve">, created </w:t>
      </w:r>
      <w:r w:rsidRPr="0058290B">
        <w:rPr>
          <w:b/>
          <w:i/>
          <w:iCs/>
          <w:sz w:val="24"/>
          <w:szCs w:val="24"/>
        </w:rPr>
        <w:t>Local, Virtual Repositories</w:t>
      </w:r>
      <w:r w:rsidRPr="0058290B">
        <w:rPr>
          <w:bCs/>
          <w:i/>
          <w:iCs/>
          <w:sz w:val="24"/>
          <w:szCs w:val="24"/>
        </w:rPr>
        <w:t xml:space="preserve"> in Artifactory for the project and release builds, repository management in </w:t>
      </w:r>
      <w:r w:rsidRPr="0058290B">
        <w:rPr>
          <w:b/>
          <w:i/>
          <w:iCs/>
          <w:sz w:val="24"/>
          <w:szCs w:val="24"/>
        </w:rPr>
        <w:t>Maven</w:t>
      </w:r>
      <w:r w:rsidRPr="0058290B">
        <w:rPr>
          <w:bCs/>
          <w:i/>
          <w:iCs/>
          <w:sz w:val="24"/>
          <w:szCs w:val="24"/>
        </w:rPr>
        <w:t xml:space="preserve"> to share </w:t>
      </w:r>
      <w:r w:rsidRPr="0058290B">
        <w:rPr>
          <w:b/>
          <w:i/>
          <w:iCs/>
          <w:sz w:val="24"/>
          <w:szCs w:val="24"/>
        </w:rPr>
        <w:t xml:space="preserve">snapshots and releases </w:t>
      </w:r>
      <w:r w:rsidRPr="0058290B">
        <w:rPr>
          <w:bCs/>
          <w:i/>
          <w:iCs/>
          <w:sz w:val="24"/>
          <w:szCs w:val="24"/>
        </w:rPr>
        <w:t xml:space="preserve">of internal projects using JFrog Artifactory tool and Managed project dependencies by creating parent-child relationships between projects. </w:t>
      </w:r>
    </w:p>
    <w:p w14:paraId="1E45E767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8290B">
        <w:rPr>
          <w:bCs/>
          <w:i/>
          <w:iCs/>
          <w:sz w:val="24"/>
          <w:szCs w:val="24"/>
        </w:rPr>
        <w:t xml:space="preserve">Configured </w:t>
      </w:r>
      <w:r w:rsidRPr="0058290B">
        <w:rPr>
          <w:b/>
          <w:i/>
          <w:iCs/>
          <w:sz w:val="24"/>
          <w:szCs w:val="24"/>
        </w:rPr>
        <w:t>SSH, SMTP, Build Tools, and Source Control repositories in Jenkins. Installed multiple plugins to Jenkins</w:t>
      </w:r>
      <w:r w:rsidRPr="0058290B">
        <w:rPr>
          <w:bCs/>
          <w:i/>
          <w:iCs/>
          <w:sz w:val="24"/>
          <w:szCs w:val="24"/>
        </w:rPr>
        <w:t xml:space="preserve">. Configured Proxy to get auto updates. </w:t>
      </w:r>
    </w:p>
    <w:p w14:paraId="7ACB1216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8290B">
        <w:rPr>
          <w:bCs/>
          <w:i/>
          <w:iCs/>
          <w:sz w:val="24"/>
          <w:szCs w:val="24"/>
        </w:rPr>
        <w:t xml:space="preserve">Integration of </w:t>
      </w:r>
      <w:r w:rsidRPr="0058290B">
        <w:rPr>
          <w:b/>
          <w:i/>
          <w:iCs/>
          <w:sz w:val="24"/>
          <w:szCs w:val="24"/>
        </w:rPr>
        <w:t xml:space="preserve">Automated Build with Deployment Pipeline installed Chef Server and clients to pick up the Build from Jenkins </w:t>
      </w:r>
      <w:r w:rsidRPr="0058290B">
        <w:rPr>
          <w:bCs/>
          <w:i/>
          <w:iCs/>
          <w:sz w:val="24"/>
          <w:szCs w:val="24"/>
        </w:rPr>
        <w:t>repository and deploy in target environments (</w:t>
      </w:r>
      <w:r w:rsidRPr="0058290B">
        <w:rPr>
          <w:b/>
          <w:i/>
          <w:iCs/>
          <w:sz w:val="24"/>
          <w:szCs w:val="24"/>
        </w:rPr>
        <w:t>Integration, QA, and Prod</w:t>
      </w:r>
      <w:r w:rsidRPr="0058290B">
        <w:rPr>
          <w:bCs/>
          <w:i/>
          <w:iCs/>
          <w:sz w:val="24"/>
          <w:szCs w:val="24"/>
        </w:rPr>
        <w:t>).</w:t>
      </w:r>
    </w:p>
    <w:p w14:paraId="5B81D49F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/>
          <w:i/>
          <w:iCs/>
          <w:sz w:val="24"/>
          <w:szCs w:val="24"/>
        </w:rPr>
      </w:pPr>
      <w:r w:rsidRPr="0058290B">
        <w:rPr>
          <w:bCs/>
          <w:i/>
          <w:iCs/>
          <w:sz w:val="24"/>
          <w:szCs w:val="24"/>
        </w:rPr>
        <w:t xml:space="preserve">Performed </w:t>
      </w:r>
      <w:r w:rsidRPr="0058290B">
        <w:rPr>
          <w:b/>
          <w:i/>
          <w:iCs/>
          <w:sz w:val="24"/>
          <w:szCs w:val="24"/>
        </w:rPr>
        <w:t>SVN to Git migration</w:t>
      </w:r>
      <w:r w:rsidRPr="0058290B">
        <w:rPr>
          <w:bCs/>
          <w:i/>
          <w:iCs/>
          <w:sz w:val="24"/>
          <w:szCs w:val="24"/>
        </w:rPr>
        <w:t xml:space="preserve"> with careful analysis and migrated all </w:t>
      </w:r>
      <w:r w:rsidRPr="0058290B">
        <w:rPr>
          <w:b/>
          <w:i/>
          <w:iCs/>
          <w:sz w:val="24"/>
          <w:szCs w:val="24"/>
        </w:rPr>
        <w:t>branches, tags, along with commit history using Git -SVN utility.</w:t>
      </w:r>
    </w:p>
    <w:p w14:paraId="330E2610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/>
          <w:i/>
          <w:iCs/>
          <w:sz w:val="24"/>
          <w:szCs w:val="24"/>
        </w:rPr>
      </w:pPr>
      <w:r w:rsidRPr="005917E0">
        <w:rPr>
          <w:bCs/>
          <w:i/>
          <w:iCs/>
          <w:sz w:val="24"/>
          <w:szCs w:val="24"/>
        </w:rPr>
        <w:t xml:space="preserve">Managed </w:t>
      </w:r>
      <w:r w:rsidRPr="005917E0">
        <w:rPr>
          <w:b/>
          <w:i/>
          <w:iCs/>
          <w:sz w:val="24"/>
          <w:szCs w:val="24"/>
        </w:rPr>
        <w:t>OpenShift clusters</w:t>
      </w:r>
      <w:r w:rsidRPr="005917E0">
        <w:rPr>
          <w:bCs/>
          <w:i/>
          <w:iCs/>
          <w:sz w:val="24"/>
          <w:szCs w:val="24"/>
        </w:rPr>
        <w:t>, including installation, configuration, and maintenance tasks</w:t>
      </w:r>
      <w:r w:rsidRPr="0058290B">
        <w:rPr>
          <w:b/>
          <w:i/>
          <w:iCs/>
          <w:sz w:val="24"/>
          <w:szCs w:val="24"/>
        </w:rPr>
        <w:t>.</w:t>
      </w:r>
    </w:p>
    <w:p w14:paraId="40D6F7FF" w14:textId="77777777" w:rsidR="0058290B" w:rsidRPr="005917E0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917E0">
        <w:rPr>
          <w:bCs/>
          <w:i/>
          <w:iCs/>
          <w:sz w:val="24"/>
          <w:szCs w:val="24"/>
        </w:rPr>
        <w:t xml:space="preserve">Automated deployment workflows using </w:t>
      </w:r>
      <w:r w:rsidRPr="00D45E9A">
        <w:rPr>
          <w:b/>
          <w:i/>
          <w:iCs/>
          <w:sz w:val="24"/>
          <w:szCs w:val="24"/>
        </w:rPr>
        <w:t>OpenShift Operators, Helm charts, and CI/CD pipelines</w:t>
      </w:r>
      <w:r w:rsidRPr="005917E0">
        <w:rPr>
          <w:bCs/>
          <w:i/>
          <w:iCs/>
          <w:sz w:val="24"/>
          <w:szCs w:val="24"/>
        </w:rPr>
        <w:t>.</w:t>
      </w:r>
    </w:p>
    <w:p w14:paraId="11F4D6B8" w14:textId="79CDDCD8" w:rsidR="0058290B" w:rsidRPr="005917E0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917E0">
        <w:rPr>
          <w:bCs/>
          <w:i/>
          <w:iCs/>
          <w:sz w:val="24"/>
          <w:szCs w:val="24"/>
        </w:rPr>
        <w:t xml:space="preserve">Implemented </w:t>
      </w:r>
      <w:r w:rsidR="007D406B" w:rsidRPr="005917E0">
        <w:rPr>
          <w:bCs/>
          <w:i/>
          <w:iCs/>
          <w:sz w:val="24"/>
          <w:szCs w:val="24"/>
        </w:rPr>
        <w:t>the best security</w:t>
      </w:r>
      <w:r w:rsidRPr="005917E0">
        <w:rPr>
          <w:bCs/>
          <w:i/>
          <w:iCs/>
          <w:sz w:val="24"/>
          <w:szCs w:val="24"/>
        </w:rPr>
        <w:t xml:space="preserve"> practices in </w:t>
      </w:r>
      <w:r w:rsidRPr="00D45E9A">
        <w:rPr>
          <w:b/>
          <w:i/>
          <w:iCs/>
          <w:sz w:val="24"/>
          <w:szCs w:val="24"/>
        </w:rPr>
        <w:t>OpenShift</w:t>
      </w:r>
      <w:r w:rsidRPr="005917E0">
        <w:rPr>
          <w:bCs/>
          <w:i/>
          <w:iCs/>
          <w:sz w:val="24"/>
          <w:szCs w:val="24"/>
        </w:rPr>
        <w:t xml:space="preserve">, including role-based access control </w:t>
      </w:r>
      <w:r w:rsidRPr="00D45E9A">
        <w:rPr>
          <w:b/>
          <w:i/>
          <w:iCs/>
          <w:sz w:val="24"/>
          <w:szCs w:val="24"/>
        </w:rPr>
        <w:t>(RBAC</w:t>
      </w:r>
      <w:r w:rsidRPr="005917E0">
        <w:rPr>
          <w:bCs/>
          <w:i/>
          <w:iCs/>
          <w:sz w:val="24"/>
          <w:szCs w:val="24"/>
        </w:rPr>
        <w:t>) and network policies.</w:t>
      </w:r>
    </w:p>
    <w:p w14:paraId="78DE0597" w14:textId="77777777" w:rsidR="0058290B" w:rsidRPr="005917E0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917E0">
        <w:rPr>
          <w:bCs/>
          <w:i/>
          <w:iCs/>
          <w:sz w:val="24"/>
          <w:szCs w:val="24"/>
        </w:rPr>
        <w:t xml:space="preserve">Monitored and optimized </w:t>
      </w:r>
      <w:r w:rsidRPr="00CC6FA6">
        <w:rPr>
          <w:b/>
          <w:i/>
          <w:iCs/>
          <w:sz w:val="24"/>
          <w:szCs w:val="24"/>
        </w:rPr>
        <w:t>OpenShift performance</w:t>
      </w:r>
      <w:r w:rsidRPr="005917E0">
        <w:rPr>
          <w:bCs/>
          <w:i/>
          <w:iCs/>
          <w:sz w:val="24"/>
          <w:szCs w:val="24"/>
        </w:rPr>
        <w:t xml:space="preserve">, </w:t>
      </w:r>
      <w:r w:rsidRPr="00CC6FA6">
        <w:rPr>
          <w:bCs/>
          <w:i/>
          <w:iCs/>
          <w:sz w:val="24"/>
          <w:szCs w:val="24"/>
        </w:rPr>
        <w:t>troubleshooting</w:t>
      </w:r>
      <w:r w:rsidRPr="005917E0">
        <w:rPr>
          <w:bCs/>
          <w:i/>
          <w:iCs/>
          <w:sz w:val="24"/>
          <w:szCs w:val="24"/>
        </w:rPr>
        <w:t xml:space="preserve"> issues to ensure smooth operation.</w:t>
      </w:r>
    </w:p>
    <w:p w14:paraId="78896D42" w14:textId="77777777" w:rsidR="0058290B" w:rsidRPr="005917E0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917E0">
        <w:rPr>
          <w:bCs/>
          <w:i/>
          <w:iCs/>
          <w:sz w:val="24"/>
          <w:szCs w:val="24"/>
        </w:rPr>
        <w:t>Collaborated with development teams to containerize applications and deploy them on OpenShift.</w:t>
      </w:r>
    </w:p>
    <w:p w14:paraId="4B318379" w14:textId="77777777" w:rsidR="0058290B" w:rsidRPr="005917E0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917E0">
        <w:rPr>
          <w:bCs/>
          <w:i/>
          <w:iCs/>
          <w:sz w:val="24"/>
          <w:szCs w:val="24"/>
        </w:rPr>
        <w:t>Provided training and documentation for OpenShift usage and best practices to team members.</w:t>
      </w:r>
    </w:p>
    <w:p w14:paraId="458D9498" w14:textId="5671925B" w:rsidR="0058290B" w:rsidRPr="005917E0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917E0">
        <w:rPr>
          <w:bCs/>
          <w:i/>
          <w:iCs/>
          <w:sz w:val="24"/>
          <w:szCs w:val="24"/>
        </w:rPr>
        <w:t xml:space="preserve">Stayed updated with </w:t>
      </w:r>
      <w:r w:rsidRPr="00CC6FA6">
        <w:rPr>
          <w:b/>
          <w:i/>
          <w:iCs/>
          <w:sz w:val="24"/>
          <w:szCs w:val="24"/>
        </w:rPr>
        <w:t>OpenShift</w:t>
      </w:r>
      <w:r w:rsidRPr="005917E0">
        <w:rPr>
          <w:bCs/>
          <w:i/>
          <w:iCs/>
          <w:sz w:val="24"/>
          <w:szCs w:val="24"/>
        </w:rPr>
        <w:t xml:space="preserve"> releases and features, implementing new functionalities to improve infrastructure efficiency</w:t>
      </w:r>
      <w:r w:rsidR="00D45E9A">
        <w:rPr>
          <w:bCs/>
          <w:i/>
          <w:iCs/>
          <w:sz w:val="24"/>
          <w:szCs w:val="24"/>
        </w:rPr>
        <w:t xml:space="preserve"> through </w:t>
      </w:r>
      <w:r w:rsidR="00D45E9A" w:rsidRPr="00D45E9A">
        <w:rPr>
          <w:b/>
          <w:i/>
          <w:iCs/>
          <w:sz w:val="24"/>
          <w:szCs w:val="24"/>
        </w:rPr>
        <w:t>Lightspeed</w:t>
      </w:r>
      <w:r w:rsidRPr="005917E0">
        <w:rPr>
          <w:bCs/>
          <w:i/>
          <w:iCs/>
          <w:sz w:val="24"/>
          <w:szCs w:val="24"/>
        </w:rPr>
        <w:t>.</w:t>
      </w:r>
    </w:p>
    <w:p w14:paraId="638A6AAD" w14:textId="77777777" w:rsidR="0058290B" w:rsidRPr="005917E0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917E0">
        <w:rPr>
          <w:bCs/>
          <w:i/>
          <w:iCs/>
          <w:sz w:val="24"/>
          <w:szCs w:val="24"/>
        </w:rPr>
        <w:t>Implemented backup and disaster recovery strategies for OpenShift clusters to ensure data integrity and availability.</w:t>
      </w:r>
    </w:p>
    <w:p w14:paraId="29EBFE74" w14:textId="375C2F08" w:rsidR="0058290B" w:rsidRPr="005917E0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917E0">
        <w:rPr>
          <w:bCs/>
          <w:i/>
          <w:iCs/>
          <w:sz w:val="24"/>
          <w:szCs w:val="24"/>
        </w:rPr>
        <w:t>Installed, Configured System Administering Jenkins for Continuous Integration and performed continuous deployments with push button operation mechanisms and end to end automation of Continuous Deployment and Configuration Management.</w:t>
      </w:r>
    </w:p>
    <w:p w14:paraId="1578F19F" w14:textId="25FF7C89" w:rsidR="0058290B" w:rsidRPr="004D14EB" w:rsidRDefault="0058290B" w:rsidP="004D14E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917E0">
        <w:rPr>
          <w:bCs/>
          <w:i/>
          <w:iCs/>
          <w:sz w:val="24"/>
          <w:szCs w:val="24"/>
        </w:rPr>
        <w:t>Integrated OpenStack with other systems and services, such as monitoring tools (e.g., Prometheus, Grafana) and identity management systems (e.g., LDAP, Active Directory).</w:t>
      </w:r>
    </w:p>
    <w:p w14:paraId="5BDA21DF" w14:textId="68E6D4A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8290B">
        <w:rPr>
          <w:bCs/>
          <w:i/>
          <w:iCs/>
          <w:sz w:val="24"/>
          <w:szCs w:val="24"/>
        </w:rPr>
        <w:t xml:space="preserve">Utilizing </w:t>
      </w:r>
      <w:r w:rsidRPr="0058290B">
        <w:rPr>
          <w:b/>
          <w:i/>
          <w:iCs/>
          <w:sz w:val="24"/>
          <w:szCs w:val="24"/>
        </w:rPr>
        <w:t>EBS</w:t>
      </w:r>
      <w:r w:rsidR="005917E0">
        <w:rPr>
          <w:b/>
          <w:i/>
          <w:iCs/>
          <w:sz w:val="24"/>
          <w:szCs w:val="24"/>
        </w:rPr>
        <w:t xml:space="preserve"> and EFS</w:t>
      </w:r>
      <w:r w:rsidRPr="0058290B">
        <w:rPr>
          <w:b/>
          <w:i/>
          <w:iCs/>
          <w:sz w:val="24"/>
          <w:szCs w:val="24"/>
        </w:rPr>
        <w:t xml:space="preserve"> Volumes management and snapshots for backups using script</w:t>
      </w:r>
      <w:r w:rsidRPr="0058290B">
        <w:rPr>
          <w:bCs/>
          <w:i/>
          <w:iCs/>
          <w:sz w:val="24"/>
          <w:szCs w:val="24"/>
        </w:rPr>
        <w:t xml:space="preserve">. Worked in </w:t>
      </w:r>
      <w:r w:rsidRPr="0058290B">
        <w:rPr>
          <w:b/>
          <w:i/>
          <w:iCs/>
          <w:sz w:val="24"/>
          <w:szCs w:val="24"/>
        </w:rPr>
        <w:t>configuring Elastic Bean Stalk for developers to quickly deploy applications</w:t>
      </w:r>
      <w:r w:rsidRPr="0058290B">
        <w:rPr>
          <w:bCs/>
          <w:i/>
          <w:iCs/>
          <w:sz w:val="24"/>
          <w:szCs w:val="24"/>
        </w:rPr>
        <w:t xml:space="preserve"> for testing and pushing developed code for testing.</w:t>
      </w:r>
    </w:p>
    <w:p w14:paraId="63C74DB1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</w:pP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Installed, configured and maintained web servers like </w:t>
      </w:r>
      <w:r w:rsidRPr="0058290B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HTTP Web Server, Apache Web Server and WebSphere middleware Application Server on Red Hat Linux. </w:t>
      </w:r>
    </w:p>
    <w:p w14:paraId="6FFC7CA7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eastAsia="MS Mincho" w:hAnsiTheme="minorHAnsi" w:cstheme="minorHAnsi"/>
          <w:b/>
          <w:bCs/>
          <w:i/>
          <w:iCs/>
          <w:kern w:val="20"/>
          <w:sz w:val="24"/>
          <w:szCs w:val="24"/>
          <w:shd w:val="clear" w:color="auto" w:fill="FFFFFF"/>
        </w:rPr>
      </w:pPr>
      <w:r w:rsidRPr="00D45E9A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I worked on Apache groovy </w:t>
      </w:r>
      <w:r w:rsidRPr="00D45E9A">
        <w:rPr>
          <w:rStyle w:val="Strong"/>
          <w:rFonts w:asciiTheme="minorHAnsi" w:hAnsiTheme="minorHAnsi" w:cstheme="minorHAnsi"/>
          <w:bCs w:val="0"/>
          <w:i/>
          <w:iCs/>
          <w:color w:val="222222"/>
          <w:sz w:val="24"/>
          <w:szCs w:val="24"/>
          <w:shd w:val="clear" w:color="auto" w:fill="FFFFFF"/>
        </w:rPr>
        <w:t>static-typing and static compilation</w:t>
      </w:r>
      <w:r w:rsidRPr="0058290B">
        <w:rPr>
          <w:rFonts w:asciiTheme="minorHAnsi" w:hAnsiTheme="minorHAnsi" w:cstheme="minorHAnsi"/>
          <w:i/>
          <w:iCs/>
          <w:color w:val="222222"/>
          <w:sz w:val="24"/>
          <w:szCs w:val="24"/>
          <w:shd w:val="clear" w:color="auto" w:fill="FFFFFF"/>
        </w:rPr>
        <w:t> capabilities, for the</w:t>
      </w:r>
      <w:r w:rsidRPr="0058290B">
        <w:rPr>
          <w:rFonts w:asciiTheme="minorHAnsi" w:hAnsiTheme="minorHAnsi" w:cstheme="minorHAnsi"/>
          <w:b/>
          <w:bCs/>
          <w:i/>
          <w:iCs/>
          <w:color w:val="222222"/>
          <w:sz w:val="24"/>
          <w:szCs w:val="24"/>
          <w:shd w:val="clear" w:color="auto" w:fill="FFFFFF"/>
        </w:rPr>
        <w:t xml:space="preserve"> Java platform</w:t>
      </w:r>
    </w:p>
    <w:p w14:paraId="44470E73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</w:pPr>
      <w:r w:rsidRPr="0058290B">
        <w:rPr>
          <w:bCs/>
          <w:i/>
          <w:iCs/>
          <w:sz w:val="24"/>
          <w:szCs w:val="24"/>
        </w:rPr>
        <w:t xml:space="preserve">Used </w:t>
      </w:r>
      <w:r w:rsidRPr="0058290B">
        <w:rPr>
          <w:b/>
          <w:i/>
          <w:iCs/>
          <w:sz w:val="24"/>
          <w:szCs w:val="24"/>
        </w:rPr>
        <w:t xml:space="preserve">Kubernetes for automated deployments, scaling and management of containerized applications across clusters of hosts </w:t>
      </w:r>
      <w:r w:rsidRPr="0058290B">
        <w:rPr>
          <w:bCs/>
          <w:i/>
          <w:iCs/>
          <w:sz w:val="24"/>
          <w:szCs w:val="24"/>
        </w:rPr>
        <w:t xml:space="preserve">for application </w:t>
      </w:r>
      <w:r w:rsidRPr="0058290B">
        <w:rPr>
          <w:b/>
          <w:i/>
          <w:iCs/>
          <w:sz w:val="24"/>
          <w:szCs w:val="24"/>
        </w:rPr>
        <w:t xml:space="preserve">deployments of docker images. </w:t>
      </w:r>
    </w:p>
    <w:p w14:paraId="6FB79969" w14:textId="458EA904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bCs/>
          <w:i/>
          <w:iCs/>
          <w:sz w:val="24"/>
          <w:szCs w:val="24"/>
        </w:rPr>
      </w:pPr>
      <w:r w:rsidRPr="0058290B">
        <w:rPr>
          <w:bCs/>
          <w:i/>
          <w:iCs/>
          <w:sz w:val="24"/>
          <w:szCs w:val="24"/>
        </w:rPr>
        <w:lastRenderedPageBreak/>
        <w:t>I worked on Splunk provides a powerful search language that allows users to query and analyze large datasets quickly. Users can create complex searches, correlate data, and generate reports to extract meaningful insights</w:t>
      </w:r>
    </w:p>
    <w:p w14:paraId="2F0DB114" w14:textId="6FF160B4" w:rsidR="0058290B" w:rsidRPr="00337988" w:rsidRDefault="0058290B" w:rsidP="003379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experience working with Cloud Bees CI/CD, including any specific projects you've worked on and the impact they had on the organization's development and deployment processes</w:t>
      </w:r>
      <w:r w:rsidR="00337988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.</w:t>
      </w:r>
    </w:p>
    <w:p w14:paraId="648181FB" w14:textId="60C3629C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I work collaboratively with cross-functional teams, communicate effectively with stakeholders, and provide mentorship or training on Kafka-related topics.</w:t>
      </w:r>
    </w:p>
    <w:p w14:paraId="57646E19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experience with </w:t>
      </w:r>
      <w:r w:rsidRPr="00337988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Kafka Streams</w:t>
      </w: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for real-time stream processing applications.</w:t>
      </w:r>
    </w:p>
    <w:p w14:paraId="42E08ED9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Highlight any use cases where you implemented complex data processing logic using Kafka Streams.</w:t>
      </w:r>
    </w:p>
    <w:p w14:paraId="3BD4E589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Implemented </w:t>
      </w:r>
      <w:r w:rsidRPr="00337988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RESTful APIs</w:t>
      </w:r>
      <w:r w:rsidRPr="0075503C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to enable seamless communication between microservices</w:t>
      </w: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.</w:t>
      </w:r>
    </w:p>
    <w:p w14:paraId="6BB146E6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Employed the </w:t>
      </w:r>
      <w:r w:rsidRPr="0075503C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power of Golang's concurrency model</w:t>
      </w: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to </w:t>
      </w:r>
      <w:r w:rsidRPr="0075503C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build efficient</w:t>
      </w: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, high-throughput systems.</w:t>
      </w:r>
    </w:p>
    <w:p w14:paraId="2D88F0E7" w14:textId="77777777" w:rsidR="0058290B" w:rsidRPr="0058290B" w:rsidRDefault="0058290B" w:rsidP="0058290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Integrated with frontend technologies using </w:t>
      </w:r>
      <w:r w:rsidRPr="00337988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RESTful APIs</w:t>
      </w:r>
      <w:r w:rsidRPr="0058290B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to deliver seamless user experiences</w:t>
      </w:r>
    </w:p>
    <w:p w14:paraId="4536538E" w14:textId="77777777" w:rsidR="0058290B" w:rsidRPr="0075503C" w:rsidRDefault="0058290B" w:rsidP="0075503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75503C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Modification of docker files and building custom images, </w:t>
      </w:r>
      <w:r w:rsidRPr="0075503C">
        <w:rPr>
          <w:rFonts w:eastAsia="MS Mincho"/>
          <w:bCs/>
          <w:kern w:val="20"/>
          <w:sz w:val="24"/>
          <w:szCs w:val="24"/>
          <w:shd w:val="clear" w:color="auto" w:fill="FFFFFF"/>
        </w:rPr>
        <w:t>committing</w:t>
      </w:r>
      <w:r w:rsidRPr="0075503C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and pushing changes to local docker registry.</w:t>
      </w:r>
    </w:p>
    <w:p w14:paraId="3A6F65C4" w14:textId="77777777" w:rsidR="0058290B" w:rsidRPr="0075503C" w:rsidRDefault="0058290B" w:rsidP="0075503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75503C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Monitor system infrastructure against zero downtime, perform periodic backups, and troubleshoot failures.</w:t>
      </w:r>
    </w:p>
    <w:p w14:paraId="40A9910C" w14:textId="77777777" w:rsidR="0058290B" w:rsidRPr="0075503C" w:rsidRDefault="0058290B" w:rsidP="0075503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75503C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Datadog is a cloud-based monitoring and analytics platform that provides observability into various aspects of an organization's IT infrastructure, applications, and services.</w:t>
      </w:r>
    </w:p>
    <w:p w14:paraId="442E5C31" w14:textId="77777777" w:rsidR="0058290B" w:rsidRPr="0075503C" w:rsidRDefault="0058290B" w:rsidP="0075503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75503C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Tomcat serves as a web container that runs Java-based web applications. It handles the execution of Java servlets and JSP pages, providing a platform-independent, server-side</w:t>
      </w:r>
    </w:p>
    <w:p w14:paraId="6C027B14" w14:textId="77777777" w:rsidR="008C77F3" w:rsidRDefault="008C77F3" w:rsidP="008C77F3">
      <w:pPr>
        <w:pStyle w:val="ListParagraph"/>
        <w:spacing w:after="0"/>
        <w:ind w:left="450"/>
        <w:jc w:val="both"/>
        <w:rPr>
          <w:rFonts w:asciiTheme="minorHAnsi" w:eastAsia="Times New Roman" w:hAnsiTheme="minorHAnsi" w:cstheme="minorHAnsi"/>
          <w:sz w:val="18"/>
          <w:szCs w:val="18"/>
          <w:lang w:val="en-GB" w:eastAsia="en-IN"/>
        </w:rPr>
      </w:pPr>
    </w:p>
    <w:p w14:paraId="4D3379AA" w14:textId="057626A7" w:rsidR="009C1680" w:rsidRDefault="00E10783" w:rsidP="00E10783">
      <w:pPr>
        <w:spacing w:after="0"/>
        <w:jc w:val="both"/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</w:pP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Client: </w:t>
      </w:r>
      <w:r w:rsidR="00337988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Kaiser Permanentee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                                                  </w:t>
      </w:r>
      <w:r w:rsidR="00337988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Oct</w:t>
      </w:r>
      <w:r w:rsidR="00566D22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-20</w:t>
      </w:r>
      <w:r w:rsidR="009F2398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19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-</w:t>
      </w:r>
      <w:r w:rsidR="009F2398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May-2022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</w:t>
      </w:r>
      <w:r w:rsidR="009C1680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       </w:t>
      </w:r>
      <w:r w:rsidR="00AF6DD3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              </w:t>
      </w:r>
      <w:r w:rsidR="009C1680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Role: </w:t>
      </w:r>
      <w:r w:rsidR="00566D22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Sr. D</w:t>
      </w:r>
      <w:r w:rsidR="009F2398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evOps enginee</w:t>
      </w:r>
      <w:r w:rsidR="00A32C96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r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</w:t>
      </w:r>
    </w:p>
    <w:p w14:paraId="6D8E381F" w14:textId="77777777" w:rsidR="00AF6DD3" w:rsidRDefault="00AF6DD3" w:rsidP="00F75C42">
      <w:pPr>
        <w:spacing w:after="0"/>
        <w:jc w:val="both"/>
        <w:rPr>
          <w:rFonts w:asciiTheme="minorHAnsi" w:hAnsiTheme="minorHAnsi" w:cstheme="minorHAnsi"/>
          <w:b/>
          <w:i/>
          <w:iCs/>
        </w:rPr>
      </w:pPr>
    </w:p>
    <w:p w14:paraId="0C1C8183" w14:textId="20B57D22" w:rsidR="00F75C42" w:rsidRPr="00F75C42" w:rsidRDefault="009C1680" w:rsidP="00F75C42">
      <w:pPr>
        <w:spacing w:after="0"/>
        <w:jc w:val="both"/>
        <w:rPr>
          <w:rFonts w:asciiTheme="minorHAnsi" w:hAnsiTheme="minorHAnsi" w:cstheme="minorHAnsi"/>
          <w:b/>
          <w:i/>
          <w:iCs/>
        </w:rPr>
      </w:pPr>
      <w:r>
        <w:rPr>
          <w:rFonts w:asciiTheme="minorHAnsi" w:hAnsiTheme="minorHAnsi" w:cstheme="minorHAnsi"/>
          <w:b/>
          <w:i/>
          <w:iCs/>
        </w:rPr>
        <w:t>Responsibilities:</w:t>
      </w:r>
    </w:p>
    <w:p w14:paraId="4207A236" w14:textId="4FF31BD7" w:rsidR="00C90069" w:rsidRPr="00F75C42" w:rsidRDefault="00C90069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Configured Red Hat Kick-start for installing multiple production servers, worked on installation, configuration, and maintenance of Debian, Red Hat, CentOS, and SUSE servers at multiple data canters.</w:t>
      </w:r>
    </w:p>
    <w:p w14:paraId="39E6D127" w14:textId="3CAA0A7A" w:rsidR="00C90069" w:rsidRPr="00F75C42" w:rsidRDefault="00C90069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Installed/Configured/Managed Ansible Master/Agent. Wrote custom modules and manifests, downloaded pre-written modules from Puppet Forge. Upgraded/migrated </w:t>
      </w:r>
      <w:r w:rsidRPr="00C24A0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Ansible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(Community and Enterprise). Used Puppet for system monitoring and automation.</w:t>
      </w:r>
    </w:p>
    <w:p w14:paraId="66F28F58" w14:textId="79EFB11F" w:rsidR="00C90069" w:rsidRPr="00F75C42" w:rsidRDefault="00C90069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Developed automation scripting in Ansible to deploy and manage Java applications across Linux servers.</w:t>
      </w:r>
    </w:p>
    <w:p w14:paraId="02721C6E" w14:textId="74339533" w:rsidR="00C90069" w:rsidRPr="00F75C42" w:rsidRDefault="00C90069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Developed </w:t>
      </w:r>
      <w:r w:rsidRPr="00C24A0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Cron jobs and Shell Scripts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(Shell, Python) for automating administration tasks like file system management, process management, backup, and restore.</w:t>
      </w:r>
    </w:p>
    <w:p w14:paraId="6EB96C4B" w14:textId="1204E8A8" w:rsidR="00C90069" w:rsidRPr="00F75C42" w:rsidRDefault="00C90069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Experience in migration of consumer data from one </w:t>
      </w:r>
      <w:r w:rsidRPr="00C24A0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production server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to another over the network using Bash and Perl scripting</w:t>
      </w:r>
    </w:p>
    <w:p w14:paraId="47A22F15" w14:textId="1AB90113" w:rsidR="00255C27" w:rsidRPr="00C24A07" w:rsidRDefault="00255C27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Designed and implemented </w:t>
      </w:r>
      <w:r w:rsidRPr="00C24A0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DevOps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strategies across multiple projects, achieving increased </w:t>
      </w:r>
      <w:r w:rsidRPr="00C24A0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efficiency and cost reduction.</w:t>
      </w:r>
    </w:p>
    <w:p w14:paraId="33F514A4" w14:textId="5D258799" w:rsidR="00255C27" w:rsidRPr="00F75C42" w:rsidRDefault="00255C27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Built and optimized </w:t>
      </w:r>
      <w:r w:rsidRPr="00F75C42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CI/CD pipelines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using </w:t>
      </w:r>
      <w:r w:rsidRPr="00F75C42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Jenkins, GitLab CI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, automating processes for various projects.</w:t>
      </w:r>
    </w:p>
    <w:p w14:paraId="5C25B384" w14:textId="48643022" w:rsidR="00255C27" w:rsidRPr="00F75C42" w:rsidRDefault="00255C27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Developed CI/CD pipelines for Kafka applications in </w:t>
      </w:r>
      <w:r w:rsidRPr="00F75C42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Jenkins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, integrating automated testing and deployment.</w:t>
      </w:r>
    </w:p>
    <w:p w14:paraId="2D64A3EC" w14:textId="0C3FBB0B" w:rsidR="00255C27" w:rsidRPr="00F75C42" w:rsidRDefault="00255C27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Worked on version control tools like Git and integration tools like Jenkins; logged events from forced crash dumps and troubleshoot server issues</w:t>
      </w:r>
    </w:p>
    <w:p w14:paraId="5C9130DD" w14:textId="2714CC09" w:rsidR="00755685" w:rsidRPr="00F75C42" w:rsidRDefault="00755685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Containerized applications using </w:t>
      </w:r>
      <w:r w:rsidRPr="00F75C42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Docker and orchestrated 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them with</w:t>
      </w:r>
      <w:r w:rsidRPr="00F75C42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 Kubernetes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, improving scalability and application portability.</w:t>
      </w:r>
    </w:p>
    <w:p w14:paraId="490C693F" w14:textId="5389FC0A" w:rsidR="00755685" w:rsidRPr="00F75C42" w:rsidRDefault="00755685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Deployed </w:t>
      </w:r>
      <w:r w:rsidRPr="00F75C42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MongoDB sharded cluster 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in</w:t>
      </w:r>
      <w:r w:rsidRPr="00F75C42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 xml:space="preserve"> </w:t>
      </w:r>
      <w:r w:rsidR="00F75C42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Kubernetes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and configured horizontal and vertical scaling of the MongoDB sharded cluster.</w:t>
      </w:r>
    </w:p>
    <w:p w14:paraId="79795035" w14:textId="3AA49A0F" w:rsidR="00C90069" w:rsidRPr="00F75C42" w:rsidRDefault="00F75C42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Configured </w:t>
      </w:r>
      <w:r w:rsidRPr="00406E3C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JFrog Repository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to maintain Docker images, ensuring efficient image management and reuse</w:t>
      </w:r>
    </w:p>
    <w:p w14:paraId="5179EBFA" w14:textId="7181B4DA" w:rsidR="00F75C42" w:rsidRPr="00F75C42" w:rsidRDefault="00F75C42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Implemented code vulnerability scanning (SSAP) tools such </w:t>
      </w:r>
      <w:r w:rsidRPr="00FD6E6E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as Black Duck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, </w:t>
      </w:r>
      <w:r w:rsidRPr="00FD6E6E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Checkmarx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, and </w:t>
      </w:r>
      <w:r w:rsidRPr="00FD6E6E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SonarQube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to ensure security compliance in CI/CD pipelines.</w:t>
      </w:r>
    </w:p>
    <w:p w14:paraId="4D5EA4CB" w14:textId="18040583" w:rsidR="00F75C42" w:rsidRPr="00F75C42" w:rsidRDefault="00F75C42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Enabled SAST (Static Application Security Testing) for vulnerabilities.</w:t>
      </w:r>
    </w:p>
    <w:p w14:paraId="42E4EAD2" w14:textId="2E4847DE" w:rsidR="00F75C42" w:rsidRPr="00F75C42" w:rsidRDefault="00F75C42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Installed and configured monitoring tools like Nagios for monitoring network bandwidth and hard drive status.</w:t>
      </w:r>
    </w:p>
    <w:p w14:paraId="6311436B" w14:textId="71053821" w:rsidR="00F75C42" w:rsidRPr="00F75C42" w:rsidRDefault="00F75C42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lastRenderedPageBreak/>
        <w:t xml:space="preserve">Designed interactive dashboards using </w:t>
      </w:r>
      <w:r w:rsidRPr="00FD6E6E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Grafana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to monitor and visualize real-time data, providing actionable insights to cross-functional teams.</w:t>
      </w:r>
    </w:p>
    <w:p w14:paraId="28544480" w14:textId="507C27F3" w:rsidR="00F75C42" w:rsidRPr="00F75C42" w:rsidRDefault="00F75C42" w:rsidP="00F75C4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Collaborated with development teams to fine-tune </w:t>
      </w:r>
      <w:r w:rsidRPr="00C24A07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Kafka configurations</w:t>
      </w:r>
      <w:r w:rsidRPr="00F75C42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and improve performance, while ensuring regular monitoring and performance tuning.</w:t>
      </w:r>
    </w:p>
    <w:p w14:paraId="4EBD878A" w14:textId="74F84689" w:rsidR="00C24A07" w:rsidRPr="00C24A07" w:rsidRDefault="00C24A07" w:rsidP="00C24A0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24A07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Automated application deployment and </w:t>
      </w:r>
      <w:r w:rsidRPr="00C24A07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rollback processes using Git hooks and Jenkins pipeline</w:t>
      </w:r>
      <w:r w:rsidRPr="00C24A07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stages.</w:t>
      </w:r>
    </w:p>
    <w:p w14:paraId="580588B5" w14:textId="54E92665" w:rsidR="00C24A07" w:rsidRDefault="00C24A07" w:rsidP="00C24A0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C24A07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Developed custom </w:t>
      </w:r>
      <w:r w:rsidRPr="00C24A07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Jenkins shared libraries</w:t>
      </w:r>
      <w:r w:rsidRPr="00C24A07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for reusable pipeline components, reducing pipeline duplication across projects</w:t>
      </w:r>
    </w:p>
    <w:p w14:paraId="4B5D1194" w14:textId="1180B239" w:rsidR="007905C0" w:rsidRPr="00217176" w:rsidRDefault="00C24A07" w:rsidP="00217176">
      <w:pPr>
        <w:spacing w:after="0"/>
        <w:jc w:val="both"/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</w:pPr>
      <w:r w:rsidRPr="00C24A07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Client: </w:t>
      </w:r>
      <w:r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Reliance Capital </w:t>
      </w:r>
      <w:r w:rsidR="00A173B9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Finance,</w:t>
      </w:r>
      <w:r w:rsidR="00BA194A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Mumbai, India</w:t>
      </w:r>
      <w:r w:rsidRPr="00C24A07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                     </w:t>
      </w:r>
      <w:r w:rsidR="00255F5A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Aug</w:t>
      </w:r>
      <w:r w:rsidRPr="00C24A07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-20</w:t>
      </w:r>
      <w:r w:rsidR="00BA194A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13</w:t>
      </w:r>
      <w:r w:rsidR="0021742D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</w:t>
      </w:r>
      <w:r w:rsidRPr="00C24A07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-</w:t>
      </w:r>
      <w:r w:rsidR="00BA194A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</w:t>
      </w:r>
      <w:r w:rsidR="0021742D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Sep</w:t>
      </w:r>
      <w:r w:rsidRPr="00C24A07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-20</w:t>
      </w:r>
      <w:r w:rsidR="00BA194A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19</w:t>
      </w:r>
      <w:r w:rsidRPr="00C24A07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                   Role:  DevOps</w:t>
      </w:r>
      <w:r w:rsidR="00BA194A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>/Release</w:t>
      </w:r>
      <w:r w:rsidRPr="00C24A07">
        <w:rPr>
          <w:rFonts w:asciiTheme="minorHAnsi" w:eastAsia="Times New Roman" w:hAnsiTheme="minorHAnsi" w:cstheme="minorHAnsi"/>
          <w:b/>
          <w:bCs/>
          <w:color w:val="FFFFFF" w:themeColor="background1"/>
          <w:sz w:val="20"/>
          <w:szCs w:val="20"/>
          <w:shd w:val="clear" w:color="auto" w:fill="002060"/>
          <w:lang w:val="en-GB" w:eastAsia="en-IN"/>
        </w:rPr>
        <w:t xml:space="preserve"> engineer      </w:t>
      </w:r>
    </w:p>
    <w:p w14:paraId="7ABA97EC" w14:textId="1A2A35BD" w:rsidR="00A173B9" w:rsidRPr="00217176" w:rsidRDefault="00A173B9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Developed custom Jenkins shared libraries for reusable pipeline components, reducing pipeline duplication across projects</w:t>
      </w:r>
      <w:r w:rsid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.</w:t>
      </w:r>
    </w:p>
    <w:p w14:paraId="72078FDC" w14:textId="3C8F3893" w:rsidR="00A173B9" w:rsidRPr="00217176" w:rsidRDefault="007905C0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Defined and implemented </w:t>
      </w:r>
      <w:r w:rsidRPr="00406E3C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Configuration Management (CM)</w:t>
      </w: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and Release Management processes, policies, and procedures.</w:t>
      </w:r>
    </w:p>
    <w:p w14:paraId="40402278" w14:textId="4F317730" w:rsidR="00DB3182" w:rsidRPr="00217176" w:rsidRDefault="00DB3182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Designed and written deployment scripts for various environments such as DEV, SIT, and UAT</w:t>
      </w:r>
      <w:r w:rsidR="000F080A"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and Prod</w:t>
      </w: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.</w:t>
      </w:r>
    </w:p>
    <w:p w14:paraId="77771D5F" w14:textId="08C03528" w:rsidR="00DB3182" w:rsidRPr="00217176" w:rsidRDefault="00DB3182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Planned and scheduled build releases using Cron jobs, including code review and quality validation checkpoints.</w:t>
      </w:r>
    </w:p>
    <w:p w14:paraId="79F8A84F" w14:textId="3F6FB733" w:rsidR="00DB3182" w:rsidRPr="00217176" w:rsidRDefault="006A5EA1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Collaborated with development, testing, deployment, systems/infrastructure, and project teams to ensure seamless and continuous build/test operations.</w:t>
      </w:r>
    </w:p>
    <w:p w14:paraId="36C20126" w14:textId="36675909" w:rsidR="007905C0" w:rsidRPr="00217176" w:rsidRDefault="006A5EA1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Worked closely with developers and enterprise teams to eliminate inefficiencies and bottlenecks by applying DevOps best practices</w:t>
      </w:r>
      <w:r w:rsidR="007B2453"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.</w:t>
      </w:r>
    </w:p>
    <w:p w14:paraId="7291CF47" w14:textId="69FD3320" w:rsidR="007B2453" w:rsidRPr="00217176" w:rsidRDefault="007B2453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Utilized Linux system administration skills for deployment server management, ensuring uptime, managing user/group permissions, and resolving access-related issues.</w:t>
      </w:r>
    </w:p>
    <w:p w14:paraId="0E134456" w14:textId="239D111F" w:rsidR="007B2453" w:rsidRPr="00217176" w:rsidRDefault="007B2453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Integrated Jenkins with </w:t>
      </w:r>
      <w:r w:rsidRPr="00A8483C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GitHub/GitLab</w:t>
      </w: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for automated code pull, test execution, and deployment across environments.</w:t>
      </w:r>
    </w:p>
    <w:p w14:paraId="14313E35" w14:textId="7A14516D" w:rsidR="007B2453" w:rsidRPr="00217176" w:rsidRDefault="007B2453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Created parameterized Jenkins jobs and pipeline-as-code (Jenkinsfile) for modular and repeatable deployments.</w:t>
      </w:r>
    </w:p>
    <w:p w14:paraId="402C3C1D" w14:textId="15882109" w:rsidR="007B2453" w:rsidRPr="00217176" w:rsidRDefault="007B2453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Used Nexus/Artifactory as artifact repositories for managing Java builds and Docker images.</w:t>
      </w:r>
    </w:p>
    <w:p w14:paraId="7C0AFB99" w14:textId="3DC04E49" w:rsidR="007B2453" w:rsidRPr="00217176" w:rsidRDefault="007B2453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Automated rollback strategies within CI/CD pipelines to ensure zero-downtime deployments.</w:t>
      </w:r>
    </w:p>
    <w:p w14:paraId="4180928B" w14:textId="3A687B79" w:rsidR="007B2453" w:rsidRPr="00217176" w:rsidRDefault="00EE5CE2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Built multi-stage Dockerfiles to reduce image size and speed up deployments.</w:t>
      </w:r>
    </w:p>
    <w:p w14:paraId="1BF5D961" w14:textId="6B2925A3" w:rsidR="00EE5CE2" w:rsidRPr="00217176" w:rsidRDefault="00A10314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Implemented RBAC policies and Network Policies to secure Kubernetes clusters and limit cross-namespace communication.</w:t>
      </w:r>
    </w:p>
    <w:p w14:paraId="43A7AA53" w14:textId="60230DE9" w:rsidR="008C3D56" w:rsidRPr="00A8483C" w:rsidRDefault="008C3D56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Automated AWS resource provisioning using Terraform modules, including </w:t>
      </w:r>
      <w:r w:rsidRPr="00A8483C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EC2, IAM, S3, Lambda, and security groups.</w:t>
      </w:r>
    </w:p>
    <w:p w14:paraId="123E1D14" w14:textId="25AF2759" w:rsidR="008C3D56" w:rsidRPr="00217176" w:rsidRDefault="008C3D56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Set up CloudWatch metrics and alarms for EC2, Lambda, and custom applications to ensure proactive monitoring and incident response.</w:t>
      </w:r>
    </w:p>
    <w:p w14:paraId="73EE4375" w14:textId="2EDF61EC" w:rsidR="008C3D56" w:rsidRPr="00217176" w:rsidRDefault="008C3D56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Implemented auto-scaling and load balancing strategies using ELB and Auto Scaling Groups to support high-availability applications.</w:t>
      </w:r>
    </w:p>
    <w:p w14:paraId="169ECC61" w14:textId="4DE54FBB" w:rsidR="008C3D56" w:rsidRPr="00217176" w:rsidRDefault="008C3D56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Configured </w:t>
      </w:r>
      <w:r w:rsidRPr="00A8483C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Route 53</w:t>
      </w: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DNS records for domain management and traffic routing to multi-region apps.</w:t>
      </w:r>
    </w:p>
    <w:p w14:paraId="651355DD" w14:textId="6C858190" w:rsidR="008C3D56" w:rsidRPr="00217176" w:rsidRDefault="008C3D56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Used AWS Systems Manager (SSM) for patching, configuration compliance, and remote administration.</w:t>
      </w:r>
    </w:p>
    <w:p w14:paraId="2620193D" w14:textId="7AA123E6" w:rsidR="008C7EE7" w:rsidRPr="00217176" w:rsidRDefault="008C7EE7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Enabled audit logging and compliance tracking in AWS using CloudTrail and Config Rules.</w:t>
      </w:r>
    </w:p>
    <w:p w14:paraId="387510E7" w14:textId="3858790E" w:rsidR="008C7EE7" w:rsidRPr="00217176" w:rsidRDefault="008C7EE7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>Wrote custom Nagios plugins to monitor application-level health checks and API availability.</w:t>
      </w:r>
    </w:p>
    <w:p w14:paraId="7E163C4A" w14:textId="41A6A5ED" w:rsidR="008C7EE7" w:rsidRPr="00217176" w:rsidRDefault="008C7EE7" w:rsidP="00217176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Implemented </w:t>
      </w:r>
      <w:r w:rsidRPr="00A8483C">
        <w:rPr>
          <w:rFonts w:eastAsia="MS Mincho"/>
          <w:b/>
          <w:i/>
          <w:iCs/>
          <w:kern w:val="20"/>
          <w:sz w:val="24"/>
          <w:szCs w:val="24"/>
          <w:shd w:val="clear" w:color="auto" w:fill="FFFFFF"/>
        </w:rPr>
        <w:t>RBAC policies in Kubernetes and AWS</w:t>
      </w:r>
      <w:r w:rsidRPr="00217176"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  <w:t xml:space="preserve"> IAM to enforce least-privilege access across teams and environments.</w:t>
      </w:r>
    </w:p>
    <w:p w14:paraId="22381B01" w14:textId="77777777" w:rsidR="00A10314" w:rsidRPr="00217176" w:rsidRDefault="00A10314" w:rsidP="00217176">
      <w:pPr>
        <w:pStyle w:val="ListParagraph"/>
        <w:spacing w:after="0" w:line="240" w:lineRule="auto"/>
        <w:ind w:left="800"/>
        <w:jc w:val="both"/>
        <w:rPr>
          <w:rFonts w:eastAsia="MS Mincho"/>
          <w:bCs/>
          <w:i/>
          <w:iCs/>
          <w:kern w:val="20"/>
          <w:sz w:val="24"/>
          <w:szCs w:val="24"/>
          <w:shd w:val="clear" w:color="auto" w:fill="FFFFFF"/>
        </w:rPr>
      </w:pPr>
    </w:p>
    <w:p w14:paraId="16FFE243" w14:textId="77777777" w:rsidR="00C24A07" w:rsidRPr="00C24A07" w:rsidRDefault="00C24A07" w:rsidP="00C24A0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</w:p>
    <w:p w14:paraId="5F2E7757" w14:textId="77777777" w:rsidR="00C24A07" w:rsidRPr="00C24A07" w:rsidRDefault="00C24A07" w:rsidP="00C24A0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</w:p>
    <w:sectPr w:rsidR="00C24A07" w:rsidRPr="00C24A07" w:rsidSect="0053708C">
      <w:headerReference w:type="default" r:id="rId15"/>
      <w:type w:val="continuous"/>
      <w:pgSz w:w="12240" w:h="15840"/>
      <w:pgMar w:top="576" w:right="576" w:bottom="576" w:left="576" w:header="547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D8EF" w14:textId="77777777" w:rsidR="00FC7AB5" w:rsidRDefault="00FC7AB5" w:rsidP="00431171">
      <w:pPr>
        <w:spacing w:after="0" w:line="240" w:lineRule="auto"/>
      </w:pPr>
      <w:r>
        <w:separator/>
      </w:r>
    </w:p>
  </w:endnote>
  <w:endnote w:type="continuationSeparator" w:id="0">
    <w:p w14:paraId="6D99C5B0" w14:textId="77777777" w:rsidR="00FC7AB5" w:rsidRDefault="00FC7AB5" w:rsidP="00431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rlito">
    <w:altName w:val="Calibri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EBC55" w14:textId="77777777" w:rsidR="00FC7AB5" w:rsidRDefault="00FC7AB5" w:rsidP="00431171">
      <w:pPr>
        <w:spacing w:after="0" w:line="240" w:lineRule="auto"/>
      </w:pPr>
      <w:r>
        <w:separator/>
      </w:r>
    </w:p>
  </w:footnote>
  <w:footnote w:type="continuationSeparator" w:id="0">
    <w:p w14:paraId="0D195D4C" w14:textId="77777777" w:rsidR="00FC7AB5" w:rsidRDefault="00FC7AB5" w:rsidP="00431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50B3" w14:textId="3BC22F50" w:rsidR="00414BE1" w:rsidRDefault="00414BE1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E70C3E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04229849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146DFC82" wp14:editId="5A7CB708">
            <wp:extent cx="146050" cy="146050"/>
            <wp:effectExtent l="0" t="0" r="0" b="0"/>
            <wp:docPr id="704229849" name="Picture 704229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Wingdings"/>
        <w:sz w:val="20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Wingdings"/>
        <w:sz w:val="20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Wingdings"/>
        <w:sz w:val="20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Symbol"/>
      </w:rPr>
    </w:lvl>
  </w:abstractNum>
  <w:abstractNum w:abstractNumId="1" w15:restartNumberingAfterBreak="0">
    <w:nsid w:val="025941B0"/>
    <w:multiLevelType w:val="hybridMultilevel"/>
    <w:tmpl w:val="D2FEE952"/>
    <w:lvl w:ilvl="0" w:tplc="04090007">
      <w:start w:val="1"/>
      <w:numFmt w:val="bullet"/>
      <w:lvlText w:val=""/>
      <w:lvlPicBulletId w:val="0"/>
      <w:lvlJc w:val="left"/>
      <w:pPr>
        <w:ind w:left="109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0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8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5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2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9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697" w:hanging="360"/>
      </w:pPr>
      <w:rPr>
        <w:rFonts w:ascii="Wingdings" w:hAnsi="Wingdings" w:hint="default"/>
      </w:rPr>
    </w:lvl>
  </w:abstractNum>
  <w:abstractNum w:abstractNumId="2" w15:restartNumberingAfterBreak="0">
    <w:nsid w:val="02C03C76"/>
    <w:multiLevelType w:val="hybridMultilevel"/>
    <w:tmpl w:val="E8FCA454"/>
    <w:lvl w:ilvl="0" w:tplc="04090007">
      <w:start w:val="1"/>
      <w:numFmt w:val="bullet"/>
      <w:lvlText w:val=""/>
      <w:lvlPicBulletId w:val="0"/>
      <w:lvlJc w:val="left"/>
      <w:pPr>
        <w:ind w:left="1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3" w15:restartNumberingAfterBreak="0">
    <w:nsid w:val="164209AA"/>
    <w:multiLevelType w:val="hybridMultilevel"/>
    <w:tmpl w:val="02E6AF2E"/>
    <w:lvl w:ilvl="0" w:tplc="04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4" w15:restartNumberingAfterBreak="0">
    <w:nsid w:val="188F611A"/>
    <w:multiLevelType w:val="hybridMultilevel"/>
    <w:tmpl w:val="E14CB3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80B74"/>
    <w:multiLevelType w:val="hybridMultilevel"/>
    <w:tmpl w:val="12D857F8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20C558FF"/>
    <w:multiLevelType w:val="hybridMultilevel"/>
    <w:tmpl w:val="EFDC850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7135E"/>
    <w:multiLevelType w:val="hybridMultilevel"/>
    <w:tmpl w:val="5EDA65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D873BF"/>
    <w:multiLevelType w:val="hybridMultilevel"/>
    <w:tmpl w:val="521EA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F46F6"/>
    <w:multiLevelType w:val="hybridMultilevel"/>
    <w:tmpl w:val="E34445A0"/>
    <w:lvl w:ilvl="0" w:tplc="2B467BF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sz w:val="22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83CF7"/>
    <w:multiLevelType w:val="hybridMultilevel"/>
    <w:tmpl w:val="05D4E1C0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1" w15:restartNumberingAfterBreak="0">
    <w:nsid w:val="46BF5398"/>
    <w:multiLevelType w:val="hybridMultilevel"/>
    <w:tmpl w:val="54A6C6DA"/>
    <w:lvl w:ilvl="0" w:tplc="24E24E92">
      <w:numFmt w:val="bullet"/>
      <w:lvlText w:val="■"/>
      <w:lvlJc w:val="left"/>
      <w:pPr>
        <w:ind w:left="820" w:hanging="360"/>
      </w:pPr>
      <w:rPr>
        <w:rFonts w:ascii="Arial" w:eastAsia="Arial" w:hAnsi="Arial" w:cs="Arial" w:hint="default"/>
        <w:spacing w:val="0"/>
        <w:w w:val="77"/>
        <w:lang w:val="en-US" w:eastAsia="en-US" w:bidi="ar-SA"/>
      </w:rPr>
    </w:lvl>
    <w:lvl w:ilvl="1" w:tplc="C1380C7A">
      <w:numFmt w:val="bullet"/>
      <w:lvlText w:val="■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7"/>
        <w:sz w:val="21"/>
        <w:szCs w:val="21"/>
        <w:lang w:val="en-US" w:eastAsia="en-US" w:bidi="ar-SA"/>
      </w:rPr>
    </w:lvl>
    <w:lvl w:ilvl="2" w:tplc="207EF582">
      <w:numFmt w:val="bullet"/>
      <w:lvlText w:val="•"/>
      <w:lvlJc w:val="left"/>
      <w:pPr>
        <w:ind w:left="1548" w:hanging="360"/>
      </w:pPr>
      <w:rPr>
        <w:lang w:val="en-US" w:eastAsia="en-US" w:bidi="ar-SA"/>
      </w:rPr>
    </w:lvl>
    <w:lvl w:ilvl="3" w:tplc="440879B0">
      <w:numFmt w:val="bullet"/>
      <w:lvlText w:val="•"/>
      <w:lvlJc w:val="left"/>
      <w:pPr>
        <w:ind w:left="1912" w:hanging="360"/>
      </w:pPr>
      <w:rPr>
        <w:lang w:val="en-US" w:eastAsia="en-US" w:bidi="ar-SA"/>
      </w:rPr>
    </w:lvl>
    <w:lvl w:ilvl="4" w:tplc="B852AD2C">
      <w:numFmt w:val="bullet"/>
      <w:lvlText w:val="•"/>
      <w:lvlJc w:val="left"/>
      <w:pPr>
        <w:ind w:left="2276" w:hanging="360"/>
      </w:pPr>
      <w:rPr>
        <w:lang w:val="en-US" w:eastAsia="en-US" w:bidi="ar-SA"/>
      </w:rPr>
    </w:lvl>
    <w:lvl w:ilvl="5" w:tplc="165C422A">
      <w:numFmt w:val="bullet"/>
      <w:lvlText w:val="•"/>
      <w:lvlJc w:val="left"/>
      <w:pPr>
        <w:ind w:left="2640" w:hanging="360"/>
      </w:pPr>
      <w:rPr>
        <w:lang w:val="en-US" w:eastAsia="en-US" w:bidi="ar-SA"/>
      </w:rPr>
    </w:lvl>
    <w:lvl w:ilvl="6" w:tplc="CF28E4E4">
      <w:numFmt w:val="bullet"/>
      <w:lvlText w:val="•"/>
      <w:lvlJc w:val="left"/>
      <w:pPr>
        <w:ind w:left="3004" w:hanging="360"/>
      </w:pPr>
      <w:rPr>
        <w:lang w:val="en-US" w:eastAsia="en-US" w:bidi="ar-SA"/>
      </w:rPr>
    </w:lvl>
    <w:lvl w:ilvl="7" w:tplc="C63EF1E2">
      <w:numFmt w:val="bullet"/>
      <w:lvlText w:val="•"/>
      <w:lvlJc w:val="left"/>
      <w:pPr>
        <w:ind w:left="3368" w:hanging="360"/>
      </w:pPr>
      <w:rPr>
        <w:lang w:val="en-US" w:eastAsia="en-US" w:bidi="ar-SA"/>
      </w:rPr>
    </w:lvl>
    <w:lvl w:ilvl="8" w:tplc="EF9E2204">
      <w:numFmt w:val="bullet"/>
      <w:lvlText w:val="•"/>
      <w:lvlJc w:val="left"/>
      <w:pPr>
        <w:ind w:left="3732" w:hanging="360"/>
      </w:pPr>
      <w:rPr>
        <w:lang w:val="en-US" w:eastAsia="en-US" w:bidi="ar-SA"/>
      </w:rPr>
    </w:lvl>
  </w:abstractNum>
  <w:abstractNum w:abstractNumId="12" w15:restartNumberingAfterBreak="0">
    <w:nsid w:val="4F0C53E1"/>
    <w:multiLevelType w:val="hybridMultilevel"/>
    <w:tmpl w:val="66BEDE08"/>
    <w:lvl w:ilvl="0" w:tplc="1B0058EA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D60CB1"/>
    <w:multiLevelType w:val="hybridMultilevel"/>
    <w:tmpl w:val="397CB11A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853F17"/>
    <w:multiLevelType w:val="hybridMultilevel"/>
    <w:tmpl w:val="363C280E"/>
    <w:lvl w:ilvl="0" w:tplc="04C09156">
      <w:start w:val="1"/>
      <w:numFmt w:val="bullet"/>
      <w:pStyle w:val="bullet1"/>
      <w:suff w:val="space"/>
      <w:lvlText w:val=""/>
      <w:lvlJc w:val="left"/>
      <w:pPr>
        <w:ind w:left="142" w:hanging="14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1A53D5B"/>
    <w:multiLevelType w:val="hybridMultilevel"/>
    <w:tmpl w:val="284C301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756F93"/>
    <w:multiLevelType w:val="hybridMultilevel"/>
    <w:tmpl w:val="2F427C5E"/>
    <w:lvl w:ilvl="0" w:tplc="C85644E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A007FC"/>
    <w:multiLevelType w:val="hybridMultilevel"/>
    <w:tmpl w:val="098A732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B51C04"/>
    <w:multiLevelType w:val="hybridMultilevel"/>
    <w:tmpl w:val="10109E5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702162">
    <w:abstractNumId w:val="14"/>
  </w:num>
  <w:num w:numId="2" w16cid:durableId="111561078">
    <w:abstractNumId w:val="16"/>
  </w:num>
  <w:num w:numId="3" w16cid:durableId="1372920820">
    <w:abstractNumId w:val="9"/>
  </w:num>
  <w:num w:numId="4" w16cid:durableId="366873742">
    <w:abstractNumId w:val="13"/>
  </w:num>
  <w:num w:numId="5" w16cid:durableId="319236882">
    <w:abstractNumId w:val="18"/>
  </w:num>
  <w:num w:numId="6" w16cid:durableId="1754551473">
    <w:abstractNumId w:val="15"/>
  </w:num>
  <w:num w:numId="7" w16cid:durableId="1293754894">
    <w:abstractNumId w:val="12"/>
  </w:num>
  <w:num w:numId="8" w16cid:durableId="1492024021">
    <w:abstractNumId w:val="5"/>
  </w:num>
  <w:num w:numId="9" w16cid:durableId="2013145570">
    <w:abstractNumId w:val="2"/>
  </w:num>
  <w:num w:numId="10" w16cid:durableId="869684499">
    <w:abstractNumId w:val="17"/>
  </w:num>
  <w:num w:numId="11" w16cid:durableId="1501853690">
    <w:abstractNumId w:val="1"/>
  </w:num>
  <w:num w:numId="12" w16cid:durableId="1922252574">
    <w:abstractNumId w:val="4"/>
  </w:num>
  <w:num w:numId="13" w16cid:durableId="428892794">
    <w:abstractNumId w:val="8"/>
  </w:num>
  <w:num w:numId="14" w16cid:durableId="453836927">
    <w:abstractNumId w:val="11"/>
  </w:num>
  <w:num w:numId="15" w16cid:durableId="2003459682">
    <w:abstractNumId w:val="6"/>
  </w:num>
  <w:num w:numId="16" w16cid:durableId="2081630982">
    <w:abstractNumId w:val="10"/>
  </w:num>
  <w:num w:numId="17" w16cid:durableId="1660689969">
    <w:abstractNumId w:val="3"/>
  </w:num>
  <w:num w:numId="18" w16cid:durableId="1962179360">
    <w:abstractNumId w:val="0"/>
  </w:num>
  <w:num w:numId="19" w16cid:durableId="2071613387">
    <w:abstractNumId w:val="7"/>
  </w:num>
  <w:num w:numId="20" w16cid:durableId="102448171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fillcolor="none [2894]" stroke="f">
      <v:fill color="none [2894]" color2="none [2414]" focusposition=".5,.5" focussize="" focus="100%" type="gradientRadial"/>
      <v:stroke weight="0" on="f"/>
      <v:shadow on="t" color="none [3214]" opacity=".5" offset="6pt,6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jCyMDMyNDQ3Mzc2N7BU0lEKTi0uzszPAykwrAUAubfnviwAAAA="/>
  </w:docVars>
  <w:rsids>
    <w:rsidRoot w:val="00C96E21"/>
    <w:rsid w:val="00001EA6"/>
    <w:rsid w:val="00002960"/>
    <w:rsid w:val="00002FDC"/>
    <w:rsid w:val="00003729"/>
    <w:rsid w:val="0000515E"/>
    <w:rsid w:val="000055B1"/>
    <w:rsid w:val="00006AC9"/>
    <w:rsid w:val="000071A2"/>
    <w:rsid w:val="00007C58"/>
    <w:rsid w:val="00010E78"/>
    <w:rsid w:val="000113DA"/>
    <w:rsid w:val="00012B7B"/>
    <w:rsid w:val="00013128"/>
    <w:rsid w:val="000135B9"/>
    <w:rsid w:val="000139B4"/>
    <w:rsid w:val="00014712"/>
    <w:rsid w:val="00014BCD"/>
    <w:rsid w:val="00014F0F"/>
    <w:rsid w:val="000153B2"/>
    <w:rsid w:val="000165CD"/>
    <w:rsid w:val="00020B81"/>
    <w:rsid w:val="00020CF6"/>
    <w:rsid w:val="00021F99"/>
    <w:rsid w:val="0002271A"/>
    <w:rsid w:val="0002396E"/>
    <w:rsid w:val="00023A6E"/>
    <w:rsid w:val="00024CEC"/>
    <w:rsid w:val="00025018"/>
    <w:rsid w:val="0002762F"/>
    <w:rsid w:val="0003074E"/>
    <w:rsid w:val="00030C87"/>
    <w:rsid w:val="000326D8"/>
    <w:rsid w:val="000330D2"/>
    <w:rsid w:val="00035682"/>
    <w:rsid w:val="0003589A"/>
    <w:rsid w:val="00035969"/>
    <w:rsid w:val="00036414"/>
    <w:rsid w:val="00037E62"/>
    <w:rsid w:val="00040006"/>
    <w:rsid w:val="0004019F"/>
    <w:rsid w:val="00040D88"/>
    <w:rsid w:val="00040E93"/>
    <w:rsid w:val="000428C9"/>
    <w:rsid w:val="00043852"/>
    <w:rsid w:val="00043C0E"/>
    <w:rsid w:val="00043F88"/>
    <w:rsid w:val="00045B09"/>
    <w:rsid w:val="0004684C"/>
    <w:rsid w:val="00047449"/>
    <w:rsid w:val="00050083"/>
    <w:rsid w:val="00050186"/>
    <w:rsid w:val="00050B0E"/>
    <w:rsid w:val="000512C8"/>
    <w:rsid w:val="00051617"/>
    <w:rsid w:val="00052D25"/>
    <w:rsid w:val="000538CB"/>
    <w:rsid w:val="000542FB"/>
    <w:rsid w:val="00054943"/>
    <w:rsid w:val="00054B61"/>
    <w:rsid w:val="0005539B"/>
    <w:rsid w:val="0005554B"/>
    <w:rsid w:val="00055DBF"/>
    <w:rsid w:val="00060350"/>
    <w:rsid w:val="000608F1"/>
    <w:rsid w:val="00061B5C"/>
    <w:rsid w:val="000632A3"/>
    <w:rsid w:val="00064032"/>
    <w:rsid w:val="00064749"/>
    <w:rsid w:val="00064AE2"/>
    <w:rsid w:val="0006504C"/>
    <w:rsid w:val="000653E6"/>
    <w:rsid w:val="000655C1"/>
    <w:rsid w:val="00066367"/>
    <w:rsid w:val="00066886"/>
    <w:rsid w:val="0006719E"/>
    <w:rsid w:val="00067ABC"/>
    <w:rsid w:val="00070672"/>
    <w:rsid w:val="00070C67"/>
    <w:rsid w:val="00072F3B"/>
    <w:rsid w:val="00073170"/>
    <w:rsid w:val="0007320D"/>
    <w:rsid w:val="000740A0"/>
    <w:rsid w:val="00074388"/>
    <w:rsid w:val="000746F4"/>
    <w:rsid w:val="000754C1"/>
    <w:rsid w:val="000760AB"/>
    <w:rsid w:val="0008004F"/>
    <w:rsid w:val="00081309"/>
    <w:rsid w:val="00081A1F"/>
    <w:rsid w:val="00082F98"/>
    <w:rsid w:val="00084AA9"/>
    <w:rsid w:val="0008513A"/>
    <w:rsid w:val="00085A2D"/>
    <w:rsid w:val="0009117A"/>
    <w:rsid w:val="0009211B"/>
    <w:rsid w:val="0009288E"/>
    <w:rsid w:val="000944B5"/>
    <w:rsid w:val="00096749"/>
    <w:rsid w:val="00096FAE"/>
    <w:rsid w:val="000A00F6"/>
    <w:rsid w:val="000A07C5"/>
    <w:rsid w:val="000A0C6F"/>
    <w:rsid w:val="000A2324"/>
    <w:rsid w:val="000A27C7"/>
    <w:rsid w:val="000A3336"/>
    <w:rsid w:val="000A4262"/>
    <w:rsid w:val="000A42BD"/>
    <w:rsid w:val="000A4374"/>
    <w:rsid w:val="000A4CEC"/>
    <w:rsid w:val="000A56BE"/>
    <w:rsid w:val="000A6066"/>
    <w:rsid w:val="000A6C81"/>
    <w:rsid w:val="000A70B0"/>
    <w:rsid w:val="000A7400"/>
    <w:rsid w:val="000B26D3"/>
    <w:rsid w:val="000B275F"/>
    <w:rsid w:val="000B30D5"/>
    <w:rsid w:val="000B3135"/>
    <w:rsid w:val="000B5C68"/>
    <w:rsid w:val="000B6DC7"/>
    <w:rsid w:val="000C002E"/>
    <w:rsid w:val="000C0258"/>
    <w:rsid w:val="000C18AD"/>
    <w:rsid w:val="000C1F2C"/>
    <w:rsid w:val="000C327F"/>
    <w:rsid w:val="000C3313"/>
    <w:rsid w:val="000C3424"/>
    <w:rsid w:val="000C5356"/>
    <w:rsid w:val="000C5BD2"/>
    <w:rsid w:val="000C5E36"/>
    <w:rsid w:val="000C61B7"/>
    <w:rsid w:val="000C6794"/>
    <w:rsid w:val="000D0420"/>
    <w:rsid w:val="000D255F"/>
    <w:rsid w:val="000D28DC"/>
    <w:rsid w:val="000D338B"/>
    <w:rsid w:val="000D4528"/>
    <w:rsid w:val="000D5685"/>
    <w:rsid w:val="000D5D46"/>
    <w:rsid w:val="000E1C8F"/>
    <w:rsid w:val="000E20DE"/>
    <w:rsid w:val="000E43EB"/>
    <w:rsid w:val="000E49C1"/>
    <w:rsid w:val="000E4E1B"/>
    <w:rsid w:val="000E4E3E"/>
    <w:rsid w:val="000F080A"/>
    <w:rsid w:val="000F106B"/>
    <w:rsid w:val="000F13E9"/>
    <w:rsid w:val="000F2049"/>
    <w:rsid w:val="000F2E06"/>
    <w:rsid w:val="000F31BF"/>
    <w:rsid w:val="000F49DC"/>
    <w:rsid w:val="000F591C"/>
    <w:rsid w:val="000F6B43"/>
    <w:rsid w:val="000F769A"/>
    <w:rsid w:val="001011EE"/>
    <w:rsid w:val="0010145E"/>
    <w:rsid w:val="00101526"/>
    <w:rsid w:val="001018C3"/>
    <w:rsid w:val="00101E1C"/>
    <w:rsid w:val="001024FE"/>
    <w:rsid w:val="00102914"/>
    <w:rsid w:val="0010324B"/>
    <w:rsid w:val="0010377F"/>
    <w:rsid w:val="001049D1"/>
    <w:rsid w:val="0010500C"/>
    <w:rsid w:val="001051A9"/>
    <w:rsid w:val="0010540F"/>
    <w:rsid w:val="00106426"/>
    <w:rsid w:val="0010688B"/>
    <w:rsid w:val="00111227"/>
    <w:rsid w:val="001143D4"/>
    <w:rsid w:val="00114A68"/>
    <w:rsid w:val="00115162"/>
    <w:rsid w:val="00115EED"/>
    <w:rsid w:val="001179E0"/>
    <w:rsid w:val="00120AB1"/>
    <w:rsid w:val="00120F2F"/>
    <w:rsid w:val="0012102F"/>
    <w:rsid w:val="00126847"/>
    <w:rsid w:val="0012699E"/>
    <w:rsid w:val="00127E45"/>
    <w:rsid w:val="00131146"/>
    <w:rsid w:val="00131B83"/>
    <w:rsid w:val="00132833"/>
    <w:rsid w:val="00132F0E"/>
    <w:rsid w:val="0013324A"/>
    <w:rsid w:val="00135BAC"/>
    <w:rsid w:val="00137427"/>
    <w:rsid w:val="001378FE"/>
    <w:rsid w:val="00137D90"/>
    <w:rsid w:val="00137F92"/>
    <w:rsid w:val="001419D1"/>
    <w:rsid w:val="001422B9"/>
    <w:rsid w:val="00142BD2"/>
    <w:rsid w:val="00143563"/>
    <w:rsid w:val="00143BA1"/>
    <w:rsid w:val="00143D4B"/>
    <w:rsid w:val="00144401"/>
    <w:rsid w:val="00145822"/>
    <w:rsid w:val="001460D3"/>
    <w:rsid w:val="00146239"/>
    <w:rsid w:val="001466FA"/>
    <w:rsid w:val="0014684C"/>
    <w:rsid w:val="00146AF6"/>
    <w:rsid w:val="00147A83"/>
    <w:rsid w:val="00147E7C"/>
    <w:rsid w:val="001506C1"/>
    <w:rsid w:val="00150B91"/>
    <w:rsid w:val="00150D2A"/>
    <w:rsid w:val="00151893"/>
    <w:rsid w:val="00154E09"/>
    <w:rsid w:val="00156505"/>
    <w:rsid w:val="0015693A"/>
    <w:rsid w:val="00156BC1"/>
    <w:rsid w:val="00157049"/>
    <w:rsid w:val="001570CF"/>
    <w:rsid w:val="00157D5C"/>
    <w:rsid w:val="0016041E"/>
    <w:rsid w:val="00160976"/>
    <w:rsid w:val="00161CE5"/>
    <w:rsid w:val="001635F7"/>
    <w:rsid w:val="001636AF"/>
    <w:rsid w:val="00164007"/>
    <w:rsid w:val="00165B1B"/>
    <w:rsid w:val="00165B6E"/>
    <w:rsid w:val="00165C7C"/>
    <w:rsid w:val="00166636"/>
    <w:rsid w:val="00166BA5"/>
    <w:rsid w:val="00166D1C"/>
    <w:rsid w:val="00167833"/>
    <w:rsid w:val="00167D0B"/>
    <w:rsid w:val="0017083A"/>
    <w:rsid w:val="00170C08"/>
    <w:rsid w:val="0017112E"/>
    <w:rsid w:val="001725A5"/>
    <w:rsid w:val="0017468D"/>
    <w:rsid w:val="00174C8E"/>
    <w:rsid w:val="00175A01"/>
    <w:rsid w:val="00180D5C"/>
    <w:rsid w:val="00181728"/>
    <w:rsid w:val="00182AFD"/>
    <w:rsid w:val="00182E51"/>
    <w:rsid w:val="001855D0"/>
    <w:rsid w:val="0018633C"/>
    <w:rsid w:val="00186BF9"/>
    <w:rsid w:val="001873AB"/>
    <w:rsid w:val="00187AA2"/>
    <w:rsid w:val="00190B7C"/>
    <w:rsid w:val="00191348"/>
    <w:rsid w:val="00192E2B"/>
    <w:rsid w:val="0019320E"/>
    <w:rsid w:val="00193726"/>
    <w:rsid w:val="001942BE"/>
    <w:rsid w:val="00195CCA"/>
    <w:rsid w:val="00196476"/>
    <w:rsid w:val="00196D2C"/>
    <w:rsid w:val="001A023B"/>
    <w:rsid w:val="001A024D"/>
    <w:rsid w:val="001A0BF2"/>
    <w:rsid w:val="001A1400"/>
    <w:rsid w:val="001A1EE0"/>
    <w:rsid w:val="001A2937"/>
    <w:rsid w:val="001A2CA6"/>
    <w:rsid w:val="001A2F27"/>
    <w:rsid w:val="001A3C75"/>
    <w:rsid w:val="001A3D3A"/>
    <w:rsid w:val="001A3FF1"/>
    <w:rsid w:val="001A4314"/>
    <w:rsid w:val="001A512D"/>
    <w:rsid w:val="001A6CA2"/>
    <w:rsid w:val="001A714C"/>
    <w:rsid w:val="001A779A"/>
    <w:rsid w:val="001B0CFF"/>
    <w:rsid w:val="001B21E9"/>
    <w:rsid w:val="001B2D16"/>
    <w:rsid w:val="001B3264"/>
    <w:rsid w:val="001B3594"/>
    <w:rsid w:val="001B3C24"/>
    <w:rsid w:val="001B486E"/>
    <w:rsid w:val="001B4C73"/>
    <w:rsid w:val="001B4F88"/>
    <w:rsid w:val="001B589E"/>
    <w:rsid w:val="001B58F6"/>
    <w:rsid w:val="001B74FF"/>
    <w:rsid w:val="001B772D"/>
    <w:rsid w:val="001B782C"/>
    <w:rsid w:val="001C0966"/>
    <w:rsid w:val="001C09CB"/>
    <w:rsid w:val="001C1FF8"/>
    <w:rsid w:val="001C247A"/>
    <w:rsid w:val="001C33C7"/>
    <w:rsid w:val="001C4694"/>
    <w:rsid w:val="001C471F"/>
    <w:rsid w:val="001C49B6"/>
    <w:rsid w:val="001C7111"/>
    <w:rsid w:val="001C72B9"/>
    <w:rsid w:val="001C741B"/>
    <w:rsid w:val="001D027B"/>
    <w:rsid w:val="001D066C"/>
    <w:rsid w:val="001D4396"/>
    <w:rsid w:val="001D4AB7"/>
    <w:rsid w:val="001D4AD1"/>
    <w:rsid w:val="001D5995"/>
    <w:rsid w:val="001E137B"/>
    <w:rsid w:val="001E360E"/>
    <w:rsid w:val="001E3743"/>
    <w:rsid w:val="001E3B37"/>
    <w:rsid w:val="001E3F28"/>
    <w:rsid w:val="001E4CA4"/>
    <w:rsid w:val="001E75E2"/>
    <w:rsid w:val="001F02F5"/>
    <w:rsid w:val="001F1ED0"/>
    <w:rsid w:val="001F26B3"/>
    <w:rsid w:val="001F303F"/>
    <w:rsid w:val="001F3502"/>
    <w:rsid w:val="001F58C3"/>
    <w:rsid w:val="001F73CA"/>
    <w:rsid w:val="001F77D8"/>
    <w:rsid w:val="00201D5E"/>
    <w:rsid w:val="0020249D"/>
    <w:rsid w:val="00203327"/>
    <w:rsid w:val="00203D15"/>
    <w:rsid w:val="0020403B"/>
    <w:rsid w:val="002043DF"/>
    <w:rsid w:val="00204C02"/>
    <w:rsid w:val="00206622"/>
    <w:rsid w:val="00207787"/>
    <w:rsid w:val="00207FF4"/>
    <w:rsid w:val="00210388"/>
    <w:rsid w:val="00210A58"/>
    <w:rsid w:val="002125E1"/>
    <w:rsid w:val="0021288B"/>
    <w:rsid w:val="00212E62"/>
    <w:rsid w:val="00213D29"/>
    <w:rsid w:val="00214497"/>
    <w:rsid w:val="00214878"/>
    <w:rsid w:val="00217176"/>
    <w:rsid w:val="0021719E"/>
    <w:rsid w:val="0021742D"/>
    <w:rsid w:val="00217C7A"/>
    <w:rsid w:val="00220592"/>
    <w:rsid w:val="002205D2"/>
    <w:rsid w:val="002214D4"/>
    <w:rsid w:val="002215BF"/>
    <w:rsid w:val="00224417"/>
    <w:rsid w:val="00226421"/>
    <w:rsid w:val="00227CDC"/>
    <w:rsid w:val="0023398C"/>
    <w:rsid w:val="00233EA2"/>
    <w:rsid w:val="002341E9"/>
    <w:rsid w:val="00234420"/>
    <w:rsid w:val="00234EF0"/>
    <w:rsid w:val="00236C65"/>
    <w:rsid w:val="00236E0D"/>
    <w:rsid w:val="00236E91"/>
    <w:rsid w:val="002406B8"/>
    <w:rsid w:val="0024116A"/>
    <w:rsid w:val="00242F6E"/>
    <w:rsid w:val="002437D3"/>
    <w:rsid w:val="00244A47"/>
    <w:rsid w:val="00244C75"/>
    <w:rsid w:val="002455F7"/>
    <w:rsid w:val="00245C43"/>
    <w:rsid w:val="002461CA"/>
    <w:rsid w:val="00246685"/>
    <w:rsid w:val="002470AD"/>
    <w:rsid w:val="00247543"/>
    <w:rsid w:val="00247645"/>
    <w:rsid w:val="00250D15"/>
    <w:rsid w:val="00251045"/>
    <w:rsid w:val="00251300"/>
    <w:rsid w:val="002521A3"/>
    <w:rsid w:val="00252D73"/>
    <w:rsid w:val="00253175"/>
    <w:rsid w:val="00253E44"/>
    <w:rsid w:val="00255009"/>
    <w:rsid w:val="00255C27"/>
    <w:rsid w:val="00255F5A"/>
    <w:rsid w:val="00256736"/>
    <w:rsid w:val="00256890"/>
    <w:rsid w:val="00256C04"/>
    <w:rsid w:val="00257478"/>
    <w:rsid w:val="00257D18"/>
    <w:rsid w:val="00260D1E"/>
    <w:rsid w:val="0026152C"/>
    <w:rsid w:val="00263009"/>
    <w:rsid w:val="00263F25"/>
    <w:rsid w:val="0026571C"/>
    <w:rsid w:val="002664EC"/>
    <w:rsid w:val="00266651"/>
    <w:rsid w:val="00267401"/>
    <w:rsid w:val="00267C69"/>
    <w:rsid w:val="00267E98"/>
    <w:rsid w:val="002701EB"/>
    <w:rsid w:val="00273D0E"/>
    <w:rsid w:val="00273DE5"/>
    <w:rsid w:val="00274275"/>
    <w:rsid w:val="00274287"/>
    <w:rsid w:val="00275AC0"/>
    <w:rsid w:val="00276D42"/>
    <w:rsid w:val="00277302"/>
    <w:rsid w:val="002777BB"/>
    <w:rsid w:val="0028008D"/>
    <w:rsid w:val="0028097D"/>
    <w:rsid w:val="00280AC1"/>
    <w:rsid w:val="00281252"/>
    <w:rsid w:val="002813EF"/>
    <w:rsid w:val="0028261C"/>
    <w:rsid w:val="002827EF"/>
    <w:rsid w:val="002843E4"/>
    <w:rsid w:val="00286D34"/>
    <w:rsid w:val="00287D1E"/>
    <w:rsid w:val="00291F01"/>
    <w:rsid w:val="00293063"/>
    <w:rsid w:val="00295364"/>
    <w:rsid w:val="002958E5"/>
    <w:rsid w:val="00295A7B"/>
    <w:rsid w:val="00295B15"/>
    <w:rsid w:val="00296580"/>
    <w:rsid w:val="00296EC5"/>
    <w:rsid w:val="00296F47"/>
    <w:rsid w:val="002A1440"/>
    <w:rsid w:val="002A17FA"/>
    <w:rsid w:val="002A3F67"/>
    <w:rsid w:val="002A4014"/>
    <w:rsid w:val="002A545C"/>
    <w:rsid w:val="002A55B3"/>
    <w:rsid w:val="002A5F5E"/>
    <w:rsid w:val="002A6C54"/>
    <w:rsid w:val="002A6CB0"/>
    <w:rsid w:val="002A7F84"/>
    <w:rsid w:val="002B0B5C"/>
    <w:rsid w:val="002B2494"/>
    <w:rsid w:val="002B27B7"/>
    <w:rsid w:val="002B2EB3"/>
    <w:rsid w:val="002B3B88"/>
    <w:rsid w:val="002B45B8"/>
    <w:rsid w:val="002B61C7"/>
    <w:rsid w:val="002B6622"/>
    <w:rsid w:val="002C0436"/>
    <w:rsid w:val="002C0473"/>
    <w:rsid w:val="002C1853"/>
    <w:rsid w:val="002C32BD"/>
    <w:rsid w:val="002C5826"/>
    <w:rsid w:val="002D1A0C"/>
    <w:rsid w:val="002D1A9B"/>
    <w:rsid w:val="002D31DE"/>
    <w:rsid w:val="002D4585"/>
    <w:rsid w:val="002D4771"/>
    <w:rsid w:val="002D73F4"/>
    <w:rsid w:val="002E0D16"/>
    <w:rsid w:val="002E0DAA"/>
    <w:rsid w:val="002E1B50"/>
    <w:rsid w:val="002E26F6"/>
    <w:rsid w:val="002E3C23"/>
    <w:rsid w:val="002E3D68"/>
    <w:rsid w:val="002E3DC2"/>
    <w:rsid w:val="002E5984"/>
    <w:rsid w:val="002E77E7"/>
    <w:rsid w:val="002E7A0C"/>
    <w:rsid w:val="002E7DEC"/>
    <w:rsid w:val="002F0D10"/>
    <w:rsid w:val="002F1156"/>
    <w:rsid w:val="002F45F1"/>
    <w:rsid w:val="002F529F"/>
    <w:rsid w:val="002F62E9"/>
    <w:rsid w:val="00302CF7"/>
    <w:rsid w:val="00303551"/>
    <w:rsid w:val="00304677"/>
    <w:rsid w:val="00305C1F"/>
    <w:rsid w:val="00305D66"/>
    <w:rsid w:val="00305F8A"/>
    <w:rsid w:val="00306DD5"/>
    <w:rsid w:val="00307CA8"/>
    <w:rsid w:val="00315B0D"/>
    <w:rsid w:val="00317EF9"/>
    <w:rsid w:val="00321451"/>
    <w:rsid w:val="00321A98"/>
    <w:rsid w:val="0032267A"/>
    <w:rsid w:val="00323771"/>
    <w:rsid w:val="003238B7"/>
    <w:rsid w:val="00323DF1"/>
    <w:rsid w:val="00324333"/>
    <w:rsid w:val="003257E5"/>
    <w:rsid w:val="003257F6"/>
    <w:rsid w:val="00326139"/>
    <w:rsid w:val="003269D2"/>
    <w:rsid w:val="00327A6C"/>
    <w:rsid w:val="003319CA"/>
    <w:rsid w:val="00332358"/>
    <w:rsid w:val="0033339A"/>
    <w:rsid w:val="003336BC"/>
    <w:rsid w:val="00333C8D"/>
    <w:rsid w:val="003355D4"/>
    <w:rsid w:val="00337067"/>
    <w:rsid w:val="00337988"/>
    <w:rsid w:val="00337B7B"/>
    <w:rsid w:val="00343BF0"/>
    <w:rsid w:val="0034593F"/>
    <w:rsid w:val="00345F18"/>
    <w:rsid w:val="00345F66"/>
    <w:rsid w:val="00346EDF"/>
    <w:rsid w:val="0034705B"/>
    <w:rsid w:val="00347098"/>
    <w:rsid w:val="003509DA"/>
    <w:rsid w:val="0035164E"/>
    <w:rsid w:val="003517DA"/>
    <w:rsid w:val="00353FCE"/>
    <w:rsid w:val="00354BD5"/>
    <w:rsid w:val="003560F3"/>
    <w:rsid w:val="00356F02"/>
    <w:rsid w:val="003573C6"/>
    <w:rsid w:val="00357FF8"/>
    <w:rsid w:val="00360294"/>
    <w:rsid w:val="003630D4"/>
    <w:rsid w:val="00363879"/>
    <w:rsid w:val="003660BA"/>
    <w:rsid w:val="003661A5"/>
    <w:rsid w:val="0036718E"/>
    <w:rsid w:val="00367976"/>
    <w:rsid w:val="00367C17"/>
    <w:rsid w:val="00367DD2"/>
    <w:rsid w:val="003702F3"/>
    <w:rsid w:val="00371E49"/>
    <w:rsid w:val="00372405"/>
    <w:rsid w:val="00372FE7"/>
    <w:rsid w:val="00374329"/>
    <w:rsid w:val="00375386"/>
    <w:rsid w:val="00375707"/>
    <w:rsid w:val="003757C1"/>
    <w:rsid w:val="003762F3"/>
    <w:rsid w:val="003765F7"/>
    <w:rsid w:val="0037667C"/>
    <w:rsid w:val="00377C51"/>
    <w:rsid w:val="00380599"/>
    <w:rsid w:val="00380AFC"/>
    <w:rsid w:val="00381878"/>
    <w:rsid w:val="00381F26"/>
    <w:rsid w:val="00382123"/>
    <w:rsid w:val="00383031"/>
    <w:rsid w:val="003832A5"/>
    <w:rsid w:val="00383A3F"/>
    <w:rsid w:val="00384EDB"/>
    <w:rsid w:val="00386994"/>
    <w:rsid w:val="003908E6"/>
    <w:rsid w:val="0039090B"/>
    <w:rsid w:val="003910DB"/>
    <w:rsid w:val="0039174D"/>
    <w:rsid w:val="003934E1"/>
    <w:rsid w:val="003937E2"/>
    <w:rsid w:val="00393BD9"/>
    <w:rsid w:val="003942C2"/>
    <w:rsid w:val="00394737"/>
    <w:rsid w:val="00395605"/>
    <w:rsid w:val="00395866"/>
    <w:rsid w:val="00395F37"/>
    <w:rsid w:val="00396717"/>
    <w:rsid w:val="00397C03"/>
    <w:rsid w:val="003A01B6"/>
    <w:rsid w:val="003A2FDA"/>
    <w:rsid w:val="003A3AB4"/>
    <w:rsid w:val="003A4585"/>
    <w:rsid w:val="003A60E0"/>
    <w:rsid w:val="003A73FB"/>
    <w:rsid w:val="003A7A8A"/>
    <w:rsid w:val="003A7C20"/>
    <w:rsid w:val="003B1230"/>
    <w:rsid w:val="003B1235"/>
    <w:rsid w:val="003B13BE"/>
    <w:rsid w:val="003B17B5"/>
    <w:rsid w:val="003B1871"/>
    <w:rsid w:val="003B1F24"/>
    <w:rsid w:val="003B2B0B"/>
    <w:rsid w:val="003B2D7C"/>
    <w:rsid w:val="003B4249"/>
    <w:rsid w:val="003B6C1B"/>
    <w:rsid w:val="003B6F9D"/>
    <w:rsid w:val="003C22D6"/>
    <w:rsid w:val="003C471C"/>
    <w:rsid w:val="003C7DB5"/>
    <w:rsid w:val="003D0F98"/>
    <w:rsid w:val="003D2ACE"/>
    <w:rsid w:val="003D5FDC"/>
    <w:rsid w:val="003D633F"/>
    <w:rsid w:val="003D6734"/>
    <w:rsid w:val="003D6F2E"/>
    <w:rsid w:val="003D743C"/>
    <w:rsid w:val="003E052E"/>
    <w:rsid w:val="003E1621"/>
    <w:rsid w:val="003E1BBF"/>
    <w:rsid w:val="003E1E75"/>
    <w:rsid w:val="003E2824"/>
    <w:rsid w:val="003E3085"/>
    <w:rsid w:val="003E4753"/>
    <w:rsid w:val="003E528C"/>
    <w:rsid w:val="003E58E2"/>
    <w:rsid w:val="003E5AA0"/>
    <w:rsid w:val="003E5CD6"/>
    <w:rsid w:val="003E68DB"/>
    <w:rsid w:val="003E6CC6"/>
    <w:rsid w:val="003E6D50"/>
    <w:rsid w:val="003E6E99"/>
    <w:rsid w:val="003F0467"/>
    <w:rsid w:val="003F0807"/>
    <w:rsid w:val="003F08E3"/>
    <w:rsid w:val="003F1446"/>
    <w:rsid w:val="003F15A6"/>
    <w:rsid w:val="003F2153"/>
    <w:rsid w:val="003F2278"/>
    <w:rsid w:val="003F3974"/>
    <w:rsid w:val="003F4D2D"/>
    <w:rsid w:val="003F6848"/>
    <w:rsid w:val="003F6BBB"/>
    <w:rsid w:val="003F73B4"/>
    <w:rsid w:val="00400ED4"/>
    <w:rsid w:val="00401D6A"/>
    <w:rsid w:val="004024B9"/>
    <w:rsid w:val="0040531E"/>
    <w:rsid w:val="00406E3C"/>
    <w:rsid w:val="00406F2F"/>
    <w:rsid w:val="00410E1F"/>
    <w:rsid w:val="00411191"/>
    <w:rsid w:val="00411C6E"/>
    <w:rsid w:val="00413E73"/>
    <w:rsid w:val="004147E3"/>
    <w:rsid w:val="0041483D"/>
    <w:rsid w:val="00414BE1"/>
    <w:rsid w:val="00415BBE"/>
    <w:rsid w:val="00416147"/>
    <w:rsid w:val="0041638F"/>
    <w:rsid w:val="00416C66"/>
    <w:rsid w:val="00416FBA"/>
    <w:rsid w:val="004171AC"/>
    <w:rsid w:val="004209D1"/>
    <w:rsid w:val="00420E8A"/>
    <w:rsid w:val="004216D3"/>
    <w:rsid w:val="00421DAF"/>
    <w:rsid w:val="00421F17"/>
    <w:rsid w:val="0042352B"/>
    <w:rsid w:val="004243D1"/>
    <w:rsid w:val="00424511"/>
    <w:rsid w:val="00425055"/>
    <w:rsid w:val="004252FB"/>
    <w:rsid w:val="004259BA"/>
    <w:rsid w:val="00425FE0"/>
    <w:rsid w:val="0042720B"/>
    <w:rsid w:val="0042740A"/>
    <w:rsid w:val="00427494"/>
    <w:rsid w:val="00431171"/>
    <w:rsid w:val="0043278D"/>
    <w:rsid w:val="004328FF"/>
    <w:rsid w:val="00432910"/>
    <w:rsid w:val="00433461"/>
    <w:rsid w:val="004347C4"/>
    <w:rsid w:val="00435BC5"/>
    <w:rsid w:val="0043646D"/>
    <w:rsid w:val="00436812"/>
    <w:rsid w:val="00436B7F"/>
    <w:rsid w:val="004379D6"/>
    <w:rsid w:val="00437F58"/>
    <w:rsid w:val="004402AC"/>
    <w:rsid w:val="00443478"/>
    <w:rsid w:val="00443499"/>
    <w:rsid w:val="00443768"/>
    <w:rsid w:val="00444B58"/>
    <w:rsid w:val="00446280"/>
    <w:rsid w:val="00447E7E"/>
    <w:rsid w:val="00451ACC"/>
    <w:rsid w:val="00455F0F"/>
    <w:rsid w:val="00457C32"/>
    <w:rsid w:val="00457EA0"/>
    <w:rsid w:val="00460ABE"/>
    <w:rsid w:val="004614CA"/>
    <w:rsid w:val="00461F9A"/>
    <w:rsid w:val="00461FB0"/>
    <w:rsid w:val="004627AC"/>
    <w:rsid w:val="004629CF"/>
    <w:rsid w:val="00462E51"/>
    <w:rsid w:val="00465AEA"/>
    <w:rsid w:val="00465AFD"/>
    <w:rsid w:val="00465EDE"/>
    <w:rsid w:val="00466B43"/>
    <w:rsid w:val="004675AE"/>
    <w:rsid w:val="00470DB4"/>
    <w:rsid w:val="00470FBA"/>
    <w:rsid w:val="00471609"/>
    <w:rsid w:val="00471A9E"/>
    <w:rsid w:val="00471B14"/>
    <w:rsid w:val="00471DE6"/>
    <w:rsid w:val="00471FA3"/>
    <w:rsid w:val="0047263F"/>
    <w:rsid w:val="00472F5C"/>
    <w:rsid w:val="00473128"/>
    <w:rsid w:val="004734E6"/>
    <w:rsid w:val="00473B68"/>
    <w:rsid w:val="00473EBA"/>
    <w:rsid w:val="004741A6"/>
    <w:rsid w:val="00474404"/>
    <w:rsid w:val="00474C2C"/>
    <w:rsid w:val="00475534"/>
    <w:rsid w:val="00475676"/>
    <w:rsid w:val="004756B3"/>
    <w:rsid w:val="0048019B"/>
    <w:rsid w:val="00480353"/>
    <w:rsid w:val="00482D61"/>
    <w:rsid w:val="0048542C"/>
    <w:rsid w:val="00485699"/>
    <w:rsid w:val="00485F67"/>
    <w:rsid w:val="00485F79"/>
    <w:rsid w:val="00486119"/>
    <w:rsid w:val="00487F50"/>
    <w:rsid w:val="004913DF"/>
    <w:rsid w:val="00491AB2"/>
    <w:rsid w:val="00492AB8"/>
    <w:rsid w:val="00493914"/>
    <w:rsid w:val="0049441A"/>
    <w:rsid w:val="00494C39"/>
    <w:rsid w:val="004955DC"/>
    <w:rsid w:val="00495824"/>
    <w:rsid w:val="004A009C"/>
    <w:rsid w:val="004A49D6"/>
    <w:rsid w:val="004A5DC9"/>
    <w:rsid w:val="004A63F6"/>
    <w:rsid w:val="004A77D0"/>
    <w:rsid w:val="004B06C7"/>
    <w:rsid w:val="004B11CC"/>
    <w:rsid w:val="004B13F3"/>
    <w:rsid w:val="004B3EB1"/>
    <w:rsid w:val="004B54CB"/>
    <w:rsid w:val="004B57E3"/>
    <w:rsid w:val="004B5923"/>
    <w:rsid w:val="004B5CFA"/>
    <w:rsid w:val="004B6610"/>
    <w:rsid w:val="004B73DE"/>
    <w:rsid w:val="004B763D"/>
    <w:rsid w:val="004B795E"/>
    <w:rsid w:val="004C0C86"/>
    <w:rsid w:val="004C1AA6"/>
    <w:rsid w:val="004C2059"/>
    <w:rsid w:val="004C254D"/>
    <w:rsid w:val="004C33FF"/>
    <w:rsid w:val="004C35A0"/>
    <w:rsid w:val="004C3867"/>
    <w:rsid w:val="004C6B8D"/>
    <w:rsid w:val="004C7739"/>
    <w:rsid w:val="004C7A4A"/>
    <w:rsid w:val="004D0645"/>
    <w:rsid w:val="004D14EB"/>
    <w:rsid w:val="004D2041"/>
    <w:rsid w:val="004D3753"/>
    <w:rsid w:val="004D452E"/>
    <w:rsid w:val="004D465C"/>
    <w:rsid w:val="004D6DEB"/>
    <w:rsid w:val="004D7D86"/>
    <w:rsid w:val="004E0C40"/>
    <w:rsid w:val="004E13B2"/>
    <w:rsid w:val="004E2275"/>
    <w:rsid w:val="004E4E86"/>
    <w:rsid w:val="004E504E"/>
    <w:rsid w:val="004E558C"/>
    <w:rsid w:val="004E5632"/>
    <w:rsid w:val="004E6E94"/>
    <w:rsid w:val="004E7BBE"/>
    <w:rsid w:val="004F0F3B"/>
    <w:rsid w:val="004F15CC"/>
    <w:rsid w:val="004F1B50"/>
    <w:rsid w:val="004F1FA9"/>
    <w:rsid w:val="004F2A10"/>
    <w:rsid w:val="004F396D"/>
    <w:rsid w:val="004F4846"/>
    <w:rsid w:val="004F4B92"/>
    <w:rsid w:val="004F74F0"/>
    <w:rsid w:val="0050081C"/>
    <w:rsid w:val="00501194"/>
    <w:rsid w:val="00501959"/>
    <w:rsid w:val="005022BE"/>
    <w:rsid w:val="005025DD"/>
    <w:rsid w:val="005035A3"/>
    <w:rsid w:val="00506134"/>
    <w:rsid w:val="005062FD"/>
    <w:rsid w:val="0050678F"/>
    <w:rsid w:val="005073D2"/>
    <w:rsid w:val="00507C63"/>
    <w:rsid w:val="0051151C"/>
    <w:rsid w:val="005115BF"/>
    <w:rsid w:val="00511964"/>
    <w:rsid w:val="00514C17"/>
    <w:rsid w:val="00516523"/>
    <w:rsid w:val="00516D7E"/>
    <w:rsid w:val="00520331"/>
    <w:rsid w:val="00521A84"/>
    <w:rsid w:val="00521E68"/>
    <w:rsid w:val="00522862"/>
    <w:rsid w:val="00522D6A"/>
    <w:rsid w:val="005235CE"/>
    <w:rsid w:val="00523656"/>
    <w:rsid w:val="0052535A"/>
    <w:rsid w:val="0052539B"/>
    <w:rsid w:val="00527C09"/>
    <w:rsid w:val="00530969"/>
    <w:rsid w:val="00530C9C"/>
    <w:rsid w:val="00531F40"/>
    <w:rsid w:val="00531FED"/>
    <w:rsid w:val="00532022"/>
    <w:rsid w:val="0053323A"/>
    <w:rsid w:val="00535494"/>
    <w:rsid w:val="00536AC4"/>
    <w:rsid w:val="00536B39"/>
    <w:rsid w:val="00536FB7"/>
    <w:rsid w:val="0053708C"/>
    <w:rsid w:val="005377C8"/>
    <w:rsid w:val="00542407"/>
    <w:rsid w:val="00543014"/>
    <w:rsid w:val="00543752"/>
    <w:rsid w:val="00544277"/>
    <w:rsid w:val="00544F9A"/>
    <w:rsid w:val="00545D91"/>
    <w:rsid w:val="00551FEE"/>
    <w:rsid w:val="00552E38"/>
    <w:rsid w:val="0055499B"/>
    <w:rsid w:val="005554A8"/>
    <w:rsid w:val="00555DB8"/>
    <w:rsid w:val="005569E1"/>
    <w:rsid w:val="0055713A"/>
    <w:rsid w:val="00557386"/>
    <w:rsid w:val="00560941"/>
    <w:rsid w:val="0056151E"/>
    <w:rsid w:val="00562A32"/>
    <w:rsid w:val="00563D97"/>
    <w:rsid w:val="00564E61"/>
    <w:rsid w:val="00565D27"/>
    <w:rsid w:val="00566D22"/>
    <w:rsid w:val="005676A0"/>
    <w:rsid w:val="00570817"/>
    <w:rsid w:val="00570979"/>
    <w:rsid w:val="0057516E"/>
    <w:rsid w:val="00575DE0"/>
    <w:rsid w:val="00576621"/>
    <w:rsid w:val="005766DD"/>
    <w:rsid w:val="00577F69"/>
    <w:rsid w:val="00580459"/>
    <w:rsid w:val="00581116"/>
    <w:rsid w:val="005812C7"/>
    <w:rsid w:val="0058290B"/>
    <w:rsid w:val="005849C2"/>
    <w:rsid w:val="0058686B"/>
    <w:rsid w:val="005877C1"/>
    <w:rsid w:val="00587898"/>
    <w:rsid w:val="005906EF"/>
    <w:rsid w:val="005917E0"/>
    <w:rsid w:val="00591A16"/>
    <w:rsid w:val="00591EBA"/>
    <w:rsid w:val="00592400"/>
    <w:rsid w:val="005934A5"/>
    <w:rsid w:val="00594B22"/>
    <w:rsid w:val="00595181"/>
    <w:rsid w:val="00596F3B"/>
    <w:rsid w:val="00597020"/>
    <w:rsid w:val="005976E5"/>
    <w:rsid w:val="005A03F1"/>
    <w:rsid w:val="005A042F"/>
    <w:rsid w:val="005A0670"/>
    <w:rsid w:val="005A2E5A"/>
    <w:rsid w:val="005A47A6"/>
    <w:rsid w:val="005A5311"/>
    <w:rsid w:val="005A6111"/>
    <w:rsid w:val="005A613A"/>
    <w:rsid w:val="005A6AB1"/>
    <w:rsid w:val="005A706F"/>
    <w:rsid w:val="005A77DE"/>
    <w:rsid w:val="005B1DA4"/>
    <w:rsid w:val="005B23C3"/>
    <w:rsid w:val="005B3498"/>
    <w:rsid w:val="005B37CE"/>
    <w:rsid w:val="005B5063"/>
    <w:rsid w:val="005B5489"/>
    <w:rsid w:val="005B5D7B"/>
    <w:rsid w:val="005B62AA"/>
    <w:rsid w:val="005B7D88"/>
    <w:rsid w:val="005C08DC"/>
    <w:rsid w:val="005C1875"/>
    <w:rsid w:val="005C1934"/>
    <w:rsid w:val="005C1DC3"/>
    <w:rsid w:val="005C2289"/>
    <w:rsid w:val="005C309A"/>
    <w:rsid w:val="005C4A68"/>
    <w:rsid w:val="005C4DDD"/>
    <w:rsid w:val="005C4FE5"/>
    <w:rsid w:val="005C60C8"/>
    <w:rsid w:val="005C70B5"/>
    <w:rsid w:val="005C75D2"/>
    <w:rsid w:val="005C7A03"/>
    <w:rsid w:val="005D0548"/>
    <w:rsid w:val="005D0F70"/>
    <w:rsid w:val="005D1446"/>
    <w:rsid w:val="005D1E3F"/>
    <w:rsid w:val="005D2330"/>
    <w:rsid w:val="005D46D1"/>
    <w:rsid w:val="005D560B"/>
    <w:rsid w:val="005D5BBF"/>
    <w:rsid w:val="005D7514"/>
    <w:rsid w:val="005E0403"/>
    <w:rsid w:val="005E18B4"/>
    <w:rsid w:val="005E4BD3"/>
    <w:rsid w:val="005E5265"/>
    <w:rsid w:val="005E652C"/>
    <w:rsid w:val="005E760B"/>
    <w:rsid w:val="005F0981"/>
    <w:rsid w:val="005F0D62"/>
    <w:rsid w:val="005F1C76"/>
    <w:rsid w:val="005F2C14"/>
    <w:rsid w:val="005F2C92"/>
    <w:rsid w:val="005F2C99"/>
    <w:rsid w:val="005F32ED"/>
    <w:rsid w:val="005F4998"/>
    <w:rsid w:val="005F5623"/>
    <w:rsid w:val="005F5C85"/>
    <w:rsid w:val="005F6275"/>
    <w:rsid w:val="005F6C41"/>
    <w:rsid w:val="0060041A"/>
    <w:rsid w:val="006006FC"/>
    <w:rsid w:val="00600DF1"/>
    <w:rsid w:val="00600E4E"/>
    <w:rsid w:val="00601616"/>
    <w:rsid w:val="00601E31"/>
    <w:rsid w:val="006041FC"/>
    <w:rsid w:val="0060478B"/>
    <w:rsid w:val="006052E9"/>
    <w:rsid w:val="00605597"/>
    <w:rsid w:val="00605D88"/>
    <w:rsid w:val="00607DAC"/>
    <w:rsid w:val="006109B9"/>
    <w:rsid w:val="00612DB2"/>
    <w:rsid w:val="00613C63"/>
    <w:rsid w:val="00616C34"/>
    <w:rsid w:val="00616C5C"/>
    <w:rsid w:val="0061726B"/>
    <w:rsid w:val="006179BF"/>
    <w:rsid w:val="00622554"/>
    <w:rsid w:val="006226D0"/>
    <w:rsid w:val="00623851"/>
    <w:rsid w:val="00623CD1"/>
    <w:rsid w:val="0062535E"/>
    <w:rsid w:val="00625512"/>
    <w:rsid w:val="006256B5"/>
    <w:rsid w:val="006278DD"/>
    <w:rsid w:val="00631CC2"/>
    <w:rsid w:val="00632E1A"/>
    <w:rsid w:val="0063386A"/>
    <w:rsid w:val="00634241"/>
    <w:rsid w:val="006344FC"/>
    <w:rsid w:val="0063584F"/>
    <w:rsid w:val="00636715"/>
    <w:rsid w:val="00636A5F"/>
    <w:rsid w:val="00636C91"/>
    <w:rsid w:val="00637FE3"/>
    <w:rsid w:val="0064085D"/>
    <w:rsid w:val="006423D7"/>
    <w:rsid w:val="00642D31"/>
    <w:rsid w:val="00643DD2"/>
    <w:rsid w:val="00644B03"/>
    <w:rsid w:val="00644BFC"/>
    <w:rsid w:val="0064517F"/>
    <w:rsid w:val="00645748"/>
    <w:rsid w:val="00645CAE"/>
    <w:rsid w:val="00646DBF"/>
    <w:rsid w:val="006470A4"/>
    <w:rsid w:val="00651512"/>
    <w:rsid w:val="0065177E"/>
    <w:rsid w:val="00651E46"/>
    <w:rsid w:val="00652519"/>
    <w:rsid w:val="00653284"/>
    <w:rsid w:val="0065492A"/>
    <w:rsid w:val="00655994"/>
    <w:rsid w:val="006568DD"/>
    <w:rsid w:val="00657204"/>
    <w:rsid w:val="006578AB"/>
    <w:rsid w:val="00660DF0"/>
    <w:rsid w:val="00661466"/>
    <w:rsid w:val="00661C65"/>
    <w:rsid w:val="006626BF"/>
    <w:rsid w:val="00662781"/>
    <w:rsid w:val="006636DD"/>
    <w:rsid w:val="00663C72"/>
    <w:rsid w:val="00664292"/>
    <w:rsid w:val="00664821"/>
    <w:rsid w:val="00665014"/>
    <w:rsid w:val="00666BF8"/>
    <w:rsid w:val="00670CE5"/>
    <w:rsid w:val="00671228"/>
    <w:rsid w:val="00672042"/>
    <w:rsid w:val="006720F1"/>
    <w:rsid w:val="0067500D"/>
    <w:rsid w:val="00675ABF"/>
    <w:rsid w:val="0068000C"/>
    <w:rsid w:val="006800A5"/>
    <w:rsid w:val="00680875"/>
    <w:rsid w:val="00683520"/>
    <w:rsid w:val="00684E2F"/>
    <w:rsid w:val="00685073"/>
    <w:rsid w:val="00685468"/>
    <w:rsid w:val="006858EF"/>
    <w:rsid w:val="00685F2F"/>
    <w:rsid w:val="006863CE"/>
    <w:rsid w:val="0068717A"/>
    <w:rsid w:val="00687543"/>
    <w:rsid w:val="0069135E"/>
    <w:rsid w:val="006922D9"/>
    <w:rsid w:val="006931CC"/>
    <w:rsid w:val="00693775"/>
    <w:rsid w:val="00693822"/>
    <w:rsid w:val="00694911"/>
    <w:rsid w:val="00694988"/>
    <w:rsid w:val="00694CF5"/>
    <w:rsid w:val="00694FBB"/>
    <w:rsid w:val="00695172"/>
    <w:rsid w:val="00695AD6"/>
    <w:rsid w:val="0069791B"/>
    <w:rsid w:val="006A029A"/>
    <w:rsid w:val="006A061D"/>
    <w:rsid w:val="006A1638"/>
    <w:rsid w:val="006A2447"/>
    <w:rsid w:val="006A5EA1"/>
    <w:rsid w:val="006A6813"/>
    <w:rsid w:val="006A6F36"/>
    <w:rsid w:val="006A74C9"/>
    <w:rsid w:val="006B0EC3"/>
    <w:rsid w:val="006B1410"/>
    <w:rsid w:val="006B3380"/>
    <w:rsid w:val="006B353D"/>
    <w:rsid w:val="006B42A1"/>
    <w:rsid w:val="006B4DB4"/>
    <w:rsid w:val="006B6331"/>
    <w:rsid w:val="006B7224"/>
    <w:rsid w:val="006C1968"/>
    <w:rsid w:val="006C19E7"/>
    <w:rsid w:val="006C2D81"/>
    <w:rsid w:val="006C2F0E"/>
    <w:rsid w:val="006C5286"/>
    <w:rsid w:val="006C5AF1"/>
    <w:rsid w:val="006D09E1"/>
    <w:rsid w:val="006D1616"/>
    <w:rsid w:val="006D20B9"/>
    <w:rsid w:val="006D244E"/>
    <w:rsid w:val="006D4332"/>
    <w:rsid w:val="006D44D1"/>
    <w:rsid w:val="006D5FBC"/>
    <w:rsid w:val="006D7181"/>
    <w:rsid w:val="006D7207"/>
    <w:rsid w:val="006E40E4"/>
    <w:rsid w:val="006E44B1"/>
    <w:rsid w:val="006E4A88"/>
    <w:rsid w:val="006E5201"/>
    <w:rsid w:val="006F06E6"/>
    <w:rsid w:val="006F14FA"/>
    <w:rsid w:val="006F2EF8"/>
    <w:rsid w:val="006F32E4"/>
    <w:rsid w:val="006F3386"/>
    <w:rsid w:val="006F33BB"/>
    <w:rsid w:val="006F34D0"/>
    <w:rsid w:val="006F4A57"/>
    <w:rsid w:val="006F557B"/>
    <w:rsid w:val="006F62A8"/>
    <w:rsid w:val="006F6E88"/>
    <w:rsid w:val="00701352"/>
    <w:rsid w:val="007018A5"/>
    <w:rsid w:val="00701E8A"/>
    <w:rsid w:val="00701F07"/>
    <w:rsid w:val="00701F57"/>
    <w:rsid w:val="00702048"/>
    <w:rsid w:val="00704715"/>
    <w:rsid w:val="0070592A"/>
    <w:rsid w:val="007067A3"/>
    <w:rsid w:val="00706891"/>
    <w:rsid w:val="00707CEF"/>
    <w:rsid w:val="00707F08"/>
    <w:rsid w:val="00711025"/>
    <w:rsid w:val="00711631"/>
    <w:rsid w:val="00711918"/>
    <w:rsid w:val="00712436"/>
    <w:rsid w:val="00713534"/>
    <w:rsid w:val="00713953"/>
    <w:rsid w:val="00713E62"/>
    <w:rsid w:val="007141B0"/>
    <w:rsid w:val="00714901"/>
    <w:rsid w:val="007150AE"/>
    <w:rsid w:val="00715952"/>
    <w:rsid w:val="0071619E"/>
    <w:rsid w:val="0071641D"/>
    <w:rsid w:val="0071742D"/>
    <w:rsid w:val="00717898"/>
    <w:rsid w:val="00721142"/>
    <w:rsid w:val="0072327E"/>
    <w:rsid w:val="00723FF6"/>
    <w:rsid w:val="00724D27"/>
    <w:rsid w:val="00730F03"/>
    <w:rsid w:val="00733560"/>
    <w:rsid w:val="0073388F"/>
    <w:rsid w:val="00733CA2"/>
    <w:rsid w:val="0073477E"/>
    <w:rsid w:val="00735BB0"/>
    <w:rsid w:val="00735E36"/>
    <w:rsid w:val="00736F7D"/>
    <w:rsid w:val="007375E9"/>
    <w:rsid w:val="007400D2"/>
    <w:rsid w:val="00740276"/>
    <w:rsid w:val="00740438"/>
    <w:rsid w:val="007405BE"/>
    <w:rsid w:val="0074217A"/>
    <w:rsid w:val="0074229B"/>
    <w:rsid w:val="00742EBA"/>
    <w:rsid w:val="00742F7B"/>
    <w:rsid w:val="00743818"/>
    <w:rsid w:val="007438F6"/>
    <w:rsid w:val="0074392E"/>
    <w:rsid w:val="00745328"/>
    <w:rsid w:val="00745AE6"/>
    <w:rsid w:val="00750D89"/>
    <w:rsid w:val="00751BEA"/>
    <w:rsid w:val="007530AA"/>
    <w:rsid w:val="007545E9"/>
    <w:rsid w:val="0075503C"/>
    <w:rsid w:val="00755685"/>
    <w:rsid w:val="00757495"/>
    <w:rsid w:val="0075750F"/>
    <w:rsid w:val="007606EE"/>
    <w:rsid w:val="00761260"/>
    <w:rsid w:val="0076132A"/>
    <w:rsid w:val="007622B1"/>
    <w:rsid w:val="007627DC"/>
    <w:rsid w:val="00763669"/>
    <w:rsid w:val="00764507"/>
    <w:rsid w:val="00766357"/>
    <w:rsid w:val="0076779E"/>
    <w:rsid w:val="007709EF"/>
    <w:rsid w:val="00773205"/>
    <w:rsid w:val="0077354E"/>
    <w:rsid w:val="007744C1"/>
    <w:rsid w:val="007749BE"/>
    <w:rsid w:val="007750C3"/>
    <w:rsid w:val="00775285"/>
    <w:rsid w:val="0077579E"/>
    <w:rsid w:val="007764E1"/>
    <w:rsid w:val="00776808"/>
    <w:rsid w:val="00776A6F"/>
    <w:rsid w:val="007771FC"/>
    <w:rsid w:val="00777A8A"/>
    <w:rsid w:val="00781790"/>
    <w:rsid w:val="00781D34"/>
    <w:rsid w:val="007834FA"/>
    <w:rsid w:val="00783919"/>
    <w:rsid w:val="00785B22"/>
    <w:rsid w:val="007861BA"/>
    <w:rsid w:val="007900D1"/>
    <w:rsid w:val="00790341"/>
    <w:rsid w:val="007905C0"/>
    <w:rsid w:val="007906AA"/>
    <w:rsid w:val="00790A48"/>
    <w:rsid w:val="00790DBE"/>
    <w:rsid w:val="00791AE6"/>
    <w:rsid w:val="007921F2"/>
    <w:rsid w:val="00792650"/>
    <w:rsid w:val="00792EA3"/>
    <w:rsid w:val="0079447B"/>
    <w:rsid w:val="00797346"/>
    <w:rsid w:val="00797367"/>
    <w:rsid w:val="007A127F"/>
    <w:rsid w:val="007A1942"/>
    <w:rsid w:val="007A2459"/>
    <w:rsid w:val="007A2476"/>
    <w:rsid w:val="007A29E3"/>
    <w:rsid w:val="007A3D25"/>
    <w:rsid w:val="007A3E19"/>
    <w:rsid w:val="007A4F8C"/>
    <w:rsid w:val="007A510C"/>
    <w:rsid w:val="007A59FB"/>
    <w:rsid w:val="007A5A20"/>
    <w:rsid w:val="007A7CBA"/>
    <w:rsid w:val="007B09E2"/>
    <w:rsid w:val="007B2453"/>
    <w:rsid w:val="007B2640"/>
    <w:rsid w:val="007B29D1"/>
    <w:rsid w:val="007B3983"/>
    <w:rsid w:val="007B5F60"/>
    <w:rsid w:val="007B67FC"/>
    <w:rsid w:val="007B6A50"/>
    <w:rsid w:val="007B6E06"/>
    <w:rsid w:val="007B6F45"/>
    <w:rsid w:val="007B7521"/>
    <w:rsid w:val="007C0E30"/>
    <w:rsid w:val="007C142D"/>
    <w:rsid w:val="007C1DB0"/>
    <w:rsid w:val="007C4DE7"/>
    <w:rsid w:val="007C693F"/>
    <w:rsid w:val="007C6ADB"/>
    <w:rsid w:val="007C76EE"/>
    <w:rsid w:val="007D0114"/>
    <w:rsid w:val="007D02CA"/>
    <w:rsid w:val="007D056B"/>
    <w:rsid w:val="007D0995"/>
    <w:rsid w:val="007D0EAA"/>
    <w:rsid w:val="007D1986"/>
    <w:rsid w:val="007D34B7"/>
    <w:rsid w:val="007D406B"/>
    <w:rsid w:val="007D635E"/>
    <w:rsid w:val="007D65A2"/>
    <w:rsid w:val="007D702B"/>
    <w:rsid w:val="007D76FB"/>
    <w:rsid w:val="007D77F6"/>
    <w:rsid w:val="007D79E3"/>
    <w:rsid w:val="007E02BB"/>
    <w:rsid w:val="007E02CA"/>
    <w:rsid w:val="007E05BC"/>
    <w:rsid w:val="007E0B10"/>
    <w:rsid w:val="007E294A"/>
    <w:rsid w:val="007E5593"/>
    <w:rsid w:val="007E579E"/>
    <w:rsid w:val="007E6D27"/>
    <w:rsid w:val="007E7862"/>
    <w:rsid w:val="007F023F"/>
    <w:rsid w:val="007F08BD"/>
    <w:rsid w:val="007F2C15"/>
    <w:rsid w:val="007F3C31"/>
    <w:rsid w:val="007F3CE4"/>
    <w:rsid w:val="007F3D1A"/>
    <w:rsid w:val="007F73C0"/>
    <w:rsid w:val="007F7509"/>
    <w:rsid w:val="007F79ED"/>
    <w:rsid w:val="00800668"/>
    <w:rsid w:val="00800ADE"/>
    <w:rsid w:val="00801C93"/>
    <w:rsid w:val="00802685"/>
    <w:rsid w:val="0080309A"/>
    <w:rsid w:val="008037D1"/>
    <w:rsid w:val="00805DEB"/>
    <w:rsid w:val="00806016"/>
    <w:rsid w:val="008100D6"/>
    <w:rsid w:val="00810275"/>
    <w:rsid w:val="00810778"/>
    <w:rsid w:val="00811288"/>
    <w:rsid w:val="00811FBB"/>
    <w:rsid w:val="008125A0"/>
    <w:rsid w:val="00812669"/>
    <w:rsid w:val="0081472E"/>
    <w:rsid w:val="008147DA"/>
    <w:rsid w:val="00814F3E"/>
    <w:rsid w:val="008156DA"/>
    <w:rsid w:val="00816E3E"/>
    <w:rsid w:val="008174AC"/>
    <w:rsid w:val="0081788E"/>
    <w:rsid w:val="008200F4"/>
    <w:rsid w:val="0082044B"/>
    <w:rsid w:val="008208C5"/>
    <w:rsid w:val="00820E9D"/>
    <w:rsid w:val="00821185"/>
    <w:rsid w:val="00821BC7"/>
    <w:rsid w:val="00822147"/>
    <w:rsid w:val="00823194"/>
    <w:rsid w:val="008240B3"/>
    <w:rsid w:val="00824D38"/>
    <w:rsid w:val="00825D0C"/>
    <w:rsid w:val="00825D63"/>
    <w:rsid w:val="0082653B"/>
    <w:rsid w:val="008266EE"/>
    <w:rsid w:val="0083095A"/>
    <w:rsid w:val="00831CDE"/>
    <w:rsid w:val="008328E9"/>
    <w:rsid w:val="00832DEC"/>
    <w:rsid w:val="00834AE0"/>
    <w:rsid w:val="00834AEE"/>
    <w:rsid w:val="00835D11"/>
    <w:rsid w:val="00837238"/>
    <w:rsid w:val="008374EB"/>
    <w:rsid w:val="00841721"/>
    <w:rsid w:val="00841A5D"/>
    <w:rsid w:val="00841A60"/>
    <w:rsid w:val="00841E22"/>
    <w:rsid w:val="00841FB4"/>
    <w:rsid w:val="008433A6"/>
    <w:rsid w:val="008441F6"/>
    <w:rsid w:val="0084446E"/>
    <w:rsid w:val="008461E9"/>
    <w:rsid w:val="00846BB7"/>
    <w:rsid w:val="0084705F"/>
    <w:rsid w:val="0085111C"/>
    <w:rsid w:val="008529A4"/>
    <w:rsid w:val="00852ED0"/>
    <w:rsid w:val="008531BD"/>
    <w:rsid w:val="00853BAD"/>
    <w:rsid w:val="00854E23"/>
    <w:rsid w:val="008556A3"/>
    <w:rsid w:val="008562F8"/>
    <w:rsid w:val="00856C8A"/>
    <w:rsid w:val="00861293"/>
    <w:rsid w:val="00862E53"/>
    <w:rsid w:val="00863060"/>
    <w:rsid w:val="00864D15"/>
    <w:rsid w:val="00865803"/>
    <w:rsid w:val="00865F9D"/>
    <w:rsid w:val="00870A39"/>
    <w:rsid w:val="00871B42"/>
    <w:rsid w:val="00871D2C"/>
    <w:rsid w:val="008724C1"/>
    <w:rsid w:val="00872859"/>
    <w:rsid w:val="00873039"/>
    <w:rsid w:val="0087314B"/>
    <w:rsid w:val="00874D60"/>
    <w:rsid w:val="008762F4"/>
    <w:rsid w:val="00876AAB"/>
    <w:rsid w:val="00877C30"/>
    <w:rsid w:val="008802EA"/>
    <w:rsid w:val="008805A6"/>
    <w:rsid w:val="00881726"/>
    <w:rsid w:val="00881EDD"/>
    <w:rsid w:val="00882332"/>
    <w:rsid w:val="00883B28"/>
    <w:rsid w:val="008843C7"/>
    <w:rsid w:val="00887293"/>
    <w:rsid w:val="008872CD"/>
    <w:rsid w:val="00887D6C"/>
    <w:rsid w:val="00887DB0"/>
    <w:rsid w:val="008900BB"/>
    <w:rsid w:val="008911DB"/>
    <w:rsid w:val="008913AB"/>
    <w:rsid w:val="00892679"/>
    <w:rsid w:val="00894AAC"/>
    <w:rsid w:val="00895417"/>
    <w:rsid w:val="00895523"/>
    <w:rsid w:val="00895554"/>
    <w:rsid w:val="00895A89"/>
    <w:rsid w:val="00897390"/>
    <w:rsid w:val="008A0B32"/>
    <w:rsid w:val="008A1018"/>
    <w:rsid w:val="008A107E"/>
    <w:rsid w:val="008A23FF"/>
    <w:rsid w:val="008A26FA"/>
    <w:rsid w:val="008A2F8E"/>
    <w:rsid w:val="008A40B2"/>
    <w:rsid w:val="008A438B"/>
    <w:rsid w:val="008A459D"/>
    <w:rsid w:val="008A470A"/>
    <w:rsid w:val="008A5060"/>
    <w:rsid w:val="008A5129"/>
    <w:rsid w:val="008A74DE"/>
    <w:rsid w:val="008B0F14"/>
    <w:rsid w:val="008B2A4E"/>
    <w:rsid w:val="008B3380"/>
    <w:rsid w:val="008B3D4F"/>
    <w:rsid w:val="008B40C7"/>
    <w:rsid w:val="008B4AE3"/>
    <w:rsid w:val="008B591D"/>
    <w:rsid w:val="008B5FF5"/>
    <w:rsid w:val="008B6D86"/>
    <w:rsid w:val="008B6E79"/>
    <w:rsid w:val="008B73EF"/>
    <w:rsid w:val="008C06F8"/>
    <w:rsid w:val="008C1001"/>
    <w:rsid w:val="008C1304"/>
    <w:rsid w:val="008C1FB4"/>
    <w:rsid w:val="008C22DF"/>
    <w:rsid w:val="008C2589"/>
    <w:rsid w:val="008C2924"/>
    <w:rsid w:val="008C2B13"/>
    <w:rsid w:val="008C2B1D"/>
    <w:rsid w:val="008C35E5"/>
    <w:rsid w:val="008C3684"/>
    <w:rsid w:val="008C3D56"/>
    <w:rsid w:val="008C4009"/>
    <w:rsid w:val="008C401A"/>
    <w:rsid w:val="008C474C"/>
    <w:rsid w:val="008C483B"/>
    <w:rsid w:val="008C71B7"/>
    <w:rsid w:val="008C77F3"/>
    <w:rsid w:val="008C7EE7"/>
    <w:rsid w:val="008D0AAE"/>
    <w:rsid w:val="008D2458"/>
    <w:rsid w:val="008D3A3B"/>
    <w:rsid w:val="008D4F4E"/>
    <w:rsid w:val="008D58D7"/>
    <w:rsid w:val="008D5A54"/>
    <w:rsid w:val="008D60E3"/>
    <w:rsid w:val="008D61EF"/>
    <w:rsid w:val="008D657A"/>
    <w:rsid w:val="008D687E"/>
    <w:rsid w:val="008D6883"/>
    <w:rsid w:val="008D69DB"/>
    <w:rsid w:val="008D7167"/>
    <w:rsid w:val="008E10F0"/>
    <w:rsid w:val="008E1887"/>
    <w:rsid w:val="008E47F7"/>
    <w:rsid w:val="008E4B5C"/>
    <w:rsid w:val="008E4BD2"/>
    <w:rsid w:val="008E7E70"/>
    <w:rsid w:val="008F0877"/>
    <w:rsid w:val="008F092D"/>
    <w:rsid w:val="008F1322"/>
    <w:rsid w:val="008F1680"/>
    <w:rsid w:val="008F2215"/>
    <w:rsid w:val="008F26ED"/>
    <w:rsid w:val="008F2F7B"/>
    <w:rsid w:val="008F55CE"/>
    <w:rsid w:val="008F62C9"/>
    <w:rsid w:val="008F713C"/>
    <w:rsid w:val="008F7682"/>
    <w:rsid w:val="00900EDC"/>
    <w:rsid w:val="00901736"/>
    <w:rsid w:val="00902046"/>
    <w:rsid w:val="0090260F"/>
    <w:rsid w:val="00902EFC"/>
    <w:rsid w:val="00903249"/>
    <w:rsid w:val="0090353D"/>
    <w:rsid w:val="00903819"/>
    <w:rsid w:val="00903838"/>
    <w:rsid w:val="009104C9"/>
    <w:rsid w:val="009104F6"/>
    <w:rsid w:val="0091053E"/>
    <w:rsid w:val="00911842"/>
    <w:rsid w:val="009118EF"/>
    <w:rsid w:val="00912225"/>
    <w:rsid w:val="00913D39"/>
    <w:rsid w:val="00914201"/>
    <w:rsid w:val="0091463E"/>
    <w:rsid w:val="009148BF"/>
    <w:rsid w:val="009170F4"/>
    <w:rsid w:val="00917ED6"/>
    <w:rsid w:val="00920112"/>
    <w:rsid w:val="009210DF"/>
    <w:rsid w:val="00921135"/>
    <w:rsid w:val="009219AB"/>
    <w:rsid w:val="00921A3B"/>
    <w:rsid w:val="00921B19"/>
    <w:rsid w:val="00922101"/>
    <w:rsid w:val="009228CC"/>
    <w:rsid w:val="009229CE"/>
    <w:rsid w:val="0092343D"/>
    <w:rsid w:val="00925A6A"/>
    <w:rsid w:val="00926115"/>
    <w:rsid w:val="00926164"/>
    <w:rsid w:val="00930269"/>
    <w:rsid w:val="0093051C"/>
    <w:rsid w:val="00930DED"/>
    <w:rsid w:val="00931224"/>
    <w:rsid w:val="00931AA0"/>
    <w:rsid w:val="009336BB"/>
    <w:rsid w:val="00933ACE"/>
    <w:rsid w:val="00933EEA"/>
    <w:rsid w:val="00934241"/>
    <w:rsid w:val="00935641"/>
    <w:rsid w:val="009356A1"/>
    <w:rsid w:val="00940328"/>
    <w:rsid w:val="00940F55"/>
    <w:rsid w:val="0094109F"/>
    <w:rsid w:val="00941301"/>
    <w:rsid w:val="00942256"/>
    <w:rsid w:val="0094437C"/>
    <w:rsid w:val="009445FC"/>
    <w:rsid w:val="00946809"/>
    <w:rsid w:val="009470E3"/>
    <w:rsid w:val="0094718D"/>
    <w:rsid w:val="0095019E"/>
    <w:rsid w:val="00951382"/>
    <w:rsid w:val="009539C0"/>
    <w:rsid w:val="009571F3"/>
    <w:rsid w:val="00960A12"/>
    <w:rsid w:val="00960D10"/>
    <w:rsid w:val="00964104"/>
    <w:rsid w:val="00964B90"/>
    <w:rsid w:val="00965D01"/>
    <w:rsid w:val="009671DC"/>
    <w:rsid w:val="00967248"/>
    <w:rsid w:val="009673E5"/>
    <w:rsid w:val="00967AD8"/>
    <w:rsid w:val="0097353A"/>
    <w:rsid w:val="009745D7"/>
    <w:rsid w:val="00974EEC"/>
    <w:rsid w:val="0097648F"/>
    <w:rsid w:val="00976952"/>
    <w:rsid w:val="00977A0F"/>
    <w:rsid w:val="0098222A"/>
    <w:rsid w:val="009823F6"/>
    <w:rsid w:val="009824EE"/>
    <w:rsid w:val="00982AC1"/>
    <w:rsid w:val="009836E3"/>
    <w:rsid w:val="00984286"/>
    <w:rsid w:val="009842D9"/>
    <w:rsid w:val="00984A15"/>
    <w:rsid w:val="0098631F"/>
    <w:rsid w:val="00990679"/>
    <w:rsid w:val="009908CB"/>
    <w:rsid w:val="00991906"/>
    <w:rsid w:val="009927AD"/>
    <w:rsid w:val="00992F41"/>
    <w:rsid w:val="00995138"/>
    <w:rsid w:val="00995B3D"/>
    <w:rsid w:val="009969A7"/>
    <w:rsid w:val="00997379"/>
    <w:rsid w:val="00997855"/>
    <w:rsid w:val="00997C47"/>
    <w:rsid w:val="009A0368"/>
    <w:rsid w:val="009A1ED3"/>
    <w:rsid w:val="009A2645"/>
    <w:rsid w:val="009A50C1"/>
    <w:rsid w:val="009A5944"/>
    <w:rsid w:val="009A6175"/>
    <w:rsid w:val="009A6377"/>
    <w:rsid w:val="009A645E"/>
    <w:rsid w:val="009A7E8D"/>
    <w:rsid w:val="009B0E5B"/>
    <w:rsid w:val="009B0EBB"/>
    <w:rsid w:val="009B1560"/>
    <w:rsid w:val="009B2799"/>
    <w:rsid w:val="009B34BD"/>
    <w:rsid w:val="009B3F48"/>
    <w:rsid w:val="009B4960"/>
    <w:rsid w:val="009B5851"/>
    <w:rsid w:val="009B6725"/>
    <w:rsid w:val="009B6E42"/>
    <w:rsid w:val="009B6F88"/>
    <w:rsid w:val="009B78B6"/>
    <w:rsid w:val="009B79E1"/>
    <w:rsid w:val="009B79FE"/>
    <w:rsid w:val="009C1680"/>
    <w:rsid w:val="009C176C"/>
    <w:rsid w:val="009C20EA"/>
    <w:rsid w:val="009C26F1"/>
    <w:rsid w:val="009C2E4D"/>
    <w:rsid w:val="009C47CA"/>
    <w:rsid w:val="009C4892"/>
    <w:rsid w:val="009C561D"/>
    <w:rsid w:val="009C5848"/>
    <w:rsid w:val="009C771C"/>
    <w:rsid w:val="009D08FD"/>
    <w:rsid w:val="009D10BE"/>
    <w:rsid w:val="009D2082"/>
    <w:rsid w:val="009D248D"/>
    <w:rsid w:val="009D5E3C"/>
    <w:rsid w:val="009D623D"/>
    <w:rsid w:val="009D70C3"/>
    <w:rsid w:val="009E0930"/>
    <w:rsid w:val="009E0978"/>
    <w:rsid w:val="009E10EF"/>
    <w:rsid w:val="009E1880"/>
    <w:rsid w:val="009E1BDB"/>
    <w:rsid w:val="009E2D40"/>
    <w:rsid w:val="009E3254"/>
    <w:rsid w:val="009E3A1B"/>
    <w:rsid w:val="009E41B4"/>
    <w:rsid w:val="009E4342"/>
    <w:rsid w:val="009E453F"/>
    <w:rsid w:val="009E5426"/>
    <w:rsid w:val="009E5D22"/>
    <w:rsid w:val="009E6D6F"/>
    <w:rsid w:val="009E77B4"/>
    <w:rsid w:val="009F0765"/>
    <w:rsid w:val="009F0E2A"/>
    <w:rsid w:val="009F0F71"/>
    <w:rsid w:val="009F114E"/>
    <w:rsid w:val="009F16E0"/>
    <w:rsid w:val="009F1EA9"/>
    <w:rsid w:val="009F1FD9"/>
    <w:rsid w:val="009F1FE0"/>
    <w:rsid w:val="009F2398"/>
    <w:rsid w:val="009F2848"/>
    <w:rsid w:val="009F4525"/>
    <w:rsid w:val="009F4B11"/>
    <w:rsid w:val="009F51D7"/>
    <w:rsid w:val="009F67AE"/>
    <w:rsid w:val="009F6FB2"/>
    <w:rsid w:val="00A002D9"/>
    <w:rsid w:val="00A01109"/>
    <w:rsid w:val="00A011D1"/>
    <w:rsid w:val="00A020D9"/>
    <w:rsid w:val="00A03068"/>
    <w:rsid w:val="00A03608"/>
    <w:rsid w:val="00A03D3E"/>
    <w:rsid w:val="00A04083"/>
    <w:rsid w:val="00A04952"/>
    <w:rsid w:val="00A04EDF"/>
    <w:rsid w:val="00A0553E"/>
    <w:rsid w:val="00A05CEF"/>
    <w:rsid w:val="00A060A1"/>
    <w:rsid w:val="00A07900"/>
    <w:rsid w:val="00A0791B"/>
    <w:rsid w:val="00A07BE7"/>
    <w:rsid w:val="00A10314"/>
    <w:rsid w:val="00A14054"/>
    <w:rsid w:val="00A15F7B"/>
    <w:rsid w:val="00A16981"/>
    <w:rsid w:val="00A173B9"/>
    <w:rsid w:val="00A17437"/>
    <w:rsid w:val="00A20233"/>
    <w:rsid w:val="00A2080A"/>
    <w:rsid w:val="00A20B6F"/>
    <w:rsid w:val="00A21D1C"/>
    <w:rsid w:val="00A21DC3"/>
    <w:rsid w:val="00A22D49"/>
    <w:rsid w:val="00A2369C"/>
    <w:rsid w:val="00A241E4"/>
    <w:rsid w:val="00A2442A"/>
    <w:rsid w:val="00A27160"/>
    <w:rsid w:val="00A30929"/>
    <w:rsid w:val="00A30B41"/>
    <w:rsid w:val="00A31605"/>
    <w:rsid w:val="00A31918"/>
    <w:rsid w:val="00A32C96"/>
    <w:rsid w:val="00A332C8"/>
    <w:rsid w:val="00A33594"/>
    <w:rsid w:val="00A3362D"/>
    <w:rsid w:val="00A35509"/>
    <w:rsid w:val="00A37155"/>
    <w:rsid w:val="00A37C1B"/>
    <w:rsid w:val="00A4008D"/>
    <w:rsid w:val="00A409C4"/>
    <w:rsid w:val="00A40AA2"/>
    <w:rsid w:val="00A4151D"/>
    <w:rsid w:val="00A420A8"/>
    <w:rsid w:val="00A420FE"/>
    <w:rsid w:val="00A43557"/>
    <w:rsid w:val="00A43806"/>
    <w:rsid w:val="00A44729"/>
    <w:rsid w:val="00A45B53"/>
    <w:rsid w:val="00A45F5F"/>
    <w:rsid w:val="00A46EE0"/>
    <w:rsid w:val="00A47EE5"/>
    <w:rsid w:val="00A50C44"/>
    <w:rsid w:val="00A51757"/>
    <w:rsid w:val="00A54698"/>
    <w:rsid w:val="00A547FE"/>
    <w:rsid w:val="00A55C9E"/>
    <w:rsid w:val="00A55F80"/>
    <w:rsid w:val="00A57003"/>
    <w:rsid w:val="00A5727D"/>
    <w:rsid w:val="00A60132"/>
    <w:rsid w:val="00A60F9D"/>
    <w:rsid w:val="00A6242F"/>
    <w:rsid w:val="00A63395"/>
    <w:rsid w:val="00A6413F"/>
    <w:rsid w:val="00A65870"/>
    <w:rsid w:val="00A65D45"/>
    <w:rsid w:val="00A65F02"/>
    <w:rsid w:val="00A667EC"/>
    <w:rsid w:val="00A66FCF"/>
    <w:rsid w:val="00A67B39"/>
    <w:rsid w:val="00A67CA1"/>
    <w:rsid w:val="00A704C3"/>
    <w:rsid w:val="00A72844"/>
    <w:rsid w:val="00A72F13"/>
    <w:rsid w:val="00A73210"/>
    <w:rsid w:val="00A73356"/>
    <w:rsid w:val="00A7658F"/>
    <w:rsid w:val="00A76AB3"/>
    <w:rsid w:val="00A772DB"/>
    <w:rsid w:val="00A8077E"/>
    <w:rsid w:val="00A8171B"/>
    <w:rsid w:val="00A82904"/>
    <w:rsid w:val="00A8483C"/>
    <w:rsid w:val="00A866A5"/>
    <w:rsid w:val="00A8717A"/>
    <w:rsid w:val="00A9120A"/>
    <w:rsid w:val="00A92682"/>
    <w:rsid w:val="00A92C41"/>
    <w:rsid w:val="00A95006"/>
    <w:rsid w:val="00A950B0"/>
    <w:rsid w:val="00A95EBA"/>
    <w:rsid w:val="00A96A85"/>
    <w:rsid w:val="00A96AC4"/>
    <w:rsid w:val="00A96E9C"/>
    <w:rsid w:val="00A97875"/>
    <w:rsid w:val="00AA0169"/>
    <w:rsid w:val="00AA08F6"/>
    <w:rsid w:val="00AA3236"/>
    <w:rsid w:val="00AA4107"/>
    <w:rsid w:val="00AA60DF"/>
    <w:rsid w:val="00AA671B"/>
    <w:rsid w:val="00AA67B6"/>
    <w:rsid w:val="00AA71D0"/>
    <w:rsid w:val="00AA7EEF"/>
    <w:rsid w:val="00AB0D05"/>
    <w:rsid w:val="00AB0E7E"/>
    <w:rsid w:val="00AB31C5"/>
    <w:rsid w:val="00AB460B"/>
    <w:rsid w:val="00AB54EE"/>
    <w:rsid w:val="00AB58FF"/>
    <w:rsid w:val="00AC26F7"/>
    <w:rsid w:val="00AC2F62"/>
    <w:rsid w:val="00AC3A93"/>
    <w:rsid w:val="00AC3D25"/>
    <w:rsid w:val="00AC46EF"/>
    <w:rsid w:val="00AC4A39"/>
    <w:rsid w:val="00AC4AF5"/>
    <w:rsid w:val="00AC57CF"/>
    <w:rsid w:val="00AC6323"/>
    <w:rsid w:val="00AC7B4D"/>
    <w:rsid w:val="00AD0846"/>
    <w:rsid w:val="00AD0A8D"/>
    <w:rsid w:val="00AD206C"/>
    <w:rsid w:val="00AD223A"/>
    <w:rsid w:val="00AD25AC"/>
    <w:rsid w:val="00AD25DD"/>
    <w:rsid w:val="00AD2EDD"/>
    <w:rsid w:val="00AD2FE8"/>
    <w:rsid w:val="00AD5391"/>
    <w:rsid w:val="00AD5BD2"/>
    <w:rsid w:val="00AD6E6D"/>
    <w:rsid w:val="00AD6FF7"/>
    <w:rsid w:val="00AE075C"/>
    <w:rsid w:val="00AE3249"/>
    <w:rsid w:val="00AE4390"/>
    <w:rsid w:val="00AE5F9C"/>
    <w:rsid w:val="00AE6270"/>
    <w:rsid w:val="00AE6B7C"/>
    <w:rsid w:val="00AE6EE9"/>
    <w:rsid w:val="00AE6F00"/>
    <w:rsid w:val="00AE6F93"/>
    <w:rsid w:val="00AF0009"/>
    <w:rsid w:val="00AF1E9A"/>
    <w:rsid w:val="00AF2294"/>
    <w:rsid w:val="00AF30C5"/>
    <w:rsid w:val="00AF45A3"/>
    <w:rsid w:val="00AF5617"/>
    <w:rsid w:val="00AF5E32"/>
    <w:rsid w:val="00AF6347"/>
    <w:rsid w:val="00AF6DD3"/>
    <w:rsid w:val="00AF7331"/>
    <w:rsid w:val="00AF7706"/>
    <w:rsid w:val="00B00683"/>
    <w:rsid w:val="00B01A77"/>
    <w:rsid w:val="00B0324E"/>
    <w:rsid w:val="00B03C18"/>
    <w:rsid w:val="00B03F59"/>
    <w:rsid w:val="00B04ED0"/>
    <w:rsid w:val="00B05229"/>
    <w:rsid w:val="00B078FF"/>
    <w:rsid w:val="00B079D4"/>
    <w:rsid w:val="00B10471"/>
    <w:rsid w:val="00B10820"/>
    <w:rsid w:val="00B10E73"/>
    <w:rsid w:val="00B10F0E"/>
    <w:rsid w:val="00B11349"/>
    <w:rsid w:val="00B12258"/>
    <w:rsid w:val="00B126AB"/>
    <w:rsid w:val="00B144B8"/>
    <w:rsid w:val="00B157E7"/>
    <w:rsid w:val="00B20A6F"/>
    <w:rsid w:val="00B2213D"/>
    <w:rsid w:val="00B22E90"/>
    <w:rsid w:val="00B23E1A"/>
    <w:rsid w:val="00B256CB"/>
    <w:rsid w:val="00B2631C"/>
    <w:rsid w:val="00B266F5"/>
    <w:rsid w:val="00B302E4"/>
    <w:rsid w:val="00B3037C"/>
    <w:rsid w:val="00B30755"/>
    <w:rsid w:val="00B308CB"/>
    <w:rsid w:val="00B30B2F"/>
    <w:rsid w:val="00B32389"/>
    <w:rsid w:val="00B32699"/>
    <w:rsid w:val="00B326C4"/>
    <w:rsid w:val="00B33752"/>
    <w:rsid w:val="00B3427A"/>
    <w:rsid w:val="00B3551E"/>
    <w:rsid w:val="00B36AE9"/>
    <w:rsid w:val="00B36CEC"/>
    <w:rsid w:val="00B36F83"/>
    <w:rsid w:val="00B3733F"/>
    <w:rsid w:val="00B37F03"/>
    <w:rsid w:val="00B404C1"/>
    <w:rsid w:val="00B40777"/>
    <w:rsid w:val="00B408D3"/>
    <w:rsid w:val="00B42051"/>
    <w:rsid w:val="00B422AF"/>
    <w:rsid w:val="00B4291B"/>
    <w:rsid w:val="00B43978"/>
    <w:rsid w:val="00B43E4B"/>
    <w:rsid w:val="00B4423B"/>
    <w:rsid w:val="00B45007"/>
    <w:rsid w:val="00B46065"/>
    <w:rsid w:val="00B472C2"/>
    <w:rsid w:val="00B50BD6"/>
    <w:rsid w:val="00B515B2"/>
    <w:rsid w:val="00B5176E"/>
    <w:rsid w:val="00B548DC"/>
    <w:rsid w:val="00B5512C"/>
    <w:rsid w:val="00B5541B"/>
    <w:rsid w:val="00B56E01"/>
    <w:rsid w:val="00B575DE"/>
    <w:rsid w:val="00B60105"/>
    <w:rsid w:val="00B60115"/>
    <w:rsid w:val="00B61AE3"/>
    <w:rsid w:val="00B641EE"/>
    <w:rsid w:val="00B64C48"/>
    <w:rsid w:val="00B64E52"/>
    <w:rsid w:val="00B651CF"/>
    <w:rsid w:val="00B6540D"/>
    <w:rsid w:val="00B65741"/>
    <w:rsid w:val="00B66B5D"/>
    <w:rsid w:val="00B6701F"/>
    <w:rsid w:val="00B7090E"/>
    <w:rsid w:val="00B71D87"/>
    <w:rsid w:val="00B72535"/>
    <w:rsid w:val="00B74DFB"/>
    <w:rsid w:val="00B75026"/>
    <w:rsid w:val="00B77749"/>
    <w:rsid w:val="00B80AF1"/>
    <w:rsid w:val="00B81EE4"/>
    <w:rsid w:val="00B825E1"/>
    <w:rsid w:val="00B825FD"/>
    <w:rsid w:val="00B829A6"/>
    <w:rsid w:val="00B83770"/>
    <w:rsid w:val="00B83C50"/>
    <w:rsid w:val="00B84D84"/>
    <w:rsid w:val="00B85E99"/>
    <w:rsid w:val="00B85FBC"/>
    <w:rsid w:val="00B86807"/>
    <w:rsid w:val="00B87109"/>
    <w:rsid w:val="00B901D3"/>
    <w:rsid w:val="00B906D6"/>
    <w:rsid w:val="00B92FD3"/>
    <w:rsid w:val="00B93A51"/>
    <w:rsid w:val="00B95AFE"/>
    <w:rsid w:val="00B966DF"/>
    <w:rsid w:val="00B978F9"/>
    <w:rsid w:val="00B97D01"/>
    <w:rsid w:val="00BA12CD"/>
    <w:rsid w:val="00BA194A"/>
    <w:rsid w:val="00BA1F24"/>
    <w:rsid w:val="00BA3045"/>
    <w:rsid w:val="00BA317F"/>
    <w:rsid w:val="00BA33AE"/>
    <w:rsid w:val="00BA364E"/>
    <w:rsid w:val="00BA37EC"/>
    <w:rsid w:val="00BA50C6"/>
    <w:rsid w:val="00BA5943"/>
    <w:rsid w:val="00BA6193"/>
    <w:rsid w:val="00BA6C96"/>
    <w:rsid w:val="00BB0066"/>
    <w:rsid w:val="00BB0A18"/>
    <w:rsid w:val="00BB0B86"/>
    <w:rsid w:val="00BB18C3"/>
    <w:rsid w:val="00BB18E6"/>
    <w:rsid w:val="00BB2B64"/>
    <w:rsid w:val="00BB355C"/>
    <w:rsid w:val="00BB4AD4"/>
    <w:rsid w:val="00BB68A3"/>
    <w:rsid w:val="00BC0819"/>
    <w:rsid w:val="00BC12E4"/>
    <w:rsid w:val="00BC3008"/>
    <w:rsid w:val="00BC33FA"/>
    <w:rsid w:val="00BC4AE1"/>
    <w:rsid w:val="00BC5080"/>
    <w:rsid w:val="00BC51A5"/>
    <w:rsid w:val="00BC5A1C"/>
    <w:rsid w:val="00BC6C3D"/>
    <w:rsid w:val="00BC78EF"/>
    <w:rsid w:val="00BD3BDC"/>
    <w:rsid w:val="00BD3DF1"/>
    <w:rsid w:val="00BD49D2"/>
    <w:rsid w:val="00BD5C89"/>
    <w:rsid w:val="00BD62DF"/>
    <w:rsid w:val="00BD7001"/>
    <w:rsid w:val="00BE1328"/>
    <w:rsid w:val="00BE3CED"/>
    <w:rsid w:val="00BE48C0"/>
    <w:rsid w:val="00BE5C6F"/>
    <w:rsid w:val="00BE64A6"/>
    <w:rsid w:val="00BE7C0C"/>
    <w:rsid w:val="00BE7F0D"/>
    <w:rsid w:val="00BF07CD"/>
    <w:rsid w:val="00BF1492"/>
    <w:rsid w:val="00BF27BD"/>
    <w:rsid w:val="00BF3EDE"/>
    <w:rsid w:val="00BF4927"/>
    <w:rsid w:val="00BF4FCF"/>
    <w:rsid w:val="00BF58AA"/>
    <w:rsid w:val="00BF7874"/>
    <w:rsid w:val="00BF7D56"/>
    <w:rsid w:val="00C00842"/>
    <w:rsid w:val="00C00F69"/>
    <w:rsid w:val="00C0257F"/>
    <w:rsid w:val="00C0266F"/>
    <w:rsid w:val="00C0532F"/>
    <w:rsid w:val="00C06119"/>
    <w:rsid w:val="00C10132"/>
    <w:rsid w:val="00C10F86"/>
    <w:rsid w:val="00C10FA6"/>
    <w:rsid w:val="00C110FC"/>
    <w:rsid w:val="00C11BAC"/>
    <w:rsid w:val="00C14C85"/>
    <w:rsid w:val="00C15A47"/>
    <w:rsid w:val="00C163DD"/>
    <w:rsid w:val="00C1681D"/>
    <w:rsid w:val="00C17EC7"/>
    <w:rsid w:val="00C20A0E"/>
    <w:rsid w:val="00C22863"/>
    <w:rsid w:val="00C23BC1"/>
    <w:rsid w:val="00C242BE"/>
    <w:rsid w:val="00C24A07"/>
    <w:rsid w:val="00C25145"/>
    <w:rsid w:val="00C255D1"/>
    <w:rsid w:val="00C258DC"/>
    <w:rsid w:val="00C25F4D"/>
    <w:rsid w:val="00C26296"/>
    <w:rsid w:val="00C27A29"/>
    <w:rsid w:val="00C30B98"/>
    <w:rsid w:val="00C30D3B"/>
    <w:rsid w:val="00C31C8C"/>
    <w:rsid w:val="00C31C96"/>
    <w:rsid w:val="00C33DAD"/>
    <w:rsid w:val="00C34D5C"/>
    <w:rsid w:val="00C3518F"/>
    <w:rsid w:val="00C351AF"/>
    <w:rsid w:val="00C35932"/>
    <w:rsid w:val="00C35A7C"/>
    <w:rsid w:val="00C3617E"/>
    <w:rsid w:val="00C41D02"/>
    <w:rsid w:val="00C41F84"/>
    <w:rsid w:val="00C439E5"/>
    <w:rsid w:val="00C44AAF"/>
    <w:rsid w:val="00C45711"/>
    <w:rsid w:val="00C45AE4"/>
    <w:rsid w:val="00C46C93"/>
    <w:rsid w:val="00C47553"/>
    <w:rsid w:val="00C5027F"/>
    <w:rsid w:val="00C5293C"/>
    <w:rsid w:val="00C55636"/>
    <w:rsid w:val="00C55F0B"/>
    <w:rsid w:val="00C56255"/>
    <w:rsid w:val="00C56612"/>
    <w:rsid w:val="00C613B0"/>
    <w:rsid w:val="00C61687"/>
    <w:rsid w:val="00C61C3F"/>
    <w:rsid w:val="00C62B38"/>
    <w:rsid w:val="00C62C52"/>
    <w:rsid w:val="00C654A0"/>
    <w:rsid w:val="00C65836"/>
    <w:rsid w:val="00C66033"/>
    <w:rsid w:val="00C66FC0"/>
    <w:rsid w:val="00C70315"/>
    <w:rsid w:val="00C71247"/>
    <w:rsid w:val="00C74354"/>
    <w:rsid w:val="00C75689"/>
    <w:rsid w:val="00C76940"/>
    <w:rsid w:val="00C77B38"/>
    <w:rsid w:val="00C80D93"/>
    <w:rsid w:val="00C8134E"/>
    <w:rsid w:val="00C816A4"/>
    <w:rsid w:val="00C81779"/>
    <w:rsid w:val="00C82912"/>
    <w:rsid w:val="00C82E56"/>
    <w:rsid w:val="00C82EE3"/>
    <w:rsid w:val="00C82F77"/>
    <w:rsid w:val="00C8349F"/>
    <w:rsid w:val="00C83A1F"/>
    <w:rsid w:val="00C844AE"/>
    <w:rsid w:val="00C852C3"/>
    <w:rsid w:val="00C857B0"/>
    <w:rsid w:val="00C85D32"/>
    <w:rsid w:val="00C86059"/>
    <w:rsid w:val="00C86130"/>
    <w:rsid w:val="00C872F6"/>
    <w:rsid w:val="00C8755B"/>
    <w:rsid w:val="00C87CC8"/>
    <w:rsid w:val="00C9004E"/>
    <w:rsid w:val="00C90069"/>
    <w:rsid w:val="00C924C1"/>
    <w:rsid w:val="00C92F10"/>
    <w:rsid w:val="00C94755"/>
    <w:rsid w:val="00C94E8C"/>
    <w:rsid w:val="00C96141"/>
    <w:rsid w:val="00C9629F"/>
    <w:rsid w:val="00C96E21"/>
    <w:rsid w:val="00CA42D5"/>
    <w:rsid w:val="00CA47B7"/>
    <w:rsid w:val="00CA546B"/>
    <w:rsid w:val="00CA63CD"/>
    <w:rsid w:val="00CA6A25"/>
    <w:rsid w:val="00CB076D"/>
    <w:rsid w:val="00CB179B"/>
    <w:rsid w:val="00CB188F"/>
    <w:rsid w:val="00CB2B03"/>
    <w:rsid w:val="00CB39A0"/>
    <w:rsid w:val="00CB3DDE"/>
    <w:rsid w:val="00CB58A0"/>
    <w:rsid w:val="00CB58EC"/>
    <w:rsid w:val="00CB677C"/>
    <w:rsid w:val="00CB6AB6"/>
    <w:rsid w:val="00CB7029"/>
    <w:rsid w:val="00CB7E19"/>
    <w:rsid w:val="00CC032A"/>
    <w:rsid w:val="00CC18DD"/>
    <w:rsid w:val="00CC1D20"/>
    <w:rsid w:val="00CC43D1"/>
    <w:rsid w:val="00CC5B54"/>
    <w:rsid w:val="00CC6FA6"/>
    <w:rsid w:val="00CC6FE9"/>
    <w:rsid w:val="00CC7472"/>
    <w:rsid w:val="00CC77FF"/>
    <w:rsid w:val="00CC7C02"/>
    <w:rsid w:val="00CC7C7E"/>
    <w:rsid w:val="00CD02D2"/>
    <w:rsid w:val="00CD04A1"/>
    <w:rsid w:val="00CD0682"/>
    <w:rsid w:val="00CD128A"/>
    <w:rsid w:val="00CD3355"/>
    <w:rsid w:val="00CD3547"/>
    <w:rsid w:val="00CD5177"/>
    <w:rsid w:val="00CD5477"/>
    <w:rsid w:val="00CD56B9"/>
    <w:rsid w:val="00CD5BAF"/>
    <w:rsid w:val="00CD65B6"/>
    <w:rsid w:val="00CE199F"/>
    <w:rsid w:val="00CE21DB"/>
    <w:rsid w:val="00CE233F"/>
    <w:rsid w:val="00CE4679"/>
    <w:rsid w:val="00CE4AAE"/>
    <w:rsid w:val="00CE5CEA"/>
    <w:rsid w:val="00CE5E4F"/>
    <w:rsid w:val="00CE7887"/>
    <w:rsid w:val="00CF0061"/>
    <w:rsid w:val="00CF080D"/>
    <w:rsid w:val="00CF0C78"/>
    <w:rsid w:val="00CF1704"/>
    <w:rsid w:val="00CF3D80"/>
    <w:rsid w:val="00CF46B7"/>
    <w:rsid w:val="00CF5E39"/>
    <w:rsid w:val="00CF6738"/>
    <w:rsid w:val="00CF6DAB"/>
    <w:rsid w:val="00CF73D6"/>
    <w:rsid w:val="00D0001B"/>
    <w:rsid w:val="00D00CA6"/>
    <w:rsid w:val="00D01D0C"/>
    <w:rsid w:val="00D0248C"/>
    <w:rsid w:val="00D03D8D"/>
    <w:rsid w:val="00D045BE"/>
    <w:rsid w:val="00D04A17"/>
    <w:rsid w:val="00D10372"/>
    <w:rsid w:val="00D11AFD"/>
    <w:rsid w:val="00D11D8C"/>
    <w:rsid w:val="00D12ED9"/>
    <w:rsid w:val="00D1387F"/>
    <w:rsid w:val="00D13DC6"/>
    <w:rsid w:val="00D141DE"/>
    <w:rsid w:val="00D15167"/>
    <w:rsid w:val="00D156A7"/>
    <w:rsid w:val="00D16FDA"/>
    <w:rsid w:val="00D17B28"/>
    <w:rsid w:val="00D200F6"/>
    <w:rsid w:val="00D20188"/>
    <w:rsid w:val="00D2037F"/>
    <w:rsid w:val="00D20B32"/>
    <w:rsid w:val="00D20C15"/>
    <w:rsid w:val="00D213AE"/>
    <w:rsid w:val="00D21C2F"/>
    <w:rsid w:val="00D2339F"/>
    <w:rsid w:val="00D23B15"/>
    <w:rsid w:val="00D24096"/>
    <w:rsid w:val="00D25277"/>
    <w:rsid w:val="00D2602E"/>
    <w:rsid w:val="00D264CA"/>
    <w:rsid w:val="00D26DB2"/>
    <w:rsid w:val="00D270B1"/>
    <w:rsid w:val="00D300F3"/>
    <w:rsid w:val="00D307DE"/>
    <w:rsid w:val="00D31F3D"/>
    <w:rsid w:val="00D323DC"/>
    <w:rsid w:val="00D32532"/>
    <w:rsid w:val="00D32B4B"/>
    <w:rsid w:val="00D33855"/>
    <w:rsid w:val="00D35148"/>
    <w:rsid w:val="00D36A54"/>
    <w:rsid w:val="00D377E3"/>
    <w:rsid w:val="00D37A97"/>
    <w:rsid w:val="00D4048B"/>
    <w:rsid w:val="00D41B97"/>
    <w:rsid w:val="00D42A7E"/>
    <w:rsid w:val="00D42E6C"/>
    <w:rsid w:val="00D42F95"/>
    <w:rsid w:val="00D435F5"/>
    <w:rsid w:val="00D437F9"/>
    <w:rsid w:val="00D4396C"/>
    <w:rsid w:val="00D43A04"/>
    <w:rsid w:val="00D43A71"/>
    <w:rsid w:val="00D44199"/>
    <w:rsid w:val="00D44481"/>
    <w:rsid w:val="00D45DB2"/>
    <w:rsid w:val="00D45E9A"/>
    <w:rsid w:val="00D46051"/>
    <w:rsid w:val="00D4617C"/>
    <w:rsid w:val="00D476AC"/>
    <w:rsid w:val="00D47724"/>
    <w:rsid w:val="00D47F87"/>
    <w:rsid w:val="00D50869"/>
    <w:rsid w:val="00D51263"/>
    <w:rsid w:val="00D52BBD"/>
    <w:rsid w:val="00D530D5"/>
    <w:rsid w:val="00D5378A"/>
    <w:rsid w:val="00D543E1"/>
    <w:rsid w:val="00D55757"/>
    <w:rsid w:val="00D55E09"/>
    <w:rsid w:val="00D55F17"/>
    <w:rsid w:val="00D568D5"/>
    <w:rsid w:val="00D57627"/>
    <w:rsid w:val="00D60C8D"/>
    <w:rsid w:val="00D60EFE"/>
    <w:rsid w:val="00D617F2"/>
    <w:rsid w:val="00D61F09"/>
    <w:rsid w:val="00D62088"/>
    <w:rsid w:val="00D62571"/>
    <w:rsid w:val="00D6318C"/>
    <w:rsid w:val="00D6346F"/>
    <w:rsid w:val="00D63D1C"/>
    <w:rsid w:val="00D64403"/>
    <w:rsid w:val="00D6512E"/>
    <w:rsid w:val="00D6693D"/>
    <w:rsid w:val="00D66FF2"/>
    <w:rsid w:val="00D67875"/>
    <w:rsid w:val="00D67C05"/>
    <w:rsid w:val="00D67D16"/>
    <w:rsid w:val="00D712AA"/>
    <w:rsid w:val="00D71990"/>
    <w:rsid w:val="00D7223D"/>
    <w:rsid w:val="00D7376A"/>
    <w:rsid w:val="00D73864"/>
    <w:rsid w:val="00D73B6F"/>
    <w:rsid w:val="00D73D60"/>
    <w:rsid w:val="00D743B9"/>
    <w:rsid w:val="00D76B0F"/>
    <w:rsid w:val="00D76FC3"/>
    <w:rsid w:val="00D77DFB"/>
    <w:rsid w:val="00D77F8C"/>
    <w:rsid w:val="00D80212"/>
    <w:rsid w:val="00D83E34"/>
    <w:rsid w:val="00D859CE"/>
    <w:rsid w:val="00D86C98"/>
    <w:rsid w:val="00D877CA"/>
    <w:rsid w:val="00D90208"/>
    <w:rsid w:val="00D9079A"/>
    <w:rsid w:val="00D90C75"/>
    <w:rsid w:val="00D911D4"/>
    <w:rsid w:val="00D92CD9"/>
    <w:rsid w:val="00D932AA"/>
    <w:rsid w:val="00D942FA"/>
    <w:rsid w:val="00D94E82"/>
    <w:rsid w:val="00D95084"/>
    <w:rsid w:val="00D957B6"/>
    <w:rsid w:val="00D957CD"/>
    <w:rsid w:val="00D95C08"/>
    <w:rsid w:val="00D95CDE"/>
    <w:rsid w:val="00DA1F67"/>
    <w:rsid w:val="00DA2CF2"/>
    <w:rsid w:val="00DA3FB6"/>
    <w:rsid w:val="00DA4996"/>
    <w:rsid w:val="00DA5192"/>
    <w:rsid w:val="00DA7281"/>
    <w:rsid w:val="00DA76F1"/>
    <w:rsid w:val="00DA7E8B"/>
    <w:rsid w:val="00DB0C61"/>
    <w:rsid w:val="00DB0D34"/>
    <w:rsid w:val="00DB1B84"/>
    <w:rsid w:val="00DB1D59"/>
    <w:rsid w:val="00DB2A19"/>
    <w:rsid w:val="00DB3182"/>
    <w:rsid w:val="00DB3AA1"/>
    <w:rsid w:val="00DB4A93"/>
    <w:rsid w:val="00DB5677"/>
    <w:rsid w:val="00DB60D7"/>
    <w:rsid w:val="00DB7257"/>
    <w:rsid w:val="00DB7932"/>
    <w:rsid w:val="00DB7E8B"/>
    <w:rsid w:val="00DC0626"/>
    <w:rsid w:val="00DC0B95"/>
    <w:rsid w:val="00DC1957"/>
    <w:rsid w:val="00DC1A11"/>
    <w:rsid w:val="00DC3FC7"/>
    <w:rsid w:val="00DC47F1"/>
    <w:rsid w:val="00DC4C86"/>
    <w:rsid w:val="00DC62EB"/>
    <w:rsid w:val="00DC65C0"/>
    <w:rsid w:val="00DC7F71"/>
    <w:rsid w:val="00DD047C"/>
    <w:rsid w:val="00DD078A"/>
    <w:rsid w:val="00DD0CC7"/>
    <w:rsid w:val="00DD3D69"/>
    <w:rsid w:val="00DD4190"/>
    <w:rsid w:val="00DD46DB"/>
    <w:rsid w:val="00DD48E2"/>
    <w:rsid w:val="00DD4B20"/>
    <w:rsid w:val="00DD4F27"/>
    <w:rsid w:val="00DD5283"/>
    <w:rsid w:val="00DD54A0"/>
    <w:rsid w:val="00DD5A3E"/>
    <w:rsid w:val="00DD6939"/>
    <w:rsid w:val="00DD73CD"/>
    <w:rsid w:val="00DD75AD"/>
    <w:rsid w:val="00DD7D2E"/>
    <w:rsid w:val="00DE08B8"/>
    <w:rsid w:val="00DE0ACB"/>
    <w:rsid w:val="00DE0D0C"/>
    <w:rsid w:val="00DE0FC1"/>
    <w:rsid w:val="00DE186B"/>
    <w:rsid w:val="00DE1AF5"/>
    <w:rsid w:val="00DE1BD4"/>
    <w:rsid w:val="00DE2380"/>
    <w:rsid w:val="00DE342E"/>
    <w:rsid w:val="00DE3CAF"/>
    <w:rsid w:val="00DE4FB9"/>
    <w:rsid w:val="00DE73B5"/>
    <w:rsid w:val="00DE7577"/>
    <w:rsid w:val="00DE7FBA"/>
    <w:rsid w:val="00DF0B23"/>
    <w:rsid w:val="00DF112F"/>
    <w:rsid w:val="00DF1315"/>
    <w:rsid w:val="00DF2A94"/>
    <w:rsid w:val="00DF6DA7"/>
    <w:rsid w:val="00E03045"/>
    <w:rsid w:val="00E033E0"/>
    <w:rsid w:val="00E0469A"/>
    <w:rsid w:val="00E053FB"/>
    <w:rsid w:val="00E05B43"/>
    <w:rsid w:val="00E102FD"/>
    <w:rsid w:val="00E10783"/>
    <w:rsid w:val="00E11227"/>
    <w:rsid w:val="00E115FA"/>
    <w:rsid w:val="00E127E2"/>
    <w:rsid w:val="00E13738"/>
    <w:rsid w:val="00E1375A"/>
    <w:rsid w:val="00E13DB1"/>
    <w:rsid w:val="00E14C45"/>
    <w:rsid w:val="00E1591C"/>
    <w:rsid w:val="00E15A0C"/>
    <w:rsid w:val="00E16220"/>
    <w:rsid w:val="00E16550"/>
    <w:rsid w:val="00E16A2A"/>
    <w:rsid w:val="00E177D1"/>
    <w:rsid w:val="00E21896"/>
    <w:rsid w:val="00E235E2"/>
    <w:rsid w:val="00E24DB5"/>
    <w:rsid w:val="00E25D02"/>
    <w:rsid w:val="00E2659E"/>
    <w:rsid w:val="00E267D8"/>
    <w:rsid w:val="00E26806"/>
    <w:rsid w:val="00E269EC"/>
    <w:rsid w:val="00E302DF"/>
    <w:rsid w:val="00E30691"/>
    <w:rsid w:val="00E308D5"/>
    <w:rsid w:val="00E31026"/>
    <w:rsid w:val="00E31435"/>
    <w:rsid w:val="00E32782"/>
    <w:rsid w:val="00E3354E"/>
    <w:rsid w:val="00E34C82"/>
    <w:rsid w:val="00E3580A"/>
    <w:rsid w:val="00E365A5"/>
    <w:rsid w:val="00E36CB7"/>
    <w:rsid w:val="00E37C79"/>
    <w:rsid w:val="00E37CC0"/>
    <w:rsid w:val="00E41B99"/>
    <w:rsid w:val="00E4354E"/>
    <w:rsid w:val="00E44FEA"/>
    <w:rsid w:val="00E45B42"/>
    <w:rsid w:val="00E4725C"/>
    <w:rsid w:val="00E51425"/>
    <w:rsid w:val="00E52A6A"/>
    <w:rsid w:val="00E54585"/>
    <w:rsid w:val="00E55316"/>
    <w:rsid w:val="00E55905"/>
    <w:rsid w:val="00E55938"/>
    <w:rsid w:val="00E55E41"/>
    <w:rsid w:val="00E56519"/>
    <w:rsid w:val="00E57B46"/>
    <w:rsid w:val="00E60138"/>
    <w:rsid w:val="00E61769"/>
    <w:rsid w:val="00E621AE"/>
    <w:rsid w:val="00E6459D"/>
    <w:rsid w:val="00E64BDF"/>
    <w:rsid w:val="00E65B5A"/>
    <w:rsid w:val="00E7063B"/>
    <w:rsid w:val="00E707A7"/>
    <w:rsid w:val="00E70F94"/>
    <w:rsid w:val="00E71369"/>
    <w:rsid w:val="00E71D7E"/>
    <w:rsid w:val="00E722FB"/>
    <w:rsid w:val="00E72713"/>
    <w:rsid w:val="00E73E15"/>
    <w:rsid w:val="00E752D7"/>
    <w:rsid w:val="00E7588F"/>
    <w:rsid w:val="00E75B56"/>
    <w:rsid w:val="00E75BA7"/>
    <w:rsid w:val="00E776E7"/>
    <w:rsid w:val="00E77A4C"/>
    <w:rsid w:val="00E77F2C"/>
    <w:rsid w:val="00E80B62"/>
    <w:rsid w:val="00E8182B"/>
    <w:rsid w:val="00E819EB"/>
    <w:rsid w:val="00E82221"/>
    <w:rsid w:val="00E8289F"/>
    <w:rsid w:val="00E833EA"/>
    <w:rsid w:val="00E84904"/>
    <w:rsid w:val="00E84DBC"/>
    <w:rsid w:val="00E84FE8"/>
    <w:rsid w:val="00E8534D"/>
    <w:rsid w:val="00E8587D"/>
    <w:rsid w:val="00E87856"/>
    <w:rsid w:val="00E87A71"/>
    <w:rsid w:val="00E87CB6"/>
    <w:rsid w:val="00E928FA"/>
    <w:rsid w:val="00E930E7"/>
    <w:rsid w:val="00E931FF"/>
    <w:rsid w:val="00E93820"/>
    <w:rsid w:val="00E939AE"/>
    <w:rsid w:val="00E93B55"/>
    <w:rsid w:val="00E94CB5"/>
    <w:rsid w:val="00E94CDA"/>
    <w:rsid w:val="00E9540F"/>
    <w:rsid w:val="00E95A4C"/>
    <w:rsid w:val="00E95C4C"/>
    <w:rsid w:val="00E96374"/>
    <w:rsid w:val="00E966A5"/>
    <w:rsid w:val="00E972AB"/>
    <w:rsid w:val="00EA12E2"/>
    <w:rsid w:val="00EA1B4A"/>
    <w:rsid w:val="00EA1C8B"/>
    <w:rsid w:val="00EA237D"/>
    <w:rsid w:val="00EA33F3"/>
    <w:rsid w:val="00EA4D91"/>
    <w:rsid w:val="00EA5FF1"/>
    <w:rsid w:val="00EA7EF4"/>
    <w:rsid w:val="00EB009D"/>
    <w:rsid w:val="00EB1334"/>
    <w:rsid w:val="00EB1739"/>
    <w:rsid w:val="00EB263F"/>
    <w:rsid w:val="00EB2996"/>
    <w:rsid w:val="00EB352E"/>
    <w:rsid w:val="00EB357D"/>
    <w:rsid w:val="00EB4EE0"/>
    <w:rsid w:val="00EB5E17"/>
    <w:rsid w:val="00EB6FC1"/>
    <w:rsid w:val="00EC1152"/>
    <w:rsid w:val="00EC1806"/>
    <w:rsid w:val="00EC2107"/>
    <w:rsid w:val="00EC22B1"/>
    <w:rsid w:val="00EC3E82"/>
    <w:rsid w:val="00EC4CBC"/>
    <w:rsid w:val="00EC55AA"/>
    <w:rsid w:val="00EC5E73"/>
    <w:rsid w:val="00EC6F75"/>
    <w:rsid w:val="00EC7009"/>
    <w:rsid w:val="00ED1B85"/>
    <w:rsid w:val="00ED25A7"/>
    <w:rsid w:val="00ED4E80"/>
    <w:rsid w:val="00ED512B"/>
    <w:rsid w:val="00ED5E8B"/>
    <w:rsid w:val="00ED5EC7"/>
    <w:rsid w:val="00ED67F0"/>
    <w:rsid w:val="00ED6CF9"/>
    <w:rsid w:val="00EE2EB6"/>
    <w:rsid w:val="00EE4989"/>
    <w:rsid w:val="00EE59B7"/>
    <w:rsid w:val="00EE5CE2"/>
    <w:rsid w:val="00EE69D1"/>
    <w:rsid w:val="00EE72BF"/>
    <w:rsid w:val="00EE7357"/>
    <w:rsid w:val="00EE7493"/>
    <w:rsid w:val="00EE7A92"/>
    <w:rsid w:val="00EF12A6"/>
    <w:rsid w:val="00EF13E7"/>
    <w:rsid w:val="00EF24BC"/>
    <w:rsid w:val="00EF3136"/>
    <w:rsid w:val="00EF525E"/>
    <w:rsid w:val="00EF6222"/>
    <w:rsid w:val="00EF6357"/>
    <w:rsid w:val="00EF7EC4"/>
    <w:rsid w:val="00F00A7E"/>
    <w:rsid w:val="00F0169C"/>
    <w:rsid w:val="00F02D29"/>
    <w:rsid w:val="00F05386"/>
    <w:rsid w:val="00F05643"/>
    <w:rsid w:val="00F05AB9"/>
    <w:rsid w:val="00F073C0"/>
    <w:rsid w:val="00F1130F"/>
    <w:rsid w:val="00F11668"/>
    <w:rsid w:val="00F11D79"/>
    <w:rsid w:val="00F127AE"/>
    <w:rsid w:val="00F12A8D"/>
    <w:rsid w:val="00F15225"/>
    <w:rsid w:val="00F16790"/>
    <w:rsid w:val="00F202CD"/>
    <w:rsid w:val="00F2095E"/>
    <w:rsid w:val="00F20B85"/>
    <w:rsid w:val="00F231DE"/>
    <w:rsid w:val="00F24132"/>
    <w:rsid w:val="00F2482D"/>
    <w:rsid w:val="00F25332"/>
    <w:rsid w:val="00F25685"/>
    <w:rsid w:val="00F26BE8"/>
    <w:rsid w:val="00F27151"/>
    <w:rsid w:val="00F313AD"/>
    <w:rsid w:val="00F3155C"/>
    <w:rsid w:val="00F31746"/>
    <w:rsid w:val="00F31CF3"/>
    <w:rsid w:val="00F31E5A"/>
    <w:rsid w:val="00F32B82"/>
    <w:rsid w:val="00F333CD"/>
    <w:rsid w:val="00F34D2D"/>
    <w:rsid w:val="00F363C4"/>
    <w:rsid w:val="00F40AEC"/>
    <w:rsid w:val="00F410AC"/>
    <w:rsid w:val="00F42776"/>
    <w:rsid w:val="00F43AD9"/>
    <w:rsid w:val="00F458AE"/>
    <w:rsid w:val="00F4600A"/>
    <w:rsid w:val="00F479DD"/>
    <w:rsid w:val="00F5022D"/>
    <w:rsid w:val="00F509A3"/>
    <w:rsid w:val="00F50E0D"/>
    <w:rsid w:val="00F510B2"/>
    <w:rsid w:val="00F51AD6"/>
    <w:rsid w:val="00F524BD"/>
    <w:rsid w:val="00F5275D"/>
    <w:rsid w:val="00F53668"/>
    <w:rsid w:val="00F542D7"/>
    <w:rsid w:val="00F55991"/>
    <w:rsid w:val="00F55CBA"/>
    <w:rsid w:val="00F61D50"/>
    <w:rsid w:val="00F61DC2"/>
    <w:rsid w:val="00F621BE"/>
    <w:rsid w:val="00F62817"/>
    <w:rsid w:val="00F629D3"/>
    <w:rsid w:val="00F62A38"/>
    <w:rsid w:val="00F63845"/>
    <w:rsid w:val="00F63A91"/>
    <w:rsid w:val="00F6457A"/>
    <w:rsid w:val="00F6496D"/>
    <w:rsid w:val="00F657EF"/>
    <w:rsid w:val="00F65928"/>
    <w:rsid w:val="00F67CEC"/>
    <w:rsid w:val="00F70459"/>
    <w:rsid w:val="00F709DF"/>
    <w:rsid w:val="00F71BB7"/>
    <w:rsid w:val="00F71CEB"/>
    <w:rsid w:val="00F71F04"/>
    <w:rsid w:val="00F72383"/>
    <w:rsid w:val="00F73AA5"/>
    <w:rsid w:val="00F74625"/>
    <w:rsid w:val="00F74A65"/>
    <w:rsid w:val="00F75389"/>
    <w:rsid w:val="00F75C42"/>
    <w:rsid w:val="00F75FCF"/>
    <w:rsid w:val="00F80B57"/>
    <w:rsid w:val="00F8181E"/>
    <w:rsid w:val="00F8423C"/>
    <w:rsid w:val="00F8520E"/>
    <w:rsid w:val="00F85FE6"/>
    <w:rsid w:val="00F86A23"/>
    <w:rsid w:val="00F86BD1"/>
    <w:rsid w:val="00F87A6A"/>
    <w:rsid w:val="00F87B45"/>
    <w:rsid w:val="00F90611"/>
    <w:rsid w:val="00F916BA"/>
    <w:rsid w:val="00F92A90"/>
    <w:rsid w:val="00F935B1"/>
    <w:rsid w:val="00F94602"/>
    <w:rsid w:val="00F94771"/>
    <w:rsid w:val="00F94D0E"/>
    <w:rsid w:val="00F94EAC"/>
    <w:rsid w:val="00F951E9"/>
    <w:rsid w:val="00F97415"/>
    <w:rsid w:val="00FA0C72"/>
    <w:rsid w:val="00FA1530"/>
    <w:rsid w:val="00FA184E"/>
    <w:rsid w:val="00FA349E"/>
    <w:rsid w:val="00FA34A5"/>
    <w:rsid w:val="00FA35C4"/>
    <w:rsid w:val="00FA3744"/>
    <w:rsid w:val="00FA3D6E"/>
    <w:rsid w:val="00FA540B"/>
    <w:rsid w:val="00FA54D3"/>
    <w:rsid w:val="00FA6506"/>
    <w:rsid w:val="00FA71F3"/>
    <w:rsid w:val="00FA7FE7"/>
    <w:rsid w:val="00FB4058"/>
    <w:rsid w:val="00FB4EC1"/>
    <w:rsid w:val="00FB53F8"/>
    <w:rsid w:val="00FB5C93"/>
    <w:rsid w:val="00FB621C"/>
    <w:rsid w:val="00FB6FAC"/>
    <w:rsid w:val="00FB7366"/>
    <w:rsid w:val="00FB743C"/>
    <w:rsid w:val="00FB76A7"/>
    <w:rsid w:val="00FB7C74"/>
    <w:rsid w:val="00FC1324"/>
    <w:rsid w:val="00FC33F8"/>
    <w:rsid w:val="00FC3555"/>
    <w:rsid w:val="00FC3612"/>
    <w:rsid w:val="00FC3CC0"/>
    <w:rsid w:val="00FC3E29"/>
    <w:rsid w:val="00FC4334"/>
    <w:rsid w:val="00FC4687"/>
    <w:rsid w:val="00FC4AC2"/>
    <w:rsid w:val="00FC4D02"/>
    <w:rsid w:val="00FC6685"/>
    <w:rsid w:val="00FC6817"/>
    <w:rsid w:val="00FC7A38"/>
    <w:rsid w:val="00FC7AB5"/>
    <w:rsid w:val="00FD105D"/>
    <w:rsid w:val="00FD1456"/>
    <w:rsid w:val="00FD37F7"/>
    <w:rsid w:val="00FD3CF2"/>
    <w:rsid w:val="00FD405D"/>
    <w:rsid w:val="00FD688C"/>
    <w:rsid w:val="00FD6E6E"/>
    <w:rsid w:val="00FE0897"/>
    <w:rsid w:val="00FE11C2"/>
    <w:rsid w:val="00FE152E"/>
    <w:rsid w:val="00FE185F"/>
    <w:rsid w:val="00FE1DD7"/>
    <w:rsid w:val="00FE230B"/>
    <w:rsid w:val="00FE3C9F"/>
    <w:rsid w:val="00FE466A"/>
    <w:rsid w:val="00FE4942"/>
    <w:rsid w:val="00FE4BE1"/>
    <w:rsid w:val="00FE536A"/>
    <w:rsid w:val="00FE5708"/>
    <w:rsid w:val="00FE59B9"/>
    <w:rsid w:val="00FE5E46"/>
    <w:rsid w:val="00FE5F28"/>
    <w:rsid w:val="00FE7667"/>
    <w:rsid w:val="00FF0F17"/>
    <w:rsid w:val="00FF11FC"/>
    <w:rsid w:val="00FF2DC3"/>
    <w:rsid w:val="00FF407F"/>
    <w:rsid w:val="00FF52BC"/>
    <w:rsid w:val="00FF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none [2894]" stroke="f">
      <v:fill color="none [2894]" color2="none [2414]" focusposition=".5,.5" focussize="" focus="100%" type="gradientRadial"/>
      <v:stroke weight="0" on="f"/>
      <v:shadow on="t" color="none [3214]" opacity=".5" offset="6pt,6pt"/>
    </o:shapedefaults>
    <o:shapelayout v:ext="edit">
      <o:idmap v:ext="edit" data="2"/>
    </o:shapelayout>
  </w:shapeDefaults>
  <w:decimalSymbol w:val="."/>
  <w:listSeparator w:val=","/>
  <w14:docId w14:val="147C19B3"/>
  <w15:docId w15:val="{3ADBAC46-5CC8-4375-99DE-ECA55C49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1B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A55F80"/>
    <w:pPr>
      <w:keepNext/>
      <w:pBdr>
        <w:top w:val="single" w:sz="4" w:space="1" w:color="auto"/>
        <w:bottom w:val="single" w:sz="12" w:space="1" w:color="auto"/>
      </w:pBdr>
      <w:spacing w:after="0" w:line="240" w:lineRule="auto"/>
      <w:jc w:val="center"/>
      <w:outlineLvl w:val="0"/>
    </w:pPr>
    <w:rPr>
      <w:rFonts w:ascii="Book Antiqua" w:eastAsia="Times New Roman" w:hAnsi="Book Antiqua"/>
      <w:b/>
      <w:bCs/>
      <w:smallCaps/>
      <w:spacing w:val="30"/>
      <w:sz w:val="2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D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55F80"/>
    <w:pPr>
      <w:keepNext/>
      <w:pBdr>
        <w:top w:val="single" w:sz="4" w:space="1" w:color="auto"/>
        <w:bottom w:val="single" w:sz="12" w:space="1" w:color="auto"/>
      </w:pBdr>
      <w:spacing w:after="0" w:line="240" w:lineRule="auto"/>
      <w:jc w:val="center"/>
      <w:outlineLvl w:val="2"/>
    </w:pPr>
    <w:rPr>
      <w:rFonts w:ascii="Book Antiqua" w:eastAsia="Times New Roman" w:hAnsi="Book Antiqua"/>
      <w:b/>
      <w:bCs/>
      <w:smallCaps/>
      <w:spacing w:val="20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9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A55F80"/>
    <w:pPr>
      <w:keepNext/>
      <w:spacing w:after="0" w:line="240" w:lineRule="auto"/>
      <w:jc w:val="center"/>
      <w:outlineLvl w:val="4"/>
    </w:pPr>
    <w:rPr>
      <w:rFonts w:ascii="Californian FB" w:eastAsia="Times New Roman" w:hAnsi="Californian FB"/>
      <w:b/>
      <w:bCs/>
      <w:sz w:val="28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55F80"/>
    <w:rPr>
      <w:rFonts w:ascii="Book Antiqua" w:eastAsia="Times New Roman" w:hAnsi="Book Antiqua" w:cs="Times New Roman"/>
      <w:b/>
      <w:bCs/>
      <w:smallCaps/>
      <w:spacing w:val="30"/>
      <w:sz w:val="20"/>
      <w:szCs w:val="24"/>
    </w:rPr>
  </w:style>
  <w:style w:type="character" w:customStyle="1" w:styleId="Heading3Char">
    <w:name w:val="Heading 3 Char"/>
    <w:link w:val="Heading3"/>
    <w:rsid w:val="00A55F80"/>
    <w:rPr>
      <w:rFonts w:ascii="Book Antiqua" w:eastAsia="Times New Roman" w:hAnsi="Book Antiqua" w:cs="Times New Roman"/>
      <w:b/>
      <w:bCs/>
      <w:smallCaps/>
      <w:spacing w:val="20"/>
      <w:sz w:val="32"/>
      <w:szCs w:val="24"/>
    </w:rPr>
  </w:style>
  <w:style w:type="character" w:customStyle="1" w:styleId="Heading5Char">
    <w:name w:val="Heading 5 Char"/>
    <w:link w:val="Heading5"/>
    <w:rsid w:val="00A55F80"/>
    <w:rPr>
      <w:rFonts w:ascii="Californian FB" w:eastAsia="Times New Roman" w:hAnsi="Californian FB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unhideWhenUsed/>
    <w:rsid w:val="00A55F80"/>
    <w:pPr>
      <w:spacing w:after="0" w:line="240" w:lineRule="auto"/>
      <w:jc w:val="both"/>
    </w:pPr>
    <w:rPr>
      <w:rFonts w:ascii="Book Antiqua" w:eastAsia="Times New Roman" w:hAnsi="Book Antiqua"/>
      <w:sz w:val="20"/>
      <w:szCs w:val="24"/>
    </w:rPr>
  </w:style>
  <w:style w:type="character" w:customStyle="1" w:styleId="BodyTextChar">
    <w:name w:val="Body Text Char"/>
    <w:link w:val="BodyText"/>
    <w:rsid w:val="00A55F80"/>
    <w:rPr>
      <w:rFonts w:ascii="Book Antiqua" w:eastAsia="Times New Roman" w:hAnsi="Book Antiqua" w:cs="Times New Roman"/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55F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5F80"/>
  </w:style>
  <w:style w:type="paragraph" w:styleId="PlainText">
    <w:name w:val="Plain Text"/>
    <w:basedOn w:val="Normal"/>
    <w:link w:val="PlainTextChar"/>
    <w:semiHidden/>
    <w:rsid w:val="00A55F80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A55F8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1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171"/>
  </w:style>
  <w:style w:type="paragraph" w:styleId="Footer">
    <w:name w:val="footer"/>
    <w:basedOn w:val="Normal"/>
    <w:link w:val="FooterChar"/>
    <w:uiPriority w:val="99"/>
    <w:unhideWhenUsed/>
    <w:rsid w:val="00431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171"/>
  </w:style>
  <w:style w:type="character" w:styleId="Hyperlink">
    <w:name w:val="Hyperlink"/>
    <w:uiPriority w:val="99"/>
    <w:unhideWhenUsed/>
    <w:rsid w:val="00865F9D"/>
    <w:rPr>
      <w:color w:val="0000FF"/>
      <w:u w:val="single"/>
    </w:rPr>
  </w:style>
  <w:style w:type="table" w:styleId="TableGrid">
    <w:name w:val="Table Grid"/>
    <w:basedOn w:val="TableNormal"/>
    <w:uiPriority w:val="59"/>
    <w:rsid w:val="00024CE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A153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A1530"/>
  </w:style>
  <w:style w:type="paragraph" w:styleId="NoSpacing">
    <w:name w:val="No Spacing"/>
    <w:link w:val="NoSpacingChar"/>
    <w:uiPriority w:val="1"/>
    <w:qFormat/>
    <w:rsid w:val="0041638F"/>
  </w:style>
  <w:style w:type="paragraph" w:styleId="BalloonText">
    <w:name w:val="Balloon Text"/>
    <w:basedOn w:val="Normal"/>
    <w:link w:val="BalloonTextChar"/>
    <w:uiPriority w:val="99"/>
    <w:semiHidden/>
    <w:unhideWhenUsed/>
    <w:rsid w:val="004854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542C"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sid w:val="00157D5C"/>
    <w:rPr>
      <w:i/>
      <w:iCs/>
    </w:rPr>
  </w:style>
  <w:style w:type="paragraph" w:customStyle="1" w:styleId="resbullet">
    <w:name w:val="resbullet"/>
    <w:basedOn w:val="Normal"/>
    <w:rsid w:val="005D5BBF"/>
    <w:pPr>
      <w:spacing w:after="0" w:line="240" w:lineRule="auto"/>
      <w:ind w:left="475" w:hanging="187"/>
    </w:pPr>
    <w:rPr>
      <w:rFonts w:ascii="Times New Roman" w:eastAsia="Times New Roman" w:hAnsi="Times New Roman"/>
    </w:rPr>
  </w:style>
  <w:style w:type="paragraph" w:customStyle="1" w:styleId="MediumGrid21">
    <w:name w:val="Medium Grid 21"/>
    <w:uiPriority w:val="1"/>
    <w:qFormat/>
    <w:rsid w:val="00544F9A"/>
    <w:rPr>
      <w:sz w:val="22"/>
      <w:szCs w:val="22"/>
    </w:rPr>
  </w:style>
  <w:style w:type="paragraph" w:styleId="Caption">
    <w:name w:val="caption"/>
    <w:basedOn w:val="Normal"/>
    <w:next w:val="Normal"/>
    <w:uiPriority w:val="35"/>
    <w:qFormat/>
    <w:rsid w:val="00740438"/>
    <w:rPr>
      <w:b/>
      <w:bCs/>
      <w:sz w:val="20"/>
      <w:szCs w:val="20"/>
    </w:rPr>
  </w:style>
  <w:style w:type="paragraph" w:customStyle="1" w:styleId="bullet1">
    <w:name w:val="bullet1"/>
    <w:basedOn w:val="ListParagraph"/>
    <w:link w:val="bullet1Char"/>
    <w:qFormat/>
    <w:rsid w:val="00F5022D"/>
    <w:pPr>
      <w:widowControl w:val="0"/>
      <w:numPr>
        <w:numId w:val="1"/>
      </w:numPr>
      <w:spacing w:after="0" w:line="240" w:lineRule="auto"/>
      <w:ind w:firstLine="0"/>
      <w:contextualSpacing w:val="0"/>
      <w:jc w:val="both"/>
    </w:pPr>
    <w:rPr>
      <w:rFonts w:ascii="Times New Roman" w:eastAsia="SimSun" w:hAnsi="Times New Roman"/>
      <w:kern w:val="2"/>
      <w:sz w:val="20"/>
      <w:szCs w:val="20"/>
      <w:lang w:eastAsia="zh-CN"/>
    </w:rPr>
  </w:style>
  <w:style w:type="character" w:customStyle="1" w:styleId="bullet1Char">
    <w:name w:val="bullet1 Char"/>
    <w:link w:val="bullet1"/>
    <w:rsid w:val="00F5022D"/>
    <w:rPr>
      <w:rFonts w:ascii="Times New Roman" w:eastAsia="SimSun" w:hAnsi="Times New Roman"/>
      <w:kern w:val="2"/>
      <w:lang w:eastAsia="zh-CN"/>
    </w:rPr>
  </w:style>
  <w:style w:type="paragraph" w:styleId="ListParagraph">
    <w:name w:val="List Paragraph"/>
    <w:aliases w:val="Bullet  Paragraph,Heading3,Heading3 Char Char Char Char Char Char,List Paragraph1,RMSI bulle Style,Integrc Standard,Figure_name,list1,b1,List Paragraph Char Char,Number_1,Normal Sentence,ListPar1,new,SGLText List Paragraph,List Paragraph2"/>
    <w:basedOn w:val="Normal"/>
    <w:link w:val="ListParagraphChar"/>
    <w:uiPriority w:val="1"/>
    <w:qFormat/>
    <w:rsid w:val="00F5022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30B4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0B4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0B41"/>
    <w:rPr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0B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0B41"/>
    <w:rPr>
      <w:b/>
      <w:bCs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45F18"/>
    <w:rPr>
      <w:color w:val="800080" w:themeColor="followedHyperlink"/>
      <w:u w:val="single"/>
    </w:rPr>
  </w:style>
  <w:style w:type="paragraph" w:customStyle="1" w:styleId="DefaultText">
    <w:name w:val="Default Text"/>
    <w:basedOn w:val="Normal"/>
    <w:qFormat/>
    <w:rsid w:val="00536FB7"/>
    <w:pPr>
      <w:overflowPunct w:val="0"/>
      <w:spacing w:after="0" w:line="240" w:lineRule="auto"/>
      <w:textAlignment w:val="baseline"/>
    </w:pPr>
    <w:rPr>
      <w:rFonts w:ascii="Times New Roman" w:eastAsia="Times New Roman" w:hAnsi="Times New Roman"/>
      <w:color w:val="00000A"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D1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7553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B3264"/>
    <w:rPr>
      <w:color w:val="808080"/>
      <w:shd w:val="clear" w:color="auto" w:fill="E6E6E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C471C"/>
    <w:rPr>
      <w:color w:val="808080"/>
      <w:shd w:val="clear" w:color="auto" w:fill="E6E6E6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B6FA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E127E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80D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ReferenceLine">
    <w:name w:val="Reference Line"/>
    <w:basedOn w:val="BodyText"/>
    <w:rsid w:val="00FA3D6E"/>
    <w:pPr>
      <w:suppressAutoHyphens/>
      <w:spacing w:after="120"/>
      <w:jc w:val="left"/>
    </w:pPr>
    <w:rPr>
      <w:rFonts w:ascii="Times New Roman" w:hAnsi="Times New Roman"/>
      <w:sz w:val="24"/>
      <w:lang w:eastAsia="ar-SA"/>
    </w:rPr>
  </w:style>
  <w:style w:type="paragraph" w:styleId="NormalWeb">
    <w:name w:val="Normal (Web)"/>
    <w:basedOn w:val="Normal"/>
    <w:uiPriority w:val="99"/>
    <w:unhideWhenUsed/>
    <w:rsid w:val="00FB743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TableParagraph">
    <w:name w:val="Table Paragraph"/>
    <w:basedOn w:val="Normal"/>
    <w:uiPriority w:val="1"/>
    <w:qFormat/>
    <w:rsid w:val="00F05386"/>
    <w:pPr>
      <w:widowControl w:val="0"/>
      <w:autoSpaceDE w:val="0"/>
      <w:autoSpaceDN w:val="0"/>
      <w:spacing w:before="59" w:after="0" w:line="240" w:lineRule="auto"/>
    </w:pPr>
    <w:rPr>
      <w:rFonts w:ascii="Arial MT" w:eastAsia="Arial MT" w:hAnsi="Arial MT" w:cs="Arial MT"/>
    </w:rPr>
  </w:style>
  <w:style w:type="character" w:customStyle="1" w:styleId="spanjobtitle">
    <w:name w:val="span_jobtitle"/>
    <w:basedOn w:val="DefaultParagraphFont"/>
    <w:rsid w:val="00680875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9D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paragraph" w:styleId="Title">
    <w:name w:val="Title"/>
    <w:basedOn w:val="Normal"/>
    <w:link w:val="TitleChar"/>
    <w:uiPriority w:val="1"/>
    <w:qFormat/>
    <w:rsid w:val="00356F02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56F02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spancompanyname">
    <w:name w:val="span_companyname"/>
    <w:basedOn w:val="DefaultParagraphFont"/>
    <w:rsid w:val="000E43EB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educationitem">
    <w:name w:val="education__item"/>
    <w:basedOn w:val="DefaultParagraphFont"/>
    <w:rsid w:val="00D6346F"/>
  </w:style>
  <w:style w:type="character" w:customStyle="1" w:styleId="white-space-pre">
    <w:name w:val="white-space-pre"/>
    <w:basedOn w:val="DefaultParagraphFont"/>
    <w:rsid w:val="00A2080A"/>
  </w:style>
  <w:style w:type="character" w:customStyle="1" w:styleId="ListParagraphChar">
    <w:name w:val="List Paragraph Char"/>
    <w:aliases w:val="Bullet  Paragraph Char,Heading3 Char,Heading3 Char Char Char Char Char Char Char,List Paragraph1 Char,RMSI bulle Style Char,Integrc Standard Char,Figure_name Char,list1 Char,b1 Char,List Paragraph Char Char Char,Number_1 Char"/>
    <w:link w:val="ListParagraph"/>
    <w:uiPriority w:val="1"/>
    <w:qFormat/>
    <w:locked/>
    <w:rsid w:val="0095019E"/>
    <w:rPr>
      <w:sz w:val="22"/>
      <w:szCs w:val="22"/>
    </w:rPr>
  </w:style>
  <w:style w:type="paragraph" w:customStyle="1" w:styleId="bulletedlist">
    <w:name w:val="bulleted list"/>
    <w:basedOn w:val="Normal"/>
    <w:rsid w:val="003E3085"/>
    <w:pPr>
      <w:numPr>
        <w:numId w:val="7"/>
      </w:numPr>
      <w:spacing w:after="80" w:line="220" w:lineRule="exact"/>
    </w:pPr>
    <w:rPr>
      <w:rFonts w:ascii="Verdana" w:eastAsia="Times New Roman" w:hAnsi="Verdana" w:cs="Arial"/>
      <w:sz w:val="16"/>
      <w:szCs w:val="20"/>
    </w:rPr>
  </w:style>
  <w:style w:type="paragraph" w:customStyle="1" w:styleId="ResumeStyle2">
    <w:name w:val="ResumeStyle2"/>
    <w:basedOn w:val="Normal"/>
    <w:rsid w:val="003E3085"/>
    <w:pPr>
      <w:spacing w:after="100" w:line="240" w:lineRule="auto"/>
      <w:ind w:left="216"/>
    </w:pPr>
    <w:rPr>
      <w:rFonts w:ascii="Times New Roman" w:eastAsia="Times New Roman" w:hAnsi="Times New Roman"/>
      <w:smallCaps/>
      <w:sz w:val="36"/>
      <w:szCs w:val="20"/>
    </w:rPr>
  </w:style>
  <w:style w:type="character" w:styleId="Strong">
    <w:name w:val="Strong"/>
    <w:basedOn w:val="DefaultParagraphFont"/>
    <w:uiPriority w:val="22"/>
    <w:qFormat/>
    <w:rsid w:val="0058290B"/>
    <w:rPr>
      <w:b/>
      <w:bCs/>
    </w:rPr>
  </w:style>
  <w:style w:type="paragraph" w:customStyle="1" w:styleId="public-draftstyledefault-unorderedlistitem">
    <w:name w:val="public-draftstyledefault-unorderedlistitem"/>
    <w:basedOn w:val="Normal"/>
    <w:rsid w:val="005829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adword">
    <w:name w:val="badword"/>
    <w:basedOn w:val="DefaultParagraphFont"/>
    <w:rsid w:val="0058290B"/>
  </w:style>
  <w:style w:type="paragraph" w:customStyle="1" w:styleId="Normal12pt">
    <w:name w:val="Normal + 12 pt"/>
    <w:basedOn w:val="Normal"/>
    <w:rsid w:val="009C1680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10778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F55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1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42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710727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531933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99769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350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882598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6431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187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9845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98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6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3719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9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3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9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8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67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2899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591905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051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230038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5924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5281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5747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3281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4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7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linkedin.com/in/ashok-r-kunduru-b167b650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indy%20files\Resume2Hire\JMC%20Training\Cindy_Template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BABB6-D169-4F20-888A-233CE0C31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Cindy_Template 2</Template>
  <TotalTime>19</TotalTime>
  <Pages>7</Pages>
  <Words>3613</Words>
  <Characters>20596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Respected Resumes</dc:creator>
  <cp:lastModifiedBy>Anilkumar Terala</cp:lastModifiedBy>
  <cp:revision>24</cp:revision>
  <cp:lastPrinted>2017-08-02T18:38:00Z</cp:lastPrinted>
  <dcterms:created xsi:type="dcterms:W3CDTF">2025-04-14T05:28:00Z</dcterms:created>
  <dcterms:modified xsi:type="dcterms:W3CDTF">2025-04-15T12:22:00Z</dcterms:modified>
</cp:coreProperties>
</file>