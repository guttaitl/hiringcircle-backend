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AA9CA1" w14:textId="2C57271C" w:rsidR="002021A0" w:rsidRPr="00D54F44" w:rsidRDefault="00E726D4" w:rsidP="00D54F44">
      <w:pPr>
        <w:pStyle w:val="Graphicsanchor"/>
      </w:pPr>
      <w:r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77713" behindDoc="1" locked="1" layoutInCell="1" allowOverlap="1" wp14:anchorId="78D95456" wp14:editId="739D4814">
                <wp:simplePos x="0" y="0"/>
                <wp:positionH relativeFrom="margin">
                  <wp:posOffset>-160020</wp:posOffset>
                </wp:positionH>
                <wp:positionV relativeFrom="page">
                  <wp:posOffset>1089660</wp:posOffset>
                </wp:positionV>
                <wp:extent cx="6992620" cy="8284210"/>
                <wp:effectExtent l="0" t="0" r="17780" b="21590"/>
                <wp:wrapNone/>
                <wp:docPr id="359030694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2620" cy="8284210"/>
                          <a:chOff x="-49483" y="0"/>
                          <a:chExt cx="6996105" cy="8284464"/>
                        </a:xfrm>
                      </wpg:grpSpPr>
                      <wps:wsp>
                        <wps:cNvPr id="533506927" name="Straight Connector 2085858823">
                          <a:extLst>
                            <a:ext uri="{C183D7F6-B498-43B3-948B-1728B52AA6E4}">
        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      </a:ext>
                          </a:extLst>
                        </wps:cNvPr>
                        <wps:cNvCnPr/>
                        <wps:spPr>
                          <a:xfrm>
                            <a:off x="1927860" y="0"/>
                            <a:ext cx="0" cy="8284464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2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4680680" name="Straight Connector 894680680"/>
                        <wps:cNvCnPr/>
                        <wps:spPr>
                          <a:xfrm flipH="1">
                            <a:off x="2054582" y="1447844"/>
                            <a:ext cx="489204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0317720" name="Straight Connector 1120317720"/>
                        <wps:cNvCnPr/>
                        <wps:spPr>
                          <a:xfrm flipH="1">
                            <a:off x="5025" y="1447844"/>
                            <a:ext cx="1856232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1008066" name="Straight Connector 911008066"/>
                        <wps:cNvCnPr/>
                        <wps:spPr>
                          <a:xfrm flipH="1">
                            <a:off x="-49483" y="6042575"/>
                            <a:ext cx="1856232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E4C0131" id="Group 1" o:spid="_x0000_s1026" alt="&quot;&quot;" style="position:absolute;margin-left:-12.6pt;margin-top:85.8pt;width:550.6pt;height:652.3pt;z-index:-251638767;mso-position-horizontal-relative:margin;mso-position-vertical-relative:page;mso-width-relative:margin;mso-height-relative:margin" coordorigin="-494" coordsize="69961,8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">
                <v:line id="Straight Connector 2085858823" o:spid="_x0000_s1027" alt="&quot;&quot;" style="position:absolute;visibility:visible;mso-wrap-style:square" from="19278,0" to="19278,82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" strokecolor="#e8e8e8 [3214]" strokeweight=".25pt">
                  <v:stroke joinstyle="miter"/>
                </v:line>
                <v:line id="Straight Connector 894680680" o:spid="_x0000_s1028" style="position:absolute;flip:x;visibility:visible;mso-wrap-style:square" from="20545,14478" to="69466,14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" strokecolor="#bfbfbf [2412]">
                  <v:stroke joinstyle="miter"/>
                </v:line>
                <v:line id="Straight Connector 1120317720" o:spid="_x0000_s1029" style="position:absolute;flip:x;visibility:visible;mso-wrap-style:square" from="50,14478" to="18612,14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" strokecolor="#bfbfbf [2412]">
                  <v:stroke joinstyle="miter"/>
                </v:line>
                <v:line id="Straight Connector 911008066" o:spid="_x0000_s1030" style="position:absolute;flip:x;visibility:visible;mso-wrap-style:square" from="-494,60425" to="18067,60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" strokecolor="#bfbfbf [2412]">
                  <v:stroke joinstyle="miter"/>
                </v:line>
                <w10:wrap anchorx="margin" anchory="page"/>
                <w10:anchorlock/>
              </v:group>
            </w:pict>
          </mc:Fallback>
        </mc:AlternateContent>
      </w:r>
      <w:r w:rsidR="00293782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2593" behindDoc="0" locked="1" layoutInCell="1" allowOverlap="1" wp14:anchorId="4D4B8D3F" wp14:editId="7550361F">
                <wp:simplePos x="0" y="0"/>
                <wp:positionH relativeFrom="column">
                  <wp:posOffset>210185</wp:posOffset>
                </wp:positionH>
                <wp:positionV relativeFrom="page">
                  <wp:posOffset>1489710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DAEC0" w14:textId="2F68A93E" w:rsidR="00293782" w:rsidRPr="00F26831" w:rsidRDefault="00C714FC" w:rsidP="00872564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>
                              <w:rPr>
                                <w:rStyle w:val="cf01"/>
                                <w:rFonts w:cs="Arial"/>
                              </w:rPr>
                              <w:t>+1 678-273-7043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4B8D3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6.55pt;margin-top:117.3pt;width:126.7pt;height:20.4pt;z-index:2516725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" filled="f" stroked="f">
                <v:textbox inset="1.2mm,,1mm">
                  <w:txbxContent>
                    <w:p w14:paraId="02CDAEC0" w14:textId="2F68A93E" w:rsidR="00293782" w:rsidRPr="00F26831" w:rsidRDefault="00C714FC" w:rsidP="00872564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  <w:r>
                        <w:rPr>
                          <w:rStyle w:val="cf01"/>
                          <w:rFonts w:cs="Arial"/>
                        </w:rPr>
                        <w:t>+1 678-273-7043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6C29A26C" wp14:editId="6F6D19DD">
                <wp:simplePos x="0" y="0"/>
                <wp:positionH relativeFrom="column">
                  <wp:posOffset>215265</wp:posOffset>
                </wp:positionH>
                <wp:positionV relativeFrom="page">
                  <wp:posOffset>1834515</wp:posOffset>
                </wp:positionV>
                <wp:extent cx="1609090" cy="321945"/>
                <wp:effectExtent l="0" t="0" r="0" b="190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CF9D0" w14:textId="7F21BC74" w:rsidR="00293782" w:rsidRPr="00C714FC" w:rsidRDefault="00C714FC" w:rsidP="00872564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Cs w:val="18"/>
                                <w:lang w:val="en-GB"/>
                              </w:rPr>
                              <w:t>pranay@maxpepsoft.com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9A26C" id="Text Box 26" o:spid="_x0000_s1027" type="#_x0000_t202" style="position:absolute;margin-left:16.95pt;margin-top:144.45pt;width:126.7pt;height:25.35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" filled="f" stroked="f">
                <v:textbox inset="1.2mm,,1mm">
                  <w:txbxContent>
                    <w:p w14:paraId="027CF9D0" w14:textId="7F21BC74" w:rsidR="00293782" w:rsidRPr="00C714FC" w:rsidRDefault="00C714FC" w:rsidP="00872564">
                      <w:pPr>
                        <w:pStyle w:val="NoSpacing"/>
                        <w:rPr>
                          <w:rFonts w:ascii="Calibri" w:hAnsi="Calibri" w:cs="Calibri"/>
                          <w:szCs w:val="18"/>
                          <w:lang w:val="en-GB"/>
                        </w:rPr>
                      </w:pPr>
                      <w:r>
                        <w:rPr>
                          <w:rFonts w:ascii="Calibri" w:hAnsi="Calibri" w:cs="Calibri"/>
                          <w:szCs w:val="18"/>
                          <w:lang w:val="en-GB"/>
                        </w:rPr>
                        <w:t>pranay@maxpepsoft.com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4C1F3782" wp14:editId="4CBFAC40">
                <wp:simplePos x="0" y="0"/>
                <wp:positionH relativeFrom="column">
                  <wp:posOffset>236220</wp:posOffset>
                </wp:positionH>
                <wp:positionV relativeFrom="page">
                  <wp:posOffset>2186940</wp:posOffset>
                </wp:positionV>
                <wp:extent cx="1493520" cy="32512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FB4D6" w14:textId="77777777" w:rsidR="003508F8" w:rsidRPr="00AD2006" w:rsidRDefault="003508F8" w:rsidP="00872564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F3782" id="Text Box 27" o:spid="_x0000_s1028" type="#_x0000_t202" style="position:absolute;margin-left:18.6pt;margin-top:172.2pt;width:117.6pt;height:25.6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" filled="f" stroked="f">
                <v:textbox inset="1.2mm,,1mm">
                  <w:txbxContent>
                    <w:p w14:paraId="1F9FB4D6" w14:textId="77777777" w:rsidR="003508F8" w:rsidRPr="00AD2006" w:rsidRDefault="003508F8" w:rsidP="00872564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1AC316C6" wp14:editId="37C2177F">
                <wp:simplePos x="0" y="0"/>
                <wp:positionH relativeFrom="column">
                  <wp:posOffset>227965</wp:posOffset>
                </wp:positionH>
                <wp:positionV relativeFrom="page">
                  <wp:posOffset>1127760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8E01C" w14:textId="6227A5E1" w:rsidR="00293782" w:rsidRPr="00F26831" w:rsidRDefault="00284FE8" w:rsidP="00872564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F26831">
                              <w:rPr>
                                <w:rFonts w:ascii="Calibri" w:hAnsi="Calibri" w:cs="Calibri"/>
                                <w:szCs w:val="18"/>
                              </w:rPr>
                              <w:t>Birmingham, 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316C6" id="Text Box 29" o:spid="_x0000_s1029" type="#_x0000_t202" style="position:absolute;margin-left:17.95pt;margin-top:88.8pt;width:126.7pt;height:20.45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" filled="f" stroked="f">
                <v:textbox inset="1.2mm,,1mm">
                  <w:txbxContent>
                    <w:p w14:paraId="6EE8E01C" w14:textId="6227A5E1" w:rsidR="00293782" w:rsidRPr="00F26831" w:rsidRDefault="00284FE8" w:rsidP="00872564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  <w:r w:rsidRPr="00F26831">
                        <w:rPr>
                          <w:rFonts w:ascii="Calibri" w:hAnsi="Calibri" w:cs="Calibri"/>
                          <w:szCs w:val="18"/>
                        </w:rPr>
                        <w:t>Birmingham, AL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>
        <w:rPr>
          <w:rFonts w:ascii="Lato" w:hAnsi="Lato"/>
          <w:noProof/>
          <w:lang w:val="en-GB"/>
        </w:rPr>
        <mc:AlternateContent>
          <mc:Choice Requires="wpg">
            <w:drawing>
              <wp:anchor distT="0" distB="0" distL="114300" distR="114300" simplePos="0" relativeHeight="251670545" behindDoc="0" locked="1" layoutInCell="1" allowOverlap="1" wp14:anchorId="3A5275F1" wp14:editId="1E1DDD13">
                <wp:simplePos x="0" y="0"/>
                <wp:positionH relativeFrom="page">
                  <wp:posOffset>349250</wp:posOffset>
                </wp:positionH>
                <wp:positionV relativeFrom="page">
                  <wp:posOffset>1078865</wp:posOffset>
                </wp:positionV>
                <wp:extent cx="264795" cy="1398905"/>
                <wp:effectExtent l="0" t="0" r="1905" b="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" cy="1398905"/>
                          <a:chOff x="0" y="0"/>
                          <a:chExt cx="262255" cy="1395730"/>
                        </a:xfrm>
                      </wpg:grpSpPr>
                      <pic:pic xmlns:pic="http://schemas.openxmlformats.org/drawingml/2006/picture">
                        <pic:nvPicPr>
                          <pic:cNvPr id="613390442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033820" name="Graphic 40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137" y="1133475"/>
                            <a:ext cx="259979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4E68B0C9" id="Group 17" o:spid="_x0000_s1026" alt="Contact info icons" style="position:absolute;margin-left:27.5pt;margin-top:84.95pt;width:20.85pt;height:110.15pt;z-index:251670545;mso-position-horizontal-relative:page;mso-position-vertical-relative:page;mso-width-relative:margin;mso-height-relative:margin" coordsize="2622,1395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">
                  <v:imagedata r:id="rId19" o:title=""/>
                </v:shape>
                <v:shape id="Graphic 31" o:spid="_x0000_s1028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">
                  <v:imagedata r:id="rId20" o:title=""/>
                </v:shape>
                <v:shape id="Graphic 34" o:spid="_x0000_s1029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">
                  <v:imagedata r:id="rId21" o:title=""/>
                </v:shape>
                <v:shape id="Graphic 40" o:spid="_x0000_s1030" type="#_x0000_t75" style="position:absolute;left:11;top:11334;width:2600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">
                  <v:imagedata r:id="rId22" o:title=""/>
                </v:shape>
                <w10:wrap anchorx="page" anchory="page"/>
                <w10:anchorlock/>
              </v:group>
            </w:pict>
          </mc:Fallback>
        </mc:AlternateContent>
      </w:r>
      <w:r w:rsidR="002021A0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53" behindDoc="0" locked="1" layoutInCell="1" allowOverlap="1" wp14:anchorId="367D8833" wp14:editId="3E2AF5B1">
                <wp:simplePos x="0" y="0"/>
                <wp:positionH relativeFrom="margin">
                  <wp:posOffset>-129540</wp:posOffset>
                </wp:positionH>
                <wp:positionV relativeFrom="page">
                  <wp:posOffset>2575560</wp:posOffset>
                </wp:positionV>
                <wp:extent cx="1894205" cy="1920240"/>
                <wp:effectExtent l="0" t="0" r="0" b="38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3EFA9" w14:textId="1A73833E" w:rsidR="00797589" w:rsidRPr="00AD2006" w:rsidRDefault="00797589" w:rsidP="00797589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</w:rPr>
                              <w:t>PROFESSIONAL SKILLS</w:t>
                            </w:r>
                          </w:p>
                          <w:p w14:paraId="34A3A1FA" w14:textId="77777777" w:rsidR="00797589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Data Analytics</w:t>
                            </w:r>
                          </w:p>
                          <w:p w14:paraId="0489C1E6" w14:textId="77777777" w:rsidR="00797589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Data Mining</w:t>
                            </w:r>
                          </w:p>
                          <w:p w14:paraId="33E0525F" w14:textId="77777777" w:rsidR="00797589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Critical Thinking</w:t>
                            </w:r>
                          </w:p>
                          <w:p w14:paraId="3FC4DABB" w14:textId="77777777" w:rsidR="00797589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Customer Experience</w:t>
                            </w:r>
                          </w:p>
                          <w:p w14:paraId="7E081810" w14:textId="77777777" w:rsidR="00797589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Data Visualization</w:t>
                            </w:r>
                          </w:p>
                          <w:p w14:paraId="17901FBE" w14:textId="77777777" w:rsidR="00797589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Report Development</w:t>
                            </w:r>
                          </w:p>
                          <w:p w14:paraId="19F10AED" w14:textId="1D7A553E" w:rsidR="002021A0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Business 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D8833" id="Text Box 12" o:spid="_x0000_s1030" type="#_x0000_t202" style="position:absolute;margin-left:-10.2pt;margin-top:202.8pt;width:149.15pt;height:151.2pt;z-index:2516623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" filled="f" stroked="f">
                <v:textbox>
                  <w:txbxContent>
                    <w:p w14:paraId="7AA3EFA9" w14:textId="1A73833E" w:rsidR="00797589" w:rsidRPr="00AD2006" w:rsidRDefault="00797589" w:rsidP="00797589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 w:rsidRPr="00AD2006">
                        <w:rPr>
                          <w:rFonts w:ascii="Calibri" w:hAnsi="Calibri" w:cs="Calibri"/>
                        </w:rPr>
                        <w:t>PROFESSIONAL SKILLS</w:t>
                      </w:r>
                    </w:p>
                    <w:p w14:paraId="34A3A1FA" w14:textId="77777777" w:rsidR="00797589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Data Analytics</w:t>
                      </w:r>
                    </w:p>
                    <w:p w14:paraId="0489C1E6" w14:textId="77777777" w:rsidR="00797589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Data Mining</w:t>
                      </w:r>
                    </w:p>
                    <w:p w14:paraId="33E0525F" w14:textId="77777777" w:rsidR="00797589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Critical Thinking</w:t>
                      </w:r>
                    </w:p>
                    <w:p w14:paraId="3FC4DABB" w14:textId="77777777" w:rsidR="00797589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Customer Experience</w:t>
                      </w:r>
                    </w:p>
                    <w:p w14:paraId="7E081810" w14:textId="77777777" w:rsidR="00797589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Data Visualization</w:t>
                      </w:r>
                    </w:p>
                    <w:p w14:paraId="17901FBE" w14:textId="77777777" w:rsidR="00797589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Report Development</w:t>
                      </w:r>
                    </w:p>
                    <w:p w14:paraId="19F10AED" w14:textId="1D7A553E" w:rsidR="002021A0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Business Ops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6927621B" wp14:editId="02BA0ED5">
                <wp:simplePos x="0" y="0"/>
                <wp:positionH relativeFrom="margin">
                  <wp:posOffset>-84455</wp:posOffset>
                </wp:positionH>
                <wp:positionV relativeFrom="page">
                  <wp:posOffset>7228840</wp:posOffset>
                </wp:positionV>
                <wp:extent cx="1810385" cy="662305"/>
                <wp:effectExtent l="0" t="0" r="0" b="444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66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02650" w14:textId="77777777" w:rsidR="00E726D4" w:rsidRPr="003508F8" w:rsidRDefault="00E726D4" w:rsidP="00E726D4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</w:rPr>
                              <w:t>Education</w:t>
                            </w:r>
                          </w:p>
                          <w:p w14:paraId="523C8194" w14:textId="5DA07AC7" w:rsidR="00D6792D" w:rsidRPr="003508F8" w:rsidRDefault="00D6792D" w:rsidP="00C57D1E">
                            <w:pPr>
                              <w:pStyle w:val="NoSpacing"/>
                              <w:rPr>
                                <w:rStyle w:val="Emphasis"/>
                                <w:rFonts w:ascii="Calibri" w:hAnsi="Calibri" w:cs="Calibri"/>
                                <w:caps w:val="0"/>
                                <w:szCs w:val="18"/>
                              </w:rPr>
                            </w:pPr>
                            <w:r w:rsidRPr="003508F8">
                              <w:rPr>
                                <w:rStyle w:val="Emphasis"/>
                                <w:rFonts w:ascii="Calibri" w:hAnsi="Calibri" w:cs="Calibri"/>
                                <w:caps w:val="0"/>
                                <w:szCs w:val="18"/>
                              </w:rPr>
                              <w:t>Bachelor’s Degree</w:t>
                            </w:r>
                            <w:r w:rsidR="003508F8">
                              <w:rPr>
                                <w:rStyle w:val="Emphasis"/>
                                <w:rFonts w:ascii="Calibri" w:hAnsi="Calibri" w:cs="Calibri"/>
                                <w:caps w:val="0"/>
                                <w:szCs w:val="18"/>
                              </w:rPr>
                              <w:t xml:space="preserve"> </w:t>
                            </w:r>
                            <w:r w:rsidR="006D6136">
                              <w:rPr>
                                <w:rStyle w:val="Emphasis"/>
                                <w:rFonts w:ascii="Calibri" w:hAnsi="Calibri" w:cs="Calibri"/>
                                <w:caps w:val="0"/>
                                <w:szCs w:val="18"/>
                              </w:rPr>
                              <w:t>In</w:t>
                            </w:r>
                          </w:p>
                          <w:p w14:paraId="252D8622" w14:textId="21885F65" w:rsidR="00E726D4" w:rsidRPr="003508F8" w:rsidRDefault="00797589" w:rsidP="00C57D1E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Computer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621B" id="Text Box 22" o:spid="_x0000_s1031" type="#_x0000_t202" style="position:absolute;margin-left:-6.65pt;margin-top:569.2pt;width:142.55pt;height:52.15pt;z-index:25166337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" filled="f" stroked="f">
                <v:textbox>
                  <w:txbxContent>
                    <w:p w14:paraId="6D202650" w14:textId="77777777" w:rsidR="00E726D4" w:rsidRPr="003508F8" w:rsidRDefault="00E726D4" w:rsidP="00E726D4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 w:rsidRPr="003508F8">
                        <w:rPr>
                          <w:rFonts w:ascii="Calibri" w:hAnsi="Calibri" w:cs="Calibri"/>
                        </w:rPr>
                        <w:t>Education</w:t>
                      </w:r>
                    </w:p>
                    <w:p w14:paraId="523C8194" w14:textId="5DA07AC7" w:rsidR="00D6792D" w:rsidRPr="003508F8" w:rsidRDefault="00D6792D" w:rsidP="00C57D1E">
                      <w:pPr>
                        <w:pStyle w:val="NoSpacing"/>
                        <w:rPr>
                          <w:rStyle w:val="Emphasis"/>
                          <w:rFonts w:ascii="Calibri" w:hAnsi="Calibri" w:cs="Calibri"/>
                          <w:caps w:val="0"/>
                          <w:szCs w:val="18"/>
                        </w:rPr>
                      </w:pPr>
                      <w:r w:rsidRPr="003508F8">
                        <w:rPr>
                          <w:rStyle w:val="Emphasis"/>
                          <w:rFonts w:ascii="Calibri" w:hAnsi="Calibri" w:cs="Calibri"/>
                          <w:caps w:val="0"/>
                          <w:szCs w:val="18"/>
                        </w:rPr>
                        <w:t>Bachelor’s Degree</w:t>
                      </w:r>
                      <w:r w:rsidR="003508F8">
                        <w:rPr>
                          <w:rStyle w:val="Emphasis"/>
                          <w:rFonts w:ascii="Calibri" w:hAnsi="Calibri" w:cs="Calibri"/>
                          <w:caps w:val="0"/>
                          <w:szCs w:val="18"/>
                        </w:rPr>
                        <w:t xml:space="preserve"> </w:t>
                      </w:r>
                      <w:r w:rsidR="006D6136">
                        <w:rPr>
                          <w:rStyle w:val="Emphasis"/>
                          <w:rFonts w:ascii="Calibri" w:hAnsi="Calibri" w:cs="Calibri"/>
                          <w:caps w:val="0"/>
                          <w:szCs w:val="18"/>
                        </w:rPr>
                        <w:t>In</w:t>
                      </w:r>
                    </w:p>
                    <w:p w14:paraId="252D8622" w14:textId="21885F65" w:rsidR="00E726D4" w:rsidRPr="003508F8" w:rsidRDefault="00797589" w:rsidP="00C57D1E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Computer Science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34A9682D" wp14:editId="6A96B19B">
                <wp:simplePos x="0" y="0"/>
                <wp:positionH relativeFrom="margin">
                  <wp:posOffset>1866900</wp:posOffset>
                </wp:positionH>
                <wp:positionV relativeFrom="page">
                  <wp:posOffset>2575560</wp:posOffset>
                </wp:positionV>
                <wp:extent cx="5349240" cy="7216140"/>
                <wp:effectExtent l="0" t="0" r="381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240" cy="7216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06D58" w14:textId="1C00A7C9" w:rsidR="00E726D4" w:rsidRPr="00D85A34" w:rsidRDefault="000E7EA9" w:rsidP="00E726D4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WORK </w:t>
                            </w:r>
                            <w:r w:rsidR="00E726D4" w:rsidRPr="00D85A34">
                              <w:rPr>
                                <w:rFonts w:ascii="Calibri" w:hAnsi="Calibri" w:cs="Calibri"/>
                              </w:rPr>
                              <w:t>Experience</w:t>
                            </w:r>
                          </w:p>
                          <w:p w14:paraId="578FBCCF" w14:textId="1A19DA65" w:rsidR="00E726D4" w:rsidRPr="001851C7" w:rsidRDefault="001851C7" w:rsidP="001851C7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</w:pPr>
                            <w:r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Role: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BI Analyst / Tableau Developer</w:t>
                            </w:r>
                            <w:r w:rsidR="00E726D4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ab/>
                            </w:r>
                            <w:r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                            </w:t>
                            </w:r>
                            <w:r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                                                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MAY</w:t>
                            </w:r>
                            <w:r w:rsidR="00E726D4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20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21</w:t>
                            </w:r>
                            <w:r w:rsidR="00E726D4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–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MAR 2025</w:t>
                            </w:r>
                          </w:p>
                          <w:p w14:paraId="404B23FF" w14:textId="6CDC1D85" w:rsidR="00E726D4" w:rsidRPr="001851C7" w:rsidRDefault="001851C7" w:rsidP="00E726D4">
                            <w:pPr>
                              <w:pStyle w:val="Heading3"/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</w:pPr>
                            <w:r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Client: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Boeing, Seattle, WA</w:t>
                            </w:r>
                          </w:p>
                          <w:p w14:paraId="1DB0BC77" w14:textId="757D7336" w:rsidR="00E726D4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>Responsibilities:</w:t>
                            </w:r>
                            <w:r w:rsidR="00E726D4"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</w:p>
                          <w:p w14:paraId="68CF51D2" w14:textId="5EA27C35" w:rsidR="00D6792D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Designed tracking metrics and KPI dashboards that contributed to increase in the supply chain business value by helping users to keep track of inventory. </w:t>
                            </w:r>
                          </w:p>
                          <w:p w14:paraId="7482CA70" w14:textId="54912224" w:rsidR="00D6792D" w:rsidRPr="00020E44" w:rsidRDefault="004904F4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4904F4">
                              <w:rPr>
                                <w:rFonts w:ascii="Calibri" w:hAnsi="Calibri" w:cs="Calibri"/>
                                <w:szCs w:val="18"/>
                              </w:rPr>
                              <w:t>Independently developed visual dashboards for senior management, providing cross-departmental visibility into TFS teams and projects. Enabled improved tracking, planning, and forecasting, resulting in measurable cost and time savings.</w:t>
                            </w:r>
                            <w:r w:rsidR="00D6792D"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</w:p>
                          <w:p w14:paraId="589D3321" w14:textId="4E610B00" w:rsidR="00D6792D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Enhanced and supported </w:t>
                            </w:r>
                            <w:r w:rsidR="00BB2B5D">
                              <w:rPr>
                                <w:rFonts w:ascii="Calibri" w:hAnsi="Calibri" w:cs="Calibri"/>
                                <w:szCs w:val="18"/>
                              </w:rPr>
                              <w:t>3</w:t>
                            </w: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>0+ varying dashboards.</w:t>
                            </w:r>
                          </w:p>
                          <w:p w14:paraId="21BF705A" w14:textId="60F86658" w:rsidR="00D6792D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Worked with multiple supply chain departments like kitting, supplier management, government &amp; commercial services to provide data driven solutions </w:t>
                            </w:r>
                            <w:r w:rsidR="00A26E6D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which helped in increased business value. </w:t>
                            </w:r>
                          </w:p>
                          <w:p w14:paraId="4845EDBC" w14:textId="3E53531D" w:rsidR="00D6792D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Worked with Talend to create, maintain, and schedule refresh of complex data models that support various KPI and large sets of data. </w:t>
                            </w:r>
                          </w:p>
                          <w:p w14:paraId="5E25ABE1" w14:textId="1CFB1383" w:rsidR="00D6792D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>Used ETL process to extract, transform and load the data into data warehouse.</w:t>
                            </w:r>
                          </w:p>
                          <w:p w14:paraId="663FCE8C" w14:textId="6728420F" w:rsidR="00D6792D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>Involved in agile scrum meetings.</w:t>
                            </w:r>
                          </w:p>
                          <w:p w14:paraId="5F5A89B7" w14:textId="77777777" w:rsidR="002A3A64" w:rsidRPr="002A3A64" w:rsidRDefault="002A3A64" w:rsidP="002A3A6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2A3A6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Mentored and supported junior analysts by guiding them through business processes and enhancing their technical skills, leading to improved team performance. </w:t>
                            </w:r>
                          </w:p>
                          <w:p w14:paraId="6586AA8C" w14:textId="1158F2C1" w:rsidR="002A3A64" w:rsidRPr="002A3A64" w:rsidRDefault="002A3A64" w:rsidP="002A3A6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2A3A64">
                              <w:rPr>
                                <w:rFonts w:ascii="Calibri" w:hAnsi="Calibri" w:cs="Calibri"/>
                                <w:szCs w:val="18"/>
                              </w:rPr>
                              <w:t>strengthened collaborative environment that encouraged</w:t>
                            </w:r>
                            <w:r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  <w:r w:rsidRPr="002A3A64">
                              <w:rPr>
                                <w:rFonts w:ascii="Calibri" w:hAnsi="Calibri" w:cs="Calibri"/>
                                <w:szCs w:val="18"/>
                              </w:rPr>
                              <w:t>knowledge sharing, accountability, and continuous improvement.</w:t>
                            </w:r>
                          </w:p>
                          <w:p w14:paraId="4BCD940E" w14:textId="77777777" w:rsidR="00E726D4" w:rsidRPr="00827465" w:rsidRDefault="00E726D4" w:rsidP="00C57D1E">
                            <w:pPr>
                              <w:pStyle w:val="NoSpacing"/>
                              <w:rPr>
                                <w:rFonts w:ascii="Calibri" w:hAnsi="Calibri" w:cs="Calibri"/>
                                <w:sz w:val="17"/>
                                <w:szCs w:val="17"/>
                              </w:rPr>
                            </w:pPr>
                          </w:p>
                          <w:p w14:paraId="28B5CDB4" w14:textId="0632625B" w:rsidR="00E726D4" w:rsidRPr="001851C7" w:rsidRDefault="001851C7" w:rsidP="001851C7">
                            <w:pPr>
                              <w:pStyle w:val="NoSpacing"/>
                              <w:rPr>
                                <w:szCs w:val="18"/>
                              </w:rPr>
                            </w:pPr>
                            <w:r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Role: Data Analyst</w:t>
                            </w:r>
                            <w:r w:rsidRPr="001851C7">
                              <w:rPr>
                                <w:szCs w:val="18"/>
                              </w:rPr>
                              <w:t xml:space="preserve">                                                        </w:t>
                            </w:r>
                            <w:r w:rsidRPr="001851C7">
                              <w:rPr>
                                <w:szCs w:val="18"/>
                              </w:rPr>
                              <w:tab/>
                            </w:r>
                            <w:r w:rsidRPr="001851C7">
                              <w:rPr>
                                <w:szCs w:val="18"/>
                              </w:rPr>
                              <w:tab/>
                            </w:r>
                            <w:r w:rsidR="00E726D4" w:rsidRPr="001851C7">
                              <w:rPr>
                                <w:szCs w:val="18"/>
                              </w:rPr>
                              <w:tab/>
                            </w:r>
                            <w:r w:rsidR="002323E4">
                              <w:rPr>
                                <w:szCs w:val="18"/>
                              </w:rPr>
                              <w:t xml:space="preserve">        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OCT</w:t>
                            </w:r>
                            <w:r w:rsidR="00E726D4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20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19</w:t>
                            </w:r>
                            <w:r w:rsidR="00E726D4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–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APR</w:t>
                            </w:r>
                            <w:r w:rsidR="00E726D4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20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21</w:t>
                            </w:r>
                          </w:p>
                          <w:p w14:paraId="61A14C74" w14:textId="64F1822C" w:rsidR="00E726D4" w:rsidRPr="001851C7" w:rsidRDefault="001851C7" w:rsidP="00E726D4">
                            <w:pPr>
                              <w:pStyle w:val="Heading3"/>
                              <w:rPr>
                                <w:rFonts w:ascii="Calibri" w:hAnsi="Calibri" w:cs="Calibri"/>
                                <w:b/>
                                <w:szCs w:val="18"/>
                              </w:rPr>
                            </w:pPr>
                            <w:r w:rsidRPr="001851C7">
                              <w:rPr>
                                <w:rFonts w:ascii="Calibri" w:hAnsi="Calibri" w:cs="Calibri"/>
                                <w:b/>
                                <w:szCs w:val="18"/>
                              </w:rPr>
                              <w:t xml:space="preserve">Client: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szCs w:val="18"/>
                              </w:rPr>
                              <w:t>Equifax, Atlanta, GA</w:t>
                            </w:r>
                          </w:p>
                          <w:p w14:paraId="03FEE4B9" w14:textId="4A134869" w:rsidR="00E726D4" w:rsidRPr="00EC443C" w:rsidRDefault="00D6792D" w:rsidP="00E726D4">
                            <w:pPr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Responsibilities: </w:t>
                            </w:r>
                            <w:r w:rsidR="00E726D4"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</w:p>
                          <w:p w14:paraId="51348971" w14:textId="77777777" w:rsidR="00D6792D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Interacted with stakeholders to understand business objectives and gather functional requirements. </w:t>
                            </w:r>
                          </w:p>
                          <w:p w14:paraId="67898978" w14:textId="5CAA390B" w:rsidR="00D6792D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Designed and developed tableau visualization solutions</w:t>
                            </w:r>
                            <w:r w:rsidR="000B34DD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and created technical requirement documents</w:t>
                            </w:r>
                            <w:r w:rsidR="000B34DD">
                              <w:rPr>
                                <w:rFonts w:ascii="Calibri" w:hAnsi="Calibri" w:cs="Calibri"/>
                                <w:szCs w:val="18"/>
                              </w:rPr>
                              <w:t>.</w:t>
                            </w:r>
                          </w:p>
                          <w:p w14:paraId="226B9D22" w14:textId="57B147B3" w:rsidR="00D6792D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Built interactive tableau dashboards</w:t>
                            </w:r>
                            <w:r w:rsidR="00BA7C32"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/</w:t>
                            </w: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reports utilizing parameters, calculated fields</w:t>
                            </w:r>
                            <w:r w:rsidR="00BA7C32"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, </w:t>
                            </w: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user filters, action filters and sets to handle views more efficiently. </w:t>
                            </w:r>
                          </w:p>
                          <w:p w14:paraId="330CA517" w14:textId="64A55E11" w:rsidR="00D6792D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Embedded tableau dashboards into web pages and converted pre-existing excel based reports to tableau dashboards. </w:t>
                            </w:r>
                          </w:p>
                          <w:p w14:paraId="07263F12" w14:textId="2AD7FB30" w:rsidR="00D6792D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Created backup scripts to take periodic backups on tableau server. </w:t>
                            </w:r>
                          </w:p>
                          <w:p w14:paraId="614E559A" w14:textId="0909B313" w:rsidR="00D6792D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Extracted the data tables using custom queries from excel files, SQL database. </w:t>
                            </w:r>
                          </w:p>
                          <w:p w14:paraId="649933DE" w14:textId="746552A5" w:rsidR="00E726D4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Scheduled monthly/weekly/daily reports to run automatically.  </w:t>
                            </w:r>
                          </w:p>
                          <w:p w14:paraId="57F7A458" w14:textId="77777777" w:rsidR="00E726D4" w:rsidRPr="00827465" w:rsidRDefault="00E726D4" w:rsidP="00C57D1E">
                            <w:pPr>
                              <w:pStyle w:val="NoSpacing"/>
                              <w:rPr>
                                <w:rFonts w:ascii="Calibri" w:hAnsi="Calibri" w:cs="Calibri"/>
                                <w:sz w:val="17"/>
                                <w:szCs w:val="17"/>
                              </w:rPr>
                            </w:pPr>
                          </w:p>
                          <w:p w14:paraId="5268AA8B" w14:textId="41946ABD" w:rsidR="00E726D4" w:rsidRPr="00320654" w:rsidRDefault="00320654" w:rsidP="00320654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Role: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Tableau Developer</w:t>
                            </w:r>
                            <w:r w:rsidR="00E726D4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                                                                                                    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APR</w:t>
                            </w:r>
                            <w:r w:rsidR="00E726D4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20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18</w:t>
                            </w:r>
                            <w:r w:rsidR="00E726D4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–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SEP</w:t>
                            </w:r>
                            <w:r w:rsidR="00E726D4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20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19</w:t>
                            </w:r>
                          </w:p>
                          <w:p w14:paraId="3BAB3312" w14:textId="7367CC1C" w:rsidR="00320654" w:rsidRPr="00320654" w:rsidRDefault="00320654" w:rsidP="00320654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Client: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EcoInsight, Atlanta, GA</w:t>
                            </w:r>
                          </w:p>
                          <w:p w14:paraId="49AD98D0" w14:textId="10E6EAE2" w:rsidR="006A06D0" w:rsidRPr="00EC443C" w:rsidRDefault="00BA7C32" w:rsidP="006A06D0">
                            <w:pPr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Responsibilities:  </w:t>
                            </w:r>
                            <w:r w:rsidR="00E726D4"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</w:p>
                          <w:p w14:paraId="1774B61F" w14:textId="08642BAF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Interacted with business users to understand reporting requirements and transform them into technical specifications. </w:t>
                            </w:r>
                          </w:p>
                          <w:p w14:paraId="737B7ADB" w14:textId="77777777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Performed data mining, cleansing, and prepping the data for advanced analytics. </w:t>
                            </w:r>
                          </w:p>
                          <w:p w14:paraId="63251B38" w14:textId="77777777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Audited datasets and data analysis as required ensuring their continuity, accuracy, and consistency. </w:t>
                            </w:r>
                          </w:p>
                          <w:p w14:paraId="21921055" w14:textId="14CFA620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Created/developed special ad-hoc reports, queries, status reports, daily reports etc., as requested by the business users and management. </w:t>
                            </w:r>
                          </w:p>
                          <w:p w14:paraId="7B895050" w14:textId="77777777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Maintained and enhanced existing dashboard reports. </w:t>
                            </w:r>
                          </w:p>
                          <w:p w14:paraId="61B47FBC" w14:textId="1D1FB0B6" w:rsidR="00E726D4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Developed SQL queries for data validation of the reports and dashboards as necessary.</w:t>
                            </w:r>
                          </w:p>
                          <w:p w14:paraId="64953BB7" w14:textId="77777777" w:rsidR="002021A0" w:rsidRPr="00827465" w:rsidRDefault="002021A0" w:rsidP="00C57D1E">
                            <w:pPr>
                              <w:pStyle w:val="NoSpacing"/>
                              <w:rPr>
                                <w:rFonts w:ascii="Calibri" w:hAnsi="Calibri" w:cs="Calibri"/>
                                <w:sz w:val="17"/>
                                <w:szCs w:val="17"/>
                              </w:rPr>
                            </w:pPr>
                          </w:p>
                          <w:p w14:paraId="05F8A35B" w14:textId="6A1B2F4B" w:rsidR="00BA7C32" w:rsidRPr="00320654" w:rsidRDefault="00320654" w:rsidP="00320654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Role: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SQL Developer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                                                                                                   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JUN 2012 – MAR 2014</w:t>
                            </w:r>
                          </w:p>
                          <w:p w14:paraId="5FD4CD17" w14:textId="6BF00E77" w:rsidR="00320654" w:rsidRPr="00A110C1" w:rsidRDefault="00320654" w:rsidP="00320654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Client: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3M, Hyderabad, IND</w:t>
                            </w:r>
                          </w:p>
                          <w:p w14:paraId="39A3D6D7" w14:textId="77777777" w:rsidR="00BA7C32" w:rsidRPr="00EC443C" w:rsidRDefault="00BA7C32" w:rsidP="00BA7C32">
                            <w:pPr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Responsibilities:   </w:t>
                            </w:r>
                          </w:p>
                          <w:p w14:paraId="72EAAA53" w14:textId="77777777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Developed complex SQL queries, stored procedures, views &amp; CTEs to implement the business logic. </w:t>
                            </w:r>
                          </w:p>
                          <w:p w14:paraId="1F8DFBA0" w14:textId="47DF46C1" w:rsidR="000B34DD" w:rsidRDefault="000B34DD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B34DD">
                              <w:rPr>
                                <w:rFonts w:ascii="Calibri" w:hAnsi="Calibri" w:cs="Calibri"/>
                                <w:szCs w:val="18"/>
                              </w:rPr>
                              <w:t>Optimized data processing by improving SQL queries, reducing processing time by 30%.</w:t>
                            </w:r>
                          </w:p>
                          <w:p w14:paraId="057B0FB2" w14:textId="5525A093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Wrote complex SQL queries and procedures to generate DML scripts that modified database objects dynamically. </w:t>
                            </w:r>
                          </w:p>
                          <w:p w14:paraId="5D15CA86" w14:textId="77777777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Created SSIS packages to import and export data from various csv files, flat files, excel spread sheets and SQL server. </w:t>
                            </w:r>
                          </w:p>
                          <w:p w14:paraId="430A8762" w14:textId="2403CA85" w:rsidR="00BA7C32" w:rsidRPr="00EC443C" w:rsidRDefault="00BA7C32" w:rsidP="00C57D1E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Coordinated with onsite/offshore teams for task clarifications and review.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9682D" id="Text Box 17" o:spid="_x0000_s1032" type="#_x0000_t202" style="position:absolute;margin-left:147pt;margin-top:202.8pt;width:421.2pt;height:568.2pt;z-index:25166440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" filled="f" stroked="f">
                <v:textbox inset=",,0">
                  <w:txbxContent>
                    <w:p w14:paraId="5AA06D58" w14:textId="1C00A7C9" w:rsidR="00E726D4" w:rsidRPr="00D85A34" w:rsidRDefault="000E7EA9" w:rsidP="00E726D4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WORK </w:t>
                      </w:r>
                      <w:r w:rsidR="00E726D4" w:rsidRPr="00D85A34">
                        <w:rPr>
                          <w:rFonts w:ascii="Calibri" w:hAnsi="Calibri" w:cs="Calibri"/>
                        </w:rPr>
                        <w:t>Experience</w:t>
                      </w:r>
                    </w:p>
                    <w:p w14:paraId="578FBCCF" w14:textId="1A19DA65" w:rsidR="00E726D4" w:rsidRPr="001851C7" w:rsidRDefault="001851C7" w:rsidP="001851C7">
                      <w:pPr>
                        <w:pStyle w:val="NoSpacing"/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</w:pPr>
                      <w:r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Role: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BI Analyst / Tableau Developer</w:t>
                      </w:r>
                      <w:r w:rsidR="00E726D4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ab/>
                      </w:r>
                      <w:r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                            </w:t>
                      </w:r>
                      <w:r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                                                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MAY</w:t>
                      </w:r>
                      <w:r w:rsidR="00E726D4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20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21</w:t>
                      </w:r>
                      <w:r w:rsidR="00E726D4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–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MAR 2025</w:t>
                      </w:r>
                    </w:p>
                    <w:p w14:paraId="404B23FF" w14:textId="6CDC1D85" w:rsidR="00E726D4" w:rsidRPr="001851C7" w:rsidRDefault="001851C7" w:rsidP="00E726D4">
                      <w:pPr>
                        <w:pStyle w:val="Heading3"/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</w:pPr>
                      <w:r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Client: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Boeing, Seattle, WA</w:t>
                      </w:r>
                    </w:p>
                    <w:p w14:paraId="1DB0BC77" w14:textId="757D7336" w:rsidR="00E726D4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>Responsibilities:</w:t>
                      </w:r>
                      <w:r w:rsidR="00E726D4" w:rsidRPr="00020E44"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</w:p>
                    <w:p w14:paraId="68CF51D2" w14:textId="5EA27C35" w:rsidR="00D6792D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 xml:space="preserve">Designed tracking metrics and KPI dashboards that contributed to increase in the supply chain business value by helping users to keep track of inventory. </w:t>
                      </w:r>
                    </w:p>
                    <w:p w14:paraId="7482CA70" w14:textId="54912224" w:rsidR="00D6792D" w:rsidRPr="00020E44" w:rsidRDefault="004904F4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4904F4">
                        <w:rPr>
                          <w:rFonts w:ascii="Calibri" w:hAnsi="Calibri" w:cs="Calibri"/>
                          <w:szCs w:val="18"/>
                        </w:rPr>
                        <w:t>Independently developed visual dashboards for senior management, providing cross-departmental visibility into TFS teams and projects. Enabled improved tracking, planning, and forecasting, resulting in measurable cost and time savings.</w:t>
                      </w:r>
                      <w:r w:rsidR="00D6792D" w:rsidRPr="00020E44"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</w:p>
                    <w:p w14:paraId="589D3321" w14:textId="4E610B00" w:rsidR="00D6792D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 xml:space="preserve">Enhanced and supported </w:t>
                      </w:r>
                      <w:r w:rsidR="00BB2B5D">
                        <w:rPr>
                          <w:rFonts w:ascii="Calibri" w:hAnsi="Calibri" w:cs="Calibri"/>
                          <w:szCs w:val="18"/>
                        </w:rPr>
                        <w:t>3</w:t>
                      </w: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>0+ varying dashboards.</w:t>
                      </w:r>
                    </w:p>
                    <w:p w14:paraId="21BF705A" w14:textId="60F86658" w:rsidR="00D6792D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 xml:space="preserve">Worked with multiple supply chain departments like kitting, supplier management, government &amp; commercial services to provide data driven solutions </w:t>
                      </w:r>
                      <w:r w:rsidR="00A26E6D">
                        <w:rPr>
                          <w:rFonts w:ascii="Calibri" w:hAnsi="Calibri" w:cs="Calibri"/>
                          <w:szCs w:val="18"/>
                        </w:rPr>
                        <w:t xml:space="preserve">which helped in increased business value. </w:t>
                      </w:r>
                    </w:p>
                    <w:p w14:paraId="4845EDBC" w14:textId="3E53531D" w:rsidR="00D6792D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 xml:space="preserve">Worked with Talend to create, maintain, and schedule refresh of complex data models that support various KPI and large sets of data. </w:t>
                      </w:r>
                    </w:p>
                    <w:p w14:paraId="5E25ABE1" w14:textId="1CFB1383" w:rsidR="00D6792D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>Used ETL process to extract, transform and load the data into data warehouse.</w:t>
                      </w:r>
                    </w:p>
                    <w:p w14:paraId="663FCE8C" w14:textId="6728420F" w:rsidR="00D6792D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>Involved in agile scrum meetings.</w:t>
                      </w:r>
                    </w:p>
                    <w:p w14:paraId="5F5A89B7" w14:textId="77777777" w:rsidR="002A3A64" w:rsidRPr="002A3A64" w:rsidRDefault="002A3A64" w:rsidP="002A3A6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2A3A64">
                        <w:rPr>
                          <w:rFonts w:ascii="Calibri" w:hAnsi="Calibri" w:cs="Calibri"/>
                          <w:szCs w:val="18"/>
                        </w:rPr>
                        <w:t xml:space="preserve">Mentored and supported junior analysts by guiding them through business processes and enhancing their technical skills, leading to improved team performance. </w:t>
                      </w:r>
                    </w:p>
                    <w:p w14:paraId="6586AA8C" w14:textId="1158F2C1" w:rsidR="002A3A64" w:rsidRPr="002A3A64" w:rsidRDefault="002A3A64" w:rsidP="002A3A6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2A3A64">
                        <w:rPr>
                          <w:rFonts w:ascii="Calibri" w:hAnsi="Calibri" w:cs="Calibri"/>
                          <w:szCs w:val="18"/>
                        </w:rPr>
                        <w:t>strengthened collaborative environment that encouraged</w:t>
                      </w:r>
                      <w:r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  <w:r w:rsidRPr="002A3A64">
                        <w:rPr>
                          <w:rFonts w:ascii="Calibri" w:hAnsi="Calibri" w:cs="Calibri"/>
                          <w:szCs w:val="18"/>
                        </w:rPr>
                        <w:t>knowledge sharing, accountability, and continuous improvement.</w:t>
                      </w:r>
                    </w:p>
                    <w:p w14:paraId="4BCD940E" w14:textId="77777777" w:rsidR="00E726D4" w:rsidRPr="00827465" w:rsidRDefault="00E726D4" w:rsidP="00C57D1E">
                      <w:pPr>
                        <w:pStyle w:val="NoSpacing"/>
                        <w:rPr>
                          <w:rFonts w:ascii="Calibri" w:hAnsi="Calibri" w:cs="Calibri"/>
                          <w:sz w:val="17"/>
                          <w:szCs w:val="17"/>
                        </w:rPr>
                      </w:pPr>
                    </w:p>
                    <w:p w14:paraId="28B5CDB4" w14:textId="0632625B" w:rsidR="00E726D4" w:rsidRPr="001851C7" w:rsidRDefault="001851C7" w:rsidP="001851C7">
                      <w:pPr>
                        <w:pStyle w:val="NoSpacing"/>
                        <w:rPr>
                          <w:szCs w:val="18"/>
                        </w:rPr>
                      </w:pPr>
                      <w:r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Role: Data Analyst</w:t>
                      </w:r>
                      <w:r w:rsidRPr="001851C7">
                        <w:rPr>
                          <w:szCs w:val="18"/>
                        </w:rPr>
                        <w:t xml:space="preserve">                                                        </w:t>
                      </w:r>
                      <w:r w:rsidRPr="001851C7">
                        <w:rPr>
                          <w:szCs w:val="18"/>
                        </w:rPr>
                        <w:tab/>
                      </w:r>
                      <w:r w:rsidRPr="001851C7">
                        <w:rPr>
                          <w:szCs w:val="18"/>
                        </w:rPr>
                        <w:tab/>
                      </w:r>
                      <w:r w:rsidR="00E726D4" w:rsidRPr="001851C7">
                        <w:rPr>
                          <w:szCs w:val="18"/>
                        </w:rPr>
                        <w:tab/>
                      </w:r>
                      <w:r w:rsidR="002323E4">
                        <w:rPr>
                          <w:szCs w:val="18"/>
                        </w:rPr>
                        <w:t xml:space="preserve">        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OCT</w:t>
                      </w:r>
                      <w:r w:rsidR="00E726D4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20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19</w:t>
                      </w:r>
                      <w:r w:rsidR="00E726D4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–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APR</w:t>
                      </w:r>
                      <w:r w:rsidR="00E726D4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20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21</w:t>
                      </w:r>
                    </w:p>
                    <w:p w14:paraId="61A14C74" w14:textId="64F1822C" w:rsidR="00E726D4" w:rsidRPr="001851C7" w:rsidRDefault="001851C7" w:rsidP="00E726D4">
                      <w:pPr>
                        <w:pStyle w:val="Heading3"/>
                        <w:rPr>
                          <w:rFonts w:ascii="Calibri" w:hAnsi="Calibri" w:cs="Calibri"/>
                          <w:b/>
                          <w:szCs w:val="18"/>
                        </w:rPr>
                      </w:pPr>
                      <w:r w:rsidRPr="001851C7">
                        <w:rPr>
                          <w:rFonts w:ascii="Calibri" w:hAnsi="Calibri" w:cs="Calibri"/>
                          <w:b/>
                          <w:szCs w:val="18"/>
                        </w:rPr>
                        <w:t xml:space="preserve">Client: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szCs w:val="18"/>
                        </w:rPr>
                        <w:t>Equifax, Atlanta, GA</w:t>
                      </w:r>
                    </w:p>
                    <w:p w14:paraId="03FEE4B9" w14:textId="4A134869" w:rsidR="00E726D4" w:rsidRPr="00EC443C" w:rsidRDefault="00D6792D" w:rsidP="00E726D4">
                      <w:pPr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Responsibilities: </w:t>
                      </w:r>
                      <w:r w:rsidR="00E726D4" w:rsidRPr="00EC443C"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</w:p>
                    <w:p w14:paraId="51348971" w14:textId="77777777" w:rsidR="00D6792D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Interacted with stakeholders to understand business objectives and gather functional requirements. </w:t>
                      </w:r>
                    </w:p>
                    <w:p w14:paraId="67898978" w14:textId="5CAA390B" w:rsidR="00D6792D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>Designed and developed tableau visualization solutions</w:t>
                      </w:r>
                      <w:r w:rsidR="000B34DD"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>and created technical requirement documents</w:t>
                      </w:r>
                      <w:r w:rsidR="000B34DD">
                        <w:rPr>
                          <w:rFonts w:ascii="Calibri" w:hAnsi="Calibri" w:cs="Calibri"/>
                          <w:szCs w:val="18"/>
                        </w:rPr>
                        <w:t>.</w:t>
                      </w:r>
                    </w:p>
                    <w:p w14:paraId="226B9D22" w14:textId="57B147B3" w:rsidR="00D6792D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>Built interactive tableau dashboards</w:t>
                      </w:r>
                      <w:r w:rsidR="00BA7C32" w:rsidRPr="00EC443C">
                        <w:rPr>
                          <w:rFonts w:ascii="Calibri" w:hAnsi="Calibri" w:cs="Calibri"/>
                          <w:szCs w:val="18"/>
                        </w:rPr>
                        <w:t>/</w:t>
                      </w: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>reports utilizing parameters, calculated fields</w:t>
                      </w:r>
                      <w:r w:rsidR="00BA7C32" w:rsidRPr="00EC443C">
                        <w:rPr>
                          <w:rFonts w:ascii="Calibri" w:hAnsi="Calibri" w:cs="Calibri"/>
                          <w:szCs w:val="18"/>
                        </w:rPr>
                        <w:t xml:space="preserve">, </w:t>
                      </w: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user filters, action filters and sets to handle views more efficiently. </w:t>
                      </w:r>
                    </w:p>
                    <w:p w14:paraId="330CA517" w14:textId="64A55E11" w:rsidR="00D6792D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Embedded tableau dashboards into web pages and converted pre-existing excel based reports to tableau dashboards. </w:t>
                      </w:r>
                    </w:p>
                    <w:p w14:paraId="07263F12" w14:textId="2AD7FB30" w:rsidR="00D6792D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Created backup scripts to take periodic backups on tableau server. </w:t>
                      </w:r>
                    </w:p>
                    <w:p w14:paraId="614E559A" w14:textId="0909B313" w:rsidR="00D6792D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Extracted the data tables using custom queries from excel files, SQL database. </w:t>
                      </w:r>
                    </w:p>
                    <w:p w14:paraId="649933DE" w14:textId="746552A5" w:rsidR="00E726D4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Scheduled monthly/weekly/daily reports to run automatically.  </w:t>
                      </w:r>
                    </w:p>
                    <w:p w14:paraId="57F7A458" w14:textId="77777777" w:rsidR="00E726D4" w:rsidRPr="00827465" w:rsidRDefault="00E726D4" w:rsidP="00C57D1E">
                      <w:pPr>
                        <w:pStyle w:val="NoSpacing"/>
                        <w:rPr>
                          <w:rFonts w:ascii="Calibri" w:hAnsi="Calibri" w:cs="Calibri"/>
                          <w:sz w:val="17"/>
                          <w:szCs w:val="17"/>
                        </w:rPr>
                      </w:pPr>
                    </w:p>
                    <w:p w14:paraId="5268AA8B" w14:textId="41946ABD" w:rsidR="00E726D4" w:rsidRPr="00320654" w:rsidRDefault="00320654" w:rsidP="00320654">
                      <w:pPr>
                        <w:pStyle w:val="NoSpacing"/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Role: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Tableau Developer</w:t>
                      </w:r>
                      <w:r w:rsidR="00E726D4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ab/>
                      </w: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                                                                                                    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APR</w:t>
                      </w:r>
                      <w:r w:rsidR="00E726D4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20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18</w:t>
                      </w:r>
                      <w:r w:rsidR="00E726D4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–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SEP</w:t>
                      </w:r>
                      <w:r w:rsidR="00E726D4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20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19</w:t>
                      </w:r>
                    </w:p>
                    <w:p w14:paraId="3BAB3312" w14:textId="7367CC1C" w:rsidR="00320654" w:rsidRPr="00320654" w:rsidRDefault="00320654" w:rsidP="00320654">
                      <w:pPr>
                        <w:pStyle w:val="NoSpacing"/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Client: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EcoInsight, Atlanta, GA</w:t>
                      </w:r>
                    </w:p>
                    <w:p w14:paraId="49AD98D0" w14:textId="10E6EAE2" w:rsidR="006A06D0" w:rsidRPr="00EC443C" w:rsidRDefault="00BA7C32" w:rsidP="006A06D0">
                      <w:pPr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Responsibilities:  </w:t>
                      </w:r>
                      <w:r w:rsidR="00E726D4" w:rsidRPr="00EC443C"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</w:p>
                    <w:p w14:paraId="1774B61F" w14:textId="08642BAF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Interacted with business users to understand reporting requirements and transform them into technical specifications. </w:t>
                      </w:r>
                    </w:p>
                    <w:p w14:paraId="737B7ADB" w14:textId="77777777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Performed data mining, cleansing, and prepping the data for advanced analytics. </w:t>
                      </w:r>
                    </w:p>
                    <w:p w14:paraId="63251B38" w14:textId="77777777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Audited datasets and data analysis as required ensuring their continuity, accuracy, and consistency. </w:t>
                      </w:r>
                    </w:p>
                    <w:p w14:paraId="21921055" w14:textId="14CFA620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Created/developed special ad-hoc reports, queries, status reports, daily reports etc., as requested by the business users and management. </w:t>
                      </w:r>
                    </w:p>
                    <w:p w14:paraId="7B895050" w14:textId="77777777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Maintained and enhanced existing dashboard reports. </w:t>
                      </w:r>
                    </w:p>
                    <w:p w14:paraId="61B47FBC" w14:textId="1D1FB0B6" w:rsidR="00E726D4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>Developed SQL queries for data validation of the reports and dashboards as necessary.</w:t>
                      </w:r>
                    </w:p>
                    <w:p w14:paraId="64953BB7" w14:textId="77777777" w:rsidR="002021A0" w:rsidRPr="00827465" w:rsidRDefault="002021A0" w:rsidP="00C57D1E">
                      <w:pPr>
                        <w:pStyle w:val="NoSpacing"/>
                        <w:rPr>
                          <w:rFonts w:ascii="Calibri" w:hAnsi="Calibri" w:cs="Calibri"/>
                          <w:sz w:val="17"/>
                          <w:szCs w:val="17"/>
                        </w:rPr>
                      </w:pPr>
                    </w:p>
                    <w:p w14:paraId="05F8A35B" w14:textId="6A1B2F4B" w:rsidR="00BA7C32" w:rsidRPr="00320654" w:rsidRDefault="00320654" w:rsidP="00320654">
                      <w:pPr>
                        <w:pStyle w:val="NoSpacing"/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Role: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SQL Developer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ab/>
                      </w: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                                                                                                   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JUN 2012 – MAR 2014</w:t>
                      </w:r>
                    </w:p>
                    <w:p w14:paraId="5FD4CD17" w14:textId="6BF00E77" w:rsidR="00320654" w:rsidRPr="00A110C1" w:rsidRDefault="00320654" w:rsidP="00320654">
                      <w:pPr>
                        <w:pStyle w:val="NoSpacing"/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Client: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3M, Hyderabad, IND</w:t>
                      </w:r>
                    </w:p>
                    <w:p w14:paraId="39A3D6D7" w14:textId="77777777" w:rsidR="00BA7C32" w:rsidRPr="00EC443C" w:rsidRDefault="00BA7C32" w:rsidP="00BA7C32">
                      <w:pPr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Responsibilities:   </w:t>
                      </w:r>
                    </w:p>
                    <w:p w14:paraId="72EAAA53" w14:textId="77777777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Developed complex SQL queries, stored procedures, views &amp; CTEs to implement the business logic. </w:t>
                      </w:r>
                    </w:p>
                    <w:p w14:paraId="1F8DFBA0" w14:textId="47DF46C1" w:rsidR="000B34DD" w:rsidRDefault="000B34DD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0B34DD">
                        <w:rPr>
                          <w:rFonts w:ascii="Calibri" w:hAnsi="Calibri" w:cs="Calibri"/>
                          <w:szCs w:val="18"/>
                        </w:rPr>
                        <w:t>Optimized data processing by improving SQL queries, reducing processing time by 30%.</w:t>
                      </w:r>
                    </w:p>
                    <w:p w14:paraId="057B0FB2" w14:textId="5525A093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Wrote complex SQL queries and procedures to generate DML scripts that modified database objects dynamically. </w:t>
                      </w:r>
                    </w:p>
                    <w:p w14:paraId="5D15CA86" w14:textId="77777777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Created SSIS packages to import and export data from various csv files, flat files, excel spread sheets and SQL server. </w:t>
                      </w:r>
                    </w:p>
                    <w:p w14:paraId="430A8762" w14:textId="2403CA85" w:rsidR="00BA7C32" w:rsidRPr="00EC443C" w:rsidRDefault="00BA7C32" w:rsidP="00C57D1E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>Coordinated with onsite/offshore teams for task clarifications and review.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58D56DEA" wp14:editId="7072D81A">
                <wp:simplePos x="0" y="0"/>
                <wp:positionH relativeFrom="margin">
                  <wp:posOffset>1943100</wp:posOffset>
                </wp:positionH>
                <wp:positionV relativeFrom="page">
                  <wp:posOffset>1043940</wp:posOffset>
                </wp:positionV>
                <wp:extent cx="5013960" cy="15240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396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4453E" w14:textId="77777777" w:rsidR="00990BBA" w:rsidRPr="00D85A34" w:rsidRDefault="00E726D4" w:rsidP="00797589">
                            <w:pPr>
                              <w:pStyle w:val="Heading1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D85A34">
                              <w:rPr>
                                <w:rFonts w:ascii="Calibri" w:hAnsi="Calibri" w:cs="Calibri"/>
                              </w:rPr>
                              <w:t>PROFILE</w:t>
                            </w:r>
                          </w:p>
                          <w:p w14:paraId="25C98EE9" w14:textId="30FD4877" w:rsidR="00284FE8" w:rsidRPr="00827465" w:rsidRDefault="00284FE8" w:rsidP="00797589">
                            <w:p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7+ years of experience in data analysis and visualization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to 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develop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complex, intuitive, and innovative dashboards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that provide business intelligence and OLAP solutions to Financial and Supply Chain sectors.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Expert in evaluating data models and help users to identify critical KPIs and facilitate strategic planning in the organization. </w:t>
                            </w:r>
                          </w:p>
                          <w:p w14:paraId="032B0B5B" w14:textId="43DA31B4" w:rsidR="00284FE8" w:rsidRPr="00827465" w:rsidRDefault="00284FE8" w:rsidP="00797589">
                            <w:p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Proficient in working with large data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sources both on-premises and 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cloud. Worked in 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the a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gile 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m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ethodolog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ies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and 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several 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tools for project tracking and version control.</w:t>
                            </w:r>
                          </w:p>
                          <w:p w14:paraId="13011393" w14:textId="38A6051C" w:rsidR="002021A0" w:rsidRPr="00827465" w:rsidRDefault="00284FE8" w:rsidP="00797589">
                            <w:p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Self-motivated, team-oriented, ability to handle multiple projects and deliver within the required timeline.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56DEA" id="Text Box 2" o:spid="_x0000_s1033" type="#_x0000_t202" style="position:absolute;margin-left:153pt;margin-top:82.2pt;width:394.8pt;height:120pt;z-index:2516654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" filled="f" stroked="f">
                <v:textbox>
                  <w:txbxContent>
                    <w:p w14:paraId="22A4453E" w14:textId="77777777" w:rsidR="00990BBA" w:rsidRPr="00D85A34" w:rsidRDefault="00E726D4" w:rsidP="00797589">
                      <w:pPr>
                        <w:pStyle w:val="Heading1"/>
                        <w:jc w:val="both"/>
                        <w:rPr>
                          <w:rFonts w:ascii="Calibri" w:hAnsi="Calibri" w:cs="Calibri"/>
                        </w:rPr>
                      </w:pPr>
                      <w:r w:rsidRPr="00D85A34">
                        <w:rPr>
                          <w:rFonts w:ascii="Calibri" w:hAnsi="Calibri" w:cs="Calibri"/>
                        </w:rPr>
                        <w:t>PROFILE</w:t>
                      </w:r>
                    </w:p>
                    <w:p w14:paraId="25C98EE9" w14:textId="30FD4877" w:rsidR="00284FE8" w:rsidRPr="00827465" w:rsidRDefault="00284FE8" w:rsidP="00797589">
                      <w:p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>7+ years of experience in data analysis and visualization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 xml:space="preserve">to 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>develop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 xml:space="preserve"> complex, intuitive, and innovative dashboards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 xml:space="preserve"> that provide business intelligence and OLAP solutions to Financial and Supply Chain sectors.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 xml:space="preserve"> Expert in evaluating data models and help users to identify critical KPIs and facilitate strategic planning in the organization. </w:t>
                      </w:r>
                    </w:p>
                    <w:p w14:paraId="032B0B5B" w14:textId="43DA31B4" w:rsidR="00284FE8" w:rsidRPr="00827465" w:rsidRDefault="00284FE8" w:rsidP="00797589">
                      <w:p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>Proficient in working with large data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 xml:space="preserve"> sources both on-premises and 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 xml:space="preserve">cloud. Worked in 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>the a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 xml:space="preserve">gile 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>m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>ethodolog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>ies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 xml:space="preserve"> and 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 xml:space="preserve">several 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>tools for project tracking and version control.</w:t>
                      </w:r>
                    </w:p>
                    <w:p w14:paraId="13011393" w14:textId="38A6051C" w:rsidR="002021A0" w:rsidRPr="00827465" w:rsidRDefault="00284FE8" w:rsidP="00797589">
                      <w:p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>Self-motivated, team-oriented, ability to handle multiple projects and deliver within the required timeline.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284FE8" w:rsidRPr="00D54F44">
        <w:rPr>
          <w:rFonts w:ascii="Calibri" w:hAnsi="Calibri" w:cs="Calibri"/>
          <w:sz w:val="56"/>
          <w:szCs w:val="56"/>
        </w:rPr>
        <w:t>Alekhya Machiraju</w:t>
      </w:r>
    </w:p>
    <w:p w14:paraId="260715BA" w14:textId="1CA49053" w:rsidR="00130AC8" w:rsidRPr="00D54F44" w:rsidRDefault="00D54F44" w:rsidP="003508F8">
      <w:pPr>
        <w:pStyle w:val="Subtitle"/>
        <w:rPr>
          <w:rFonts w:ascii="Calibri" w:hAnsi="Calibri" w:cs="Calibri"/>
          <w:sz w:val="28"/>
          <w:szCs w:val="28"/>
        </w:rPr>
      </w:pPr>
      <w:r w:rsidRPr="00D54F44">
        <w:rPr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87953" behindDoc="0" locked="0" layoutInCell="1" allowOverlap="1" wp14:anchorId="5A023D71" wp14:editId="72EF2EDC">
                <wp:simplePos x="0" y="0"/>
                <wp:positionH relativeFrom="margin">
                  <wp:posOffset>-128270</wp:posOffset>
                </wp:positionH>
                <wp:positionV relativeFrom="paragraph">
                  <wp:posOffset>7391400</wp:posOffset>
                </wp:positionV>
                <wp:extent cx="1855719" cy="0"/>
                <wp:effectExtent l="0" t="0" r="0" b="0"/>
                <wp:wrapNone/>
                <wp:docPr id="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5719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E08B063" id="Straight Connector 1" o:spid="_x0000_s1026" style="position:absolute;flip:x;z-index:25168795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1pt,582pt" to="136pt,5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" strokecolor="#bfbfbf [2412]">
                <v:stroke joinstyle="miter"/>
                <w10:wrap anchorx="margin"/>
              </v:line>
            </w:pict>
          </mc:Fallback>
        </mc:AlternateContent>
      </w:r>
      <w:r w:rsidRPr="00D54F44">
        <w:rPr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83857" behindDoc="0" locked="0" layoutInCell="1" allowOverlap="1" wp14:anchorId="20D7D939" wp14:editId="3ABBA533">
                <wp:simplePos x="0" y="0"/>
                <wp:positionH relativeFrom="margin">
                  <wp:posOffset>-114300</wp:posOffset>
                </wp:positionH>
                <wp:positionV relativeFrom="paragraph">
                  <wp:posOffset>3801110</wp:posOffset>
                </wp:positionV>
                <wp:extent cx="1855719" cy="0"/>
                <wp:effectExtent l="0" t="0" r="0" b="0"/>
                <wp:wrapNone/>
                <wp:docPr id="6964439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5719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476DD54" id="Straight Connector 1" o:spid="_x0000_s1026" style="position:absolute;flip:x;z-index:251683857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pt,299.3pt" to="137.1pt,2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" strokecolor="#bfbfbf [2412]">
                <v:stroke joinstyle="miter"/>
                <w10:wrap anchorx="margin"/>
              </v:line>
            </w:pict>
          </mc:Fallback>
        </mc:AlternateContent>
      </w:r>
      <w:r w:rsidR="00284FE8" w:rsidRPr="00D54F44">
        <w:rPr>
          <w:rFonts w:ascii="Calibri" w:hAnsi="Calibri" w:cs="Calibri"/>
          <w:sz w:val="28"/>
          <w:szCs w:val="28"/>
        </w:rPr>
        <w:t>Business Intelligence / Data Analyst</w:t>
      </w:r>
      <w:bookmarkStart w:id="0" w:name="_GoBack"/>
      <w:bookmarkEnd w:id="0"/>
      <w:r w:rsidR="002242F6" w:rsidRPr="00D54F44">
        <w:rPr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85905" behindDoc="0" locked="1" layoutInCell="1" allowOverlap="1" wp14:anchorId="16663A2D" wp14:editId="62051F44">
                <wp:simplePos x="0" y="0"/>
                <wp:positionH relativeFrom="margin">
                  <wp:posOffset>-132715</wp:posOffset>
                </wp:positionH>
                <wp:positionV relativeFrom="page">
                  <wp:posOffset>4610735</wp:posOffset>
                </wp:positionV>
                <wp:extent cx="1897380" cy="2400300"/>
                <wp:effectExtent l="0" t="0" r="0" b="0"/>
                <wp:wrapNone/>
                <wp:docPr id="912157338" name="Text Box 912157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380" cy="240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47339" w14:textId="4D266836" w:rsidR="002242F6" w:rsidRPr="003508F8" w:rsidRDefault="002242F6" w:rsidP="002242F6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</w:rPr>
                              <w:t>TECHNICAL SKILLS</w:t>
                            </w:r>
                          </w:p>
                          <w:p w14:paraId="62CA952B" w14:textId="75709517" w:rsidR="002242F6" w:rsidRPr="003508F8" w:rsidRDefault="002242F6" w:rsidP="003508F8">
                            <w:pPr>
                              <w:pStyle w:val="List"/>
                              <w:ind w:left="0" w:firstLine="0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Tableau Desktop/Server</w:t>
                            </w:r>
                          </w:p>
                          <w:p w14:paraId="10C96BDD" w14:textId="32C1A3D8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Microsoft Power BI</w:t>
                            </w:r>
                          </w:p>
                          <w:p w14:paraId="2BBA24F4" w14:textId="04083549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Excel (XLOOKUP, Pivot, Visuals)</w:t>
                            </w:r>
                          </w:p>
                          <w:p w14:paraId="00E48467" w14:textId="77777777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Alteryx &amp; Talend</w:t>
                            </w:r>
                          </w:p>
                          <w:p w14:paraId="59B80848" w14:textId="6429D708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SQL, Oracle, Teradata &amp; SAP Hana</w:t>
                            </w:r>
                          </w:p>
                          <w:p w14:paraId="04229A16" w14:textId="6848CE0A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GCP (Big Query) &amp; Azure</w:t>
                            </w:r>
                          </w:p>
                          <w:p w14:paraId="3E7DFA76" w14:textId="56904AAD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ER/Studio, Erwin &amp; MS Visio</w:t>
                            </w:r>
                          </w:p>
                          <w:p w14:paraId="01FE4AC0" w14:textId="77777777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Python (Pandas, NumPy, Matplotlib)</w:t>
                            </w:r>
                          </w:p>
                          <w:p w14:paraId="13865EFA" w14:textId="1EAAAA7E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HTML5, CSS, JavaScript, XML &amp; JSON</w:t>
                            </w:r>
                          </w:p>
                          <w:p w14:paraId="04B7C4FE" w14:textId="76812A08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Office 365, SharePoint, TFS &amp; GitLab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3A2D" id="Text Box 912157338" o:spid="_x0000_s1034" type="#_x0000_t202" style="position:absolute;left:0;text-align:left;margin-left:-10.45pt;margin-top:363.05pt;width:149.4pt;height:189pt;z-index:2516859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" filled="f" stroked="f">
                <v:textbox>
                  <w:txbxContent>
                    <w:p w14:paraId="3DD47339" w14:textId="4D266836" w:rsidR="002242F6" w:rsidRPr="003508F8" w:rsidRDefault="002242F6" w:rsidP="002242F6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 w:rsidRPr="003508F8">
                        <w:rPr>
                          <w:rFonts w:ascii="Calibri" w:hAnsi="Calibri" w:cs="Calibri"/>
                        </w:rPr>
                        <w:t>TECHNICAL SKILLS</w:t>
                      </w:r>
                    </w:p>
                    <w:p w14:paraId="62CA952B" w14:textId="75709517" w:rsidR="002242F6" w:rsidRPr="003508F8" w:rsidRDefault="002242F6" w:rsidP="003508F8">
                      <w:pPr>
                        <w:pStyle w:val="List"/>
                        <w:ind w:left="0" w:firstLine="0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Tableau Desktop/Server</w:t>
                      </w:r>
                    </w:p>
                    <w:p w14:paraId="10C96BDD" w14:textId="32C1A3D8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Microsoft Power BI</w:t>
                      </w:r>
                    </w:p>
                    <w:p w14:paraId="2BBA24F4" w14:textId="04083549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Excel (XLOOKUP, Pivot, Visuals)</w:t>
                      </w:r>
                    </w:p>
                    <w:p w14:paraId="00E48467" w14:textId="77777777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Alteryx &amp; Talend</w:t>
                      </w:r>
                    </w:p>
                    <w:p w14:paraId="59B80848" w14:textId="6429D708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SQL, Oracle, Teradata &amp; SAP Hana</w:t>
                      </w:r>
                    </w:p>
                    <w:p w14:paraId="04229A16" w14:textId="6848CE0A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GCP (Big Query) &amp; Azure</w:t>
                      </w:r>
                    </w:p>
                    <w:p w14:paraId="3E7DFA76" w14:textId="56904AAD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ER/Studio, Erwin &amp; MS Visio</w:t>
                      </w:r>
                    </w:p>
                    <w:p w14:paraId="01FE4AC0" w14:textId="77777777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Python (Pandas, NumPy, Matplotlib)</w:t>
                      </w:r>
                    </w:p>
                    <w:p w14:paraId="13865EFA" w14:textId="1EAAAA7E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HTML5, CSS, JavaScript, XML &amp; JSON</w:t>
                      </w:r>
                    </w:p>
                    <w:p w14:paraId="04B7C4FE" w14:textId="76812A08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Office 365, SharePoint, TFS &amp; GitLab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797589" w:rsidRPr="00D54F44">
        <w:rPr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9761" behindDoc="0" locked="1" layoutInCell="1" allowOverlap="1" wp14:anchorId="182DAFC4" wp14:editId="78AD4E91">
                <wp:simplePos x="0" y="0"/>
                <wp:positionH relativeFrom="margin">
                  <wp:posOffset>-92075</wp:posOffset>
                </wp:positionH>
                <wp:positionV relativeFrom="margin">
                  <wp:posOffset>7893050</wp:posOffset>
                </wp:positionV>
                <wp:extent cx="1810385" cy="1101725"/>
                <wp:effectExtent l="0" t="0" r="0" b="3175"/>
                <wp:wrapNone/>
                <wp:docPr id="1585236669" name="Text Box 1585236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1101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8D157" w14:textId="77777777" w:rsidR="00797589" w:rsidRPr="00E935D9" w:rsidRDefault="00797589" w:rsidP="00797589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 w:rsidRPr="00E935D9">
                              <w:rPr>
                                <w:rFonts w:ascii="Calibri" w:hAnsi="Calibri" w:cs="Calibri"/>
                              </w:rPr>
                              <w:t>CERTIFICATIONS</w:t>
                            </w:r>
                          </w:p>
                          <w:p w14:paraId="4A33C6EE" w14:textId="77777777" w:rsidR="00797589" w:rsidRPr="00E935D9" w:rsidRDefault="00797589" w:rsidP="00797589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935D9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Power BI Data Analyst Associate from Microsoft  </w:t>
                            </w:r>
                          </w:p>
                          <w:p w14:paraId="3F636783" w14:textId="77777777" w:rsidR="00797589" w:rsidRPr="00E935D9" w:rsidRDefault="00797589" w:rsidP="00797589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</w:p>
                          <w:p w14:paraId="6386D844" w14:textId="77777777" w:rsidR="00797589" w:rsidRPr="00E935D9" w:rsidRDefault="00797589" w:rsidP="00797589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935D9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Data Science with Python &amp; AI/ML Concepts from IBM </w:t>
                            </w:r>
                          </w:p>
                          <w:p w14:paraId="47239413" w14:textId="77777777" w:rsidR="00797589" w:rsidRPr="00E726D4" w:rsidRDefault="00797589" w:rsidP="00797589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DAFC4" id="Text Box 1585236669" o:spid="_x0000_s1035" type="#_x0000_t202" style="position:absolute;left:0;text-align:left;margin-left:-7.25pt;margin-top:621.5pt;width:142.55pt;height:86.75pt;z-index:2516797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" filled="f" stroked="f">
                <v:textbox>
                  <w:txbxContent>
                    <w:p w14:paraId="4268D157" w14:textId="77777777" w:rsidR="00797589" w:rsidRPr="00E935D9" w:rsidRDefault="00797589" w:rsidP="00797589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 w:rsidRPr="00E935D9">
                        <w:rPr>
                          <w:rFonts w:ascii="Calibri" w:hAnsi="Calibri" w:cs="Calibri"/>
                        </w:rPr>
                        <w:t>CERTIFICATIONS</w:t>
                      </w:r>
                    </w:p>
                    <w:p w14:paraId="4A33C6EE" w14:textId="77777777" w:rsidR="00797589" w:rsidRPr="00E935D9" w:rsidRDefault="00797589" w:rsidP="00797589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  <w:r w:rsidRPr="00E935D9">
                        <w:rPr>
                          <w:rFonts w:ascii="Calibri" w:hAnsi="Calibri" w:cs="Calibri"/>
                          <w:szCs w:val="18"/>
                        </w:rPr>
                        <w:t xml:space="preserve">Power BI Data Analyst Associate from Microsoft  </w:t>
                      </w:r>
                    </w:p>
                    <w:p w14:paraId="3F636783" w14:textId="77777777" w:rsidR="00797589" w:rsidRPr="00E935D9" w:rsidRDefault="00797589" w:rsidP="00797589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</w:p>
                    <w:p w14:paraId="6386D844" w14:textId="77777777" w:rsidR="00797589" w:rsidRPr="00E935D9" w:rsidRDefault="00797589" w:rsidP="00797589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  <w:r w:rsidRPr="00E935D9">
                        <w:rPr>
                          <w:rFonts w:ascii="Calibri" w:hAnsi="Calibri" w:cs="Calibri"/>
                          <w:szCs w:val="18"/>
                        </w:rPr>
                        <w:t xml:space="preserve">Data Science with Python &amp; AI/ML Concepts from IBM </w:t>
                      </w:r>
                    </w:p>
                    <w:p w14:paraId="47239413" w14:textId="77777777" w:rsidR="00797589" w:rsidRPr="00E726D4" w:rsidRDefault="00797589" w:rsidP="00797589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sectPr w:rsidR="00130AC8" w:rsidRPr="00D54F44" w:rsidSect="00E726D4">
      <w:pgSz w:w="12240" w:h="15800" w:code="1"/>
      <w:pgMar w:top="432" w:right="720" w:bottom="720" w:left="720" w:header="706" w:footer="706" w:gutter="0"/>
      <w:pgBorders w:offsetFrom="page">
        <w:top w:val="single" w:sz="48" w:space="0" w:color="auto"/>
        <w:bottom w:val="single" w:sz="48" w:space="0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EFA7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461A0"/>
    <w:multiLevelType w:val="hybridMultilevel"/>
    <w:tmpl w:val="E3F0F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FE8"/>
    <w:rsid w:val="00000AFB"/>
    <w:rsid w:val="000121FE"/>
    <w:rsid w:val="00020262"/>
    <w:rsid w:val="00020E44"/>
    <w:rsid w:val="0002207D"/>
    <w:rsid w:val="000260B4"/>
    <w:rsid w:val="00031AB2"/>
    <w:rsid w:val="00036133"/>
    <w:rsid w:val="000376D0"/>
    <w:rsid w:val="00037C55"/>
    <w:rsid w:val="00050A26"/>
    <w:rsid w:val="00054F97"/>
    <w:rsid w:val="0006054C"/>
    <w:rsid w:val="00063E45"/>
    <w:rsid w:val="000678A0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848"/>
    <w:rsid w:val="000B2C8B"/>
    <w:rsid w:val="000B34DD"/>
    <w:rsid w:val="000B5170"/>
    <w:rsid w:val="000C2682"/>
    <w:rsid w:val="000C2D28"/>
    <w:rsid w:val="000D5625"/>
    <w:rsid w:val="000E6429"/>
    <w:rsid w:val="000E7EA9"/>
    <w:rsid w:val="000F0194"/>
    <w:rsid w:val="000F1AE2"/>
    <w:rsid w:val="000F6566"/>
    <w:rsid w:val="000F7667"/>
    <w:rsid w:val="000F767E"/>
    <w:rsid w:val="000F7D99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51C7"/>
    <w:rsid w:val="00186678"/>
    <w:rsid w:val="001A08B7"/>
    <w:rsid w:val="001A3C3D"/>
    <w:rsid w:val="001A3DB6"/>
    <w:rsid w:val="001A5FDE"/>
    <w:rsid w:val="001B2DE1"/>
    <w:rsid w:val="001B7ECD"/>
    <w:rsid w:val="001C0A9C"/>
    <w:rsid w:val="001C31FD"/>
    <w:rsid w:val="001C65A2"/>
    <w:rsid w:val="001D78B7"/>
    <w:rsid w:val="001E16C3"/>
    <w:rsid w:val="001E16F3"/>
    <w:rsid w:val="001E20D0"/>
    <w:rsid w:val="001E322B"/>
    <w:rsid w:val="001E3A8D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6323"/>
    <w:rsid w:val="00222C2E"/>
    <w:rsid w:val="002242F6"/>
    <w:rsid w:val="0022765C"/>
    <w:rsid w:val="002323E4"/>
    <w:rsid w:val="00233CA7"/>
    <w:rsid w:val="00235040"/>
    <w:rsid w:val="002370BA"/>
    <w:rsid w:val="002438EF"/>
    <w:rsid w:val="00246C4C"/>
    <w:rsid w:val="002510B3"/>
    <w:rsid w:val="00252E74"/>
    <w:rsid w:val="0025741E"/>
    <w:rsid w:val="00257A1C"/>
    <w:rsid w:val="00264B92"/>
    <w:rsid w:val="00264FFA"/>
    <w:rsid w:val="002714A9"/>
    <w:rsid w:val="00273B80"/>
    <w:rsid w:val="00276B01"/>
    <w:rsid w:val="0028153A"/>
    <w:rsid w:val="00281542"/>
    <w:rsid w:val="002819FD"/>
    <w:rsid w:val="00284FE8"/>
    <w:rsid w:val="00287019"/>
    <w:rsid w:val="00293782"/>
    <w:rsid w:val="0029441D"/>
    <w:rsid w:val="00296E25"/>
    <w:rsid w:val="002976DA"/>
    <w:rsid w:val="002A3A64"/>
    <w:rsid w:val="002B3FF0"/>
    <w:rsid w:val="002C4939"/>
    <w:rsid w:val="002D0BFD"/>
    <w:rsid w:val="002D3ED4"/>
    <w:rsid w:val="002F2C5D"/>
    <w:rsid w:val="00311D05"/>
    <w:rsid w:val="00312EFA"/>
    <w:rsid w:val="00314AC7"/>
    <w:rsid w:val="00320654"/>
    <w:rsid w:val="00332E68"/>
    <w:rsid w:val="00340EA1"/>
    <w:rsid w:val="00341805"/>
    <w:rsid w:val="00341BFB"/>
    <w:rsid w:val="00342D20"/>
    <w:rsid w:val="003457B8"/>
    <w:rsid w:val="003508F8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765EB"/>
    <w:rsid w:val="003851E2"/>
    <w:rsid w:val="00390ACF"/>
    <w:rsid w:val="003919F8"/>
    <w:rsid w:val="00393CDF"/>
    <w:rsid w:val="003957E2"/>
    <w:rsid w:val="003957F8"/>
    <w:rsid w:val="003A0613"/>
    <w:rsid w:val="003A65B7"/>
    <w:rsid w:val="003A7CE3"/>
    <w:rsid w:val="003B1DC7"/>
    <w:rsid w:val="003B526C"/>
    <w:rsid w:val="003C0C1C"/>
    <w:rsid w:val="003C5693"/>
    <w:rsid w:val="003C700B"/>
    <w:rsid w:val="003C76A7"/>
    <w:rsid w:val="003D2D39"/>
    <w:rsid w:val="003E2A13"/>
    <w:rsid w:val="003E3CD8"/>
    <w:rsid w:val="003F17FA"/>
    <w:rsid w:val="003F6594"/>
    <w:rsid w:val="004005D1"/>
    <w:rsid w:val="00404A3D"/>
    <w:rsid w:val="00405777"/>
    <w:rsid w:val="0041167F"/>
    <w:rsid w:val="00412290"/>
    <w:rsid w:val="00413AC7"/>
    <w:rsid w:val="00413B81"/>
    <w:rsid w:val="00414F88"/>
    <w:rsid w:val="00415E9D"/>
    <w:rsid w:val="00416C65"/>
    <w:rsid w:val="00422B51"/>
    <w:rsid w:val="00424D16"/>
    <w:rsid w:val="00426E33"/>
    <w:rsid w:val="004312BA"/>
    <w:rsid w:val="00436379"/>
    <w:rsid w:val="004612D6"/>
    <w:rsid w:val="00470088"/>
    <w:rsid w:val="0047090F"/>
    <w:rsid w:val="00474207"/>
    <w:rsid w:val="004752EC"/>
    <w:rsid w:val="004761A2"/>
    <w:rsid w:val="0047622B"/>
    <w:rsid w:val="004904F4"/>
    <w:rsid w:val="004A2C09"/>
    <w:rsid w:val="004A633B"/>
    <w:rsid w:val="004B0444"/>
    <w:rsid w:val="004B28F6"/>
    <w:rsid w:val="004C0A2B"/>
    <w:rsid w:val="004D364F"/>
    <w:rsid w:val="004D717F"/>
    <w:rsid w:val="004F0100"/>
    <w:rsid w:val="004F0232"/>
    <w:rsid w:val="00503498"/>
    <w:rsid w:val="005056BD"/>
    <w:rsid w:val="00510947"/>
    <w:rsid w:val="00510BE9"/>
    <w:rsid w:val="00520345"/>
    <w:rsid w:val="00520E08"/>
    <w:rsid w:val="00523EE0"/>
    <w:rsid w:val="00524207"/>
    <w:rsid w:val="00524801"/>
    <w:rsid w:val="005306FB"/>
    <w:rsid w:val="005418F2"/>
    <w:rsid w:val="005507D2"/>
    <w:rsid w:val="00551038"/>
    <w:rsid w:val="00562236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7353"/>
    <w:rsid w:val="005E4A0C"/>
    <w:rsid w:val="005F14F4"/>
    <w:rsid w:val="005F5849"/>
    <w:rsid w:val="006015A8"/>
    <w:rsid w:val="006111D1"/>
    <w:rsid w:val="00627128"/>
    <w:rsid w:val="006317AA"/>
    <w:rsid w:val="006334CA"/>
    <w:rsid w:val="006513EF"/>
    <w:rsid w:val="00652941"/>
    <w:rsid w:val="00654BFC"/>
    <w:rsid w:val="006602EF"/>
    <w:rsid w:val="00660AF1"/>
    <w:rsid w:val="00662CEA"/>
    <w:rsid w:val="0066642A"/>
    <w:rsid w:val="0066750D"/>
    <w:rsid w:val="00670CAA"/>
    <w:rsid w:val="00673510"/>
    <w:rsid w:val="00675321"/>
    <w:rsid w:val="00681E17"/>
    <w:rsid w:val="00684D43"/>
    <w:rsid w:val="00685182"/>
    <w:rsid w:val="006878BB"/>
    <w:rsid w:val="00690354"/>
    <w:rsid w:val="00692C8F"/>
    <w:rsid w:val="00695B02"/>
    <w:rsid w:val="00695B2B"/>
    <w:rsid w:val="00696686"/>
    <w:rsid w:val="006A06D0"/>
    <w:rsid w:val="006A5877"/>
    <w:rsid w:val="006C124E"/>
    <w:rsid w:val="006C1F35"/>
    <w:rsid w:val="006D2AA5"/>
    <w:rsid w:val="006D6136"/>
    <w:rsid w:val="006E51C0"/>
    <w:rsid w:val="006E6FFD"/>
    <w:rsid w:val="006F5846"/>
    <w:rsid w:val="006F6977"/>
    <w:rsid w:val="007022ED"/>
    <w:rsid w:val="00726FB1"/>
    <w:rsid w:val="00726FB4"/>
    <w:rsid w:val="00727E18"/>
    <w:rsid w:val="007303F1"/>
    <w:rsid w:val="00732267"/>
    <w:rsid w:val="00740BAE"/>
    <w:rsid w:val="00743B70"/>
    <w:rsid w:val="007441C6"/>
    <w:rsid w:val="00747901"/>
    <w:rsid w:val="00750048"/>
    <w:rsid w:val="00757556"/>
    <w:rsid w:val="007646B0"/>
    <w:rsid w:val="00775D21"/>
    <w:rsid w:val="00775EA9"/>
    <w:rsid w:val="00792B8D"/>
    <w:rsid w:val="00797589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7660"/>
    <w:rsid w:val="0081098A"/>
    <w:rsid w:val="00817A88"/>
    <w:rsid w:val="008209AB"/>
    <w:rsid w:val="008209E6"/>
    <w:rsid w:val="00821F4A"/>
    <w:rsid w:val="00823D01"/>
    <w:rsid w:val="00825097"/>
    <w:rsid w:val="00827465"/>
    <w:rsid w:val="00840BA0"/>
    <w:rsid w:val="00842EBF"/>
    <w:rsid w:val="00844EB5"/>
    <w:rsid w:val="008453E2"/>
    <w:rsid w:val="00845B87"/>
    <w:rsid w:val="00846BAE"/>
    <w:rsid w:val="00851830"/>
    <w:rsid w:val="00852520"/>
    <w:rsid w:val="00856E18"/>
    <w:rsid w:val="008644D4"/>
    <w:rsid w:val="008657C2"/>
    <w:rsid w:val="0087168D"/>
    <w:rsid w:val="00872564"/>
    <w:rsid w:val="008809F5"/>
    <w:rsid w:val="00884DFD"/>
    <w:rsid w:val="008854CA"/>
    <w:rsid w:val="008903DC"/>
    <w:rsid w:val="00894087"/>
    <w:rsid w:val="00894889"/>
    <w:rsid w:val="00894A60"/>
    <w:rsid w:val="008A1BC9"/>
    <w:rsid w:val="008A4B9E"/>
    <w:rsid w:val="008B2E7E"/>
    <w:rsid w:val="008B68EE"/>
    <w:rsid w:val="008B7C66"/>
    <w:rsid w:val="008C0071"/>
    <w:rsid w:val="008D7367"/>
    <w:rsid w:val="008E5A10"/>
    <w:rsid w:val="008E6586"/>
    <w:rsid w:val="00907A9F"/>
    <w:rsid w:val="00913467"/>
    <w:rsid w:val="0091453B"/>
    <w:rsid w:val="00926224"/>
    <w:rsid w:val="00926314"/>
    <w:rsid w:val="0092647F"/>
    <w:rsid w:val="00930665"/>
    <w:rsid w:val="009320AB"/>
    <w:rsid w:val="00944C71"/>
    <w:rsid w:val="009467DC"/>
    <w:rsid w:val="00962AA5"/>
    <w:rsid w:val="00974714"/>
    <w:rsid w:val="00981D62"/>
    <w:rsid w:val="009877FA"/>
    <w:rsid w:val="00990BB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5BCD"/>
    <w:rsid w:val="009E470D"/>
    <w:rsid w:val="009F156B"/>
    <w:rsid w:val="00A07DAF"/>
    <w:rsid w:val="00A10018"/>
    <w:rsid w:val="00A110C1"/>
    <w:rsid w:val="00A12AA4"/>
    <w:rsid w:val="00A171E5"/>
    <w:rsid w:val="00A248B9"/>
    <w:rsid w:val="00A26E6D"/>
    <w:rsid w:val="00A34D96"/>
    <w:rsid w:val="00A41E09"/>
    <w:rsid w:val="00A43BA5"/>
    <w:rsid w:val="00A46812"/>
    <w:rsid w:val="00A52F43"/>
    <w:rsid w:val="00A63446"/>
    <w:rsid w:val="00A7031A"/>
    <w:rsid w:val="00A70C19"/>
    <w:rsid w:val="00A74937"/>
    <w:rsid w:val="00A80BB9"/>
    <w:rsid w:val="00A93689"/>
    <w:rsid w:val="00AA6843"/>
    <w:rsid w:val="00AB49A9"/>
    <w:rsid w:val="00AC14E1"/>
    <w:rsid w:val="00AD2006"/>
    <w:rsid w:val="00AE3DA4"/>
    <w:rsid w:val="00AE3FD6"/>
    <w:rsid w:val="00AE6532"/>
    <w:rsid w:val="00AE67B1"/>
    <w:rsid w:val="00AE76D3"/>
    <w:rsid w:val="00AE7D1B"/>
    <w:rsid w:val="00B04CA0"/>
    <w:rsid w:val="00B11992"/>
    <w:rsid w:val="00B11E40"/>
    <w:rsid w:val="00B148BF"/>
    <w:rsid w:val="00B17192"/>
    <w:rsid w:val="00B23426"/>
    <w:rsid w:val="00B3412F"/>
    <w:rsid w:val="00B3528E"/>
    <w:rsid w:val="00B41085"/>
    <w:rsid w:val="00B766A4"/>
    <w:rsid w:val="00B76A14"/>
    <w:rsid w:val="00B84DF4"/>
    <w:rsid w:val="00B860C1"/>
    <w:rsid w:val="00B8767E"/>
    <w:rsid w:val="00B903E0"/>
    <w:rsid w:val="00B92036"/>
    <w:rsid w:val="00B97D2C"/>
    <w:rsid w:val="00BA2628"/>
    <w:rsid w:val="00BA7C32"/>
    <w:rsid w:val="00BB2B5D"/>
    <w:rsid w:val="00BC05C2"/>
    <w:rsid w:val="00BD0759"/>
    <w:rsid w:val="00BD24EA"/>
    <w:rsid w:val="00BD58FF"/>
    <w:rsid w:val="00BD5B0C"/>
    <w:rsid w:val="00BD7323"/>
    <w:rsid w:val="00BE3FCB"/>
    <w:rsid w:val="00BE6928"/>
    <w:rsid w:val="00BF2186"/>
    <w:rsid w:val="00BF3616"/>
    <w:rsid w:val="00BF5716"/>
    <w:rsid w:val="00C0433F"/>
    <w:rsid w:val="00C10E20"/>
    <w:rsid w:val="00C12E71"/>
    <w:rsid w:val="00C166DF"/>
    <w:rsid w:val="00C228E5"/>
    <w:rsid w:val="00C40F51"/>
    <w:rsid w:val="00C41165"/>
    <w:rsid w:val="00C41C6F"/>
    <w:rsid w:val="00C554D5"/>
    <w:rsid w:val="00C57D1E"/>
    <w:rsid w:val="00C703CC"/>
    <w:rsid w:val="00C714F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3DC1"/>
    <w:rsid w:val="00CD5114"/>
    <w:rsid w:val="00CD649A"/>
    <w:rsid w:val="00D076BB"/>
    <w:rsid w:val="00D14367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4F44"/>
    <w:rsid w:val="00D56237"/>
    <w:rsid w:val="00D56608"/>
    <w:rsid w:val="00D61D2A"/>
    <w:rsid w:val="00D62EF3"/>
    <w:rsid w:val="00D6792D"/>
    <w:rsid w:val="00D80DB4"/>
    <w:rsid w:val="00D85A34"/>
    <w:rsid w:val="00D85B4D"/>
    <w:rsid w:val="00DA0991"/>
    <w:rsid w:val="00DA487F"/>
    <w:rsid w:val="00DB632E"/>
    <w:rsid w:val="00DC028F"/>
    <w:rsid w:val="00DC11A4"/>
    <w:rsid w:val="00DC3F42"/>
    <w:rsid w:val="00DC5165"/>
    <w:rsid w:val="00DC73ED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6B05"/>
    <w:rsid w:val="00DF7610"/>
    <w:rsid w:val="00E02351"/>
    <w:rsid w:val="00E06AB6"/>
    <w:rsid w:val="00E06E90"/>
    <w:rsid w:val="00E0737E"/>
    <w:rsid w:val="00E1741F"/>
    <w:rsid w:val="00E306AF"/>
    <w:rsid w:val="00E40A7F"/>
    <w:rsid w:val="00E426C7"/>
    <w:rsid w:val="00E509A5"/>
    <w:rsid w:val="00E51966"/>
    <w:rsid w:val="00E54CD7"/>
    <w:rsid w:val="00E54DC5"/>
    <w:rsid w:val="00E63269"/>
    <w:rsid w:val="00E726D4"/>
    <w:rsid w:val="00E73110"/>
    <w:rsid w:val="00E7420F"/>
    <w:rsid w:val="00E77FA7"/>
    <w:rsid w:val="00E81DFB"/>
    <w:rsid w:val="00E82B98"/>
    <w:rsid w:val="00E935D9"/>
    <w:rsid w:val="00E94357"/>
    <w:rsid w:val="00EA0F2B"/>
    <w:rsid w:val="00EB6108"/>
    <w:rsid w:val="00EC1A6C"/>
    <w:rsid w:val="00EC255D"/>
    <w:rsid w:val="00EC443C"/>
    <w:rsid w:val="00ED2462"/>
    <w:rsid w:val="00ED6A73"/>
    <w:rsid w:val="00ED7FBC"/>
    <w:rsid w:val="00EE52C2"/>
    <w:rsid w:val="00EF0522"/>
    <w:rsid w:val="00EF6F86"/>
    <w:rsid w:val="00F05711"/>
    <w:rsid w:val="00F15509"/>
    <w:rsid w:val="00F1607F"/>
    <w:rsid w:val="00F24788"/>
    <w:rsid w:val="00F25507"/>
    <w:rsid w:val="00F26831"/>
    <w:rsid w:val="00F35DEF"/>
    <w:rsid w:val="00F37494"/>
    <w:rsid w:val="00F377FF"/>
    <w:rsid w:val="00F455D0"/>
    <w:rsid w:val="00F52F0F"/>
    <w:rsid w:val="00F55FB9"/>
    <w:rsid w:val="00F57AA1"/>
    <w:rsid w:val="00F66D6B"/>
    <w:rsid w:val="00F707AA"/>
    <w:rsid w:val="00F7324A"/>
    <w:rsid w:val="00F758FF"/>
    <w:rsid w:val="00F85EC5"/>
    <w:rsid w:val="00F92098"/>
    <w:rsid w:val="00FA2B14"/>
    <w:rsid w:val="00FA5C36"/>
    <w:rsid w:val="00FA75D8"/>
    <w:rsid w:val="00FA7EFA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DDF36"/>
  <w15:chartTrackingRefBased/>
  <w15:docId w15:val="{4D63F119-268D-4221-9390-90A46F6C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7D1E"/>
    <w:pPr>
      <w:spacing w:before="120" w:line="192" w:lineRule="auto"/>
    </w:pPr>
    <w:rPr>
      <w:rFonts w:asciiTheme="minorHAnsi" w:eastAsiaTheme="minorEastAsia" w:hAnsiTheme="minorHAnsi"/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6D4"/>
    <w:pPr>
      <w:spacing w:before="0" w:line="360" w:lineRule="auto"/>
      <w:ind w:right="-187"/>
      <w:outlineLvl w:val="0"/>
    </w:pPr>
    <w:rPr>
      <w:rFonts w:asciiTheme="majorHAnsi" w:hAnsiTheme="majorHAnsi" w:cs="Times New Roman (Body CS)"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990BBA"/>
    <w:pPr>
      <w:tabs>
        <w:tab w:val="right" w:pos="10800"/>
      </w:tabs>
      <w:contextualSpacing/>
      <w:outlineLvl w:val="1"/>
    </w:pPr>
    <w:rPr>
      <w:rFonts w:eastAsiaTheme="minorHAnsi"/>
      <w:bCs/>
      <w:cap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990BBA"/>
    <w:pPr>
      <w:spacing w:before="0" w:after="80"/>
      <w:ind w:left="-144" w:right="-144" w:firstLine="144"/>
      <w:contextualSpacing/>
      <w:jc w:val="both"/>
      <w:outlineLvl w:val="2"/>
    </w:pPr>
    <w:rPr>
      <w:rFonts w:eastAsiaTheme="minorHAnsi"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872564"/>
    <w:pPr>
      <w:keepNext/>
      <w:keepLines/>
      <w:pBdr>
        <w:bottom w:val="single" w:sz="2" w:space="1" w:color="E8E8E8" w:themeColor="background2"/>
      </w:pBdr>
      <w:jc w:val="right"/>
      <w:outlineLvl w:val="3"/>
    </w:pPr>
    <w:rPr>
      <w:rFonts w:asciiTheme="majorHAnsi" w:eastAsiaTheme="majorEastAsia" w:hAnsiTheme="majorHAnsi" w:cstheme="majorBidi"/>
      <w:iCs/>
      <w:caps/>
      <w:spacing w:val="3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semiHidden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726D4"/>
    <w:pPr>
      <w:spacing w:before="0" w:after="120" w:line="240" w:lineRule="auto"/>
      <w:ind w:left="-144" w:right="-216" w:firstLine="144"/>
    </w:pPr>
    <w:rPr>
      <w:rFonts w:asciiTheme="majorHAnsi" w:hAnsiTheme="majorHAnsi"/>
      <w:spacing w:val="40"/>
      <w:sz w:val="7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E726D4"/>
    <w:rPr>
      <w:rFonts w:asciiTheme="majorHAnsi" w:eastAsiaTheme="minorEastAsia" w:hAnsiTheme="majorHAnsi"/>
      <w:spacing w:val="40"/>
      <w:sz w:val="70"/>
      <w:szCs w:val="60"/>
      <w:lang w:val="en-US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E726D4"/>
    <w:pPr>
      <w:pBdr>
        <w:bottom w:val="single" w:sz="18" w:space="1" w:color="auto"/>
      </w:pBdr>
      <w:spacing w:before="0" w:after="240" w:line="276" w:lineRule="auto"/>
      <w:ind w:left="-144" w:right="-216" w:firstLine="144"/>
      <w:jc w:val="right"/>
    </w:pPr>
    <w:rPr>
      <w:rFonts w:asciiTheme="majorHAnsi" w:eastAsiaTheme="minorHAnsi" w:hAnsiTheme="majorHAnsi"/>
      <w:color w:val="000000" w:themeColor="text1"/>
      <w:spacing w:val="40"/>
      <w:sz w:val="24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E726D4"/>
    <w:rPr>
      <w:rFonts w:asciiTheme="majorHAnsi" w:hAnsiTheme="majorHAnsi"/>
      <w:color w:val="000000" w:themeColor="text1"/>
      <w:spacing w:val="40"/>
      <w:szCs w:val="20"/>
      <w:lang w:val="en-US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E726D4"/>
    <w:rPr>
      <w:rFonts w:asciiTheme="majorHAnsi" w:eastAsiaTheme="minorEastAsia" w:hAnsiTheme="majorHAnsi" w:cs="Times New Roman (Body CS)"/>
      <w:caps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90BBA"/>
    <w:rPr>
      <w:rFonts w:asciiTheme="minorHAnsi" w:hAnsiTheme="minorHAnsi"/>
      <w:bCs/>
      <w:caps/>
      <w:sz w:val="1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90BBA"/>
    <w:rPr>
      <w:rFonts w:asciiTheme="minorHAnsi" w:hAnsiTheme="minorHAnsi"/>
      <w:iCs/>
      <w:sz w:val="18"/>
      <w:szCs w:val="20"/>
      <w:lang w:val="en-US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A171E5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E726D4"/>
    <w:pPr>
      <w:spacing w:line="312" w:lineRule="auto"/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1E"/>
    <w:rPr>
      <w:rFonts w:asciiTheme="majorHAnsi" w:eastAsiaTheme="majorEastAsia" w:hAnsiTheme="majorHAnsi" w:cstheme="majorBidi"/>
      <w:iCs/>
      <w:caps/>
      <w:spacing w:val="30"/>
      <w:lang w:val="en-US"/>
    </w:rPr>
  </w:style>
  <w:style w:type="paragraph" w:customStyle="1" w:styleId="Normalright">
    <w:name w:val="Normal right"/>
    <w:basedOn w:val="Normal"/>
    <w:semiHidden/>
    <w:qFormat/>
    <w:rsid w:val="00872564"/>
    <w:pPr>
      <w:spacing w:before="0"/>
      <w:jc w:val="right"/>
    </w:pPr>
  </w:style>
  <w:style w:type="character" w:styleId="Emphasis">
    <w:name w:val="Emphasis"/>
    <w:uiPriority w:val="20"/>
    <w:qFormat/>
    <w:rsid w:val="00872564"/>
    <w:rPr>
      <w:i w:val="0"/>
      <w:iCs/>
      <w:caps/>
      <w:smallCaps w:val="0"/>
    </w:rPr>
  </w:style>
  <w:style w:type="paragraph" w:styleId="NoSpacing">
    <w:name w:val="No Spacing"/>
    <w:uiPriority w:val="1"/>
    <w:qFormat/>
    <w:rsid w:val="00C57D1E"/>
    <w:pPr>
      <w:spacing w:line="192" w:lineRule="auto"/>
    </w:pPr>
    <w:rPr>
      <w:rFonts w:asciiTheme="minorHAnsi" w:eastAsiaTheme="minorEastAsia" w:hAnsiTheme="minorHAnsi"/>
      <w:sz w:val="18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rsid w:val="00284FE8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C714FC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8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svg"/><Relationship Id="rId22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ravana_banda\AppData\Roaming\Microsoft\Templates\Modern%20simple%20operation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30">
      <a:majorFont>
        <a:latin typeface="Baskerville Old Face"/>
        <a:ea typeface=""/>
        <a:cs typeface=""/>
      </a:majorFont>
      <a:minorFont>
        <a:latin typeface="Kaling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8BF86F-276C-414A-B664-57CA62D3F07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operations manager resume</Template>
  <TotalTime>124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Banda</dc:creator>
  <cp:keywords/>
  <dc:description/>
  <cp:lastModifiedBy>HP</cp:lastModifiedBy>
  <cp:revision>41</cp:revision>
  <cp:lastPrinted>2022-10-10T09:09:00Z</cp:lastPrinted>
  <dcterms:created xsi:type="dcterms:W3CDTF">2025-07-16T21:10:00Z</dcterms:created>
  <dcterms:modified xsi:type="dcterms:W3CDTF">2025-07-24T14:17:00Z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