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31A4" w14:textId="77777777" w:rsidR="008D38E9" w:rsidRDefault="00000000">
      <w:pPr>
        <w:pStyle w:val="Subtitle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Priya</w:t>
      </w:r>
    </w:p>
    <w:p w14:paraId="6AAD1DF1" w14:textId="77777777" w:rsidR="008D38E9" w:rsidRDefault="00000000">
      <w:pPr>
        <w:pStyle w:val="Subtitle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Lead SDET</w:t>
      </w:r>
    </w:p>
    <w:p w14:paraId="217AC0C4" w14:textId="71BADE44" w:rsidR="001314C0" w:rsidRDefault="001314C0" w:rsidP="001314C0"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9" w:history="1">
        <w:r w:rsidRPr="001E7485">
          <w:rPr>
            <w:rStyle w:val="Hyperlink"/>
          </w:rPr>
          <w:t>chandrapriya851@gmail.com</w:t>
        </w:r>
      </w:hyperlink>
    </w:p>
    <w:p w14:paraId="061CEAA5" w14:textId="1213ED14" w:rsidR="008D38E9" w:rsidRPr="001314C0" w:rsidRDefault="007E2962" w:rsidP="001314C0">
      <w:r>
        <w:rPr>
          <w:rFonts w:ascii="Verdana" w:eastAsia="Times New Roman" w:hAnsi="Verdana" w:cs="Calibri"/>
          <w:bCs/>
          <w:color w:val="000000" w:themeColor="text1"/>
          <w:sz w:val="20"/>
          <w:szCs w:val="20"/>
          <w:lang w:eastAsia="en-IN"/>
        </w:rPr>
        <w:t xml:space="preserve">                                                                 </w:t>
      </w:r>
      <w:r w:rsidRPr="007E2962">
        <w:rPr>
          <w:rFonts w:ascii="Verdana" w:eastAsia="Times New Roman" w:hAnsi="Verdana" w:cs="Calibri"/>
          <w:bCs/>
          <w:color w:val="000000" w:themeColor="text1"/>
          <w:sz w:val="20"/>
          <w:szCs w:val="20"/>
          <w:lang w:eastAsia="en-IN"/>
        </w:rPr>
        <w:t>678-748-6443</w:t>
      </w:r>
    </w:p>
    <w:p w14:paraId="1E625CD6" w14:textId="77777777" w:rsidR="008D38E9" w:rsidRDefault="00000000">
      <w:pPr>
        <w:spacing w:before="0" w:after="0"/>
        <w:textAlignment w:val="baseline"/>
        <w:rPr>
          <w:rFonts w:ascii="Verdana" w:eastAsia="Times New Roman" w:hAnsi="Verdana" w:cs="Calibri"/>
          <w:b/>
          <w:bCs/>
          <w:color w:val="000000" w:themeColor="text1"/>
          <w:sz w:val="20"/>
          <w:szCs w:val="20"/>
          <w:lang w:eastAsia="en-IN"/>
        </w:rPr>
      </w:pPr>
      <w:r>
        <w:rPr>
          <w:rFonts w:ascii="Verdana" w:eastAsia="Times New Roman" w:hAnsi="Verdana" w:cs="Calibri"/>
          <w:b/>
          <w:bCs/>
          <w:color w:val="000000" w:themeColor="text1"/>
          <w:sz w:val="20"/>
          <w:szCs w:val="20"/>
          <w:lang w:eastAsia="en-IN"/>
        </w:rPr>
        <w:t>PROFESSIONAL SUMMARY:</w:t>
      </w:r>
    </w:p>
    <w:p w14:paraId="3E904D9E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11+ years of total IT experience with Automation Test developing, Automation Framework design, API Web Services testing, Mobile application testing and Business Analysis with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a solid understanding of Test Planning, Test Design, Test Execution and Defect Reporting &amp; Tracking</w:t>
      </w:r>
    </w:p>
    <w:p w14:paraId="40FE7200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>3+ years of experience as Software Development Engineer in Test (SDET) with Selenium and Cypress</w:t>
      </w:r>
    </w:p>
    <w:p w14:paraId="7C684E67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>3+ years of experience with Business Analysis</w:t>
      </w:r>
    </w:p>
    <w:p w14:paraId="4894AE8B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Style w:val="HTMLTypewriter"/>
          <w:rFonts w:ascii="Verdana" w:hAnsi="Verdana" w:cs="Calibri"/>
          <w:color w:val="000000" w:themeColor="text1"/>
        </w:rPr>
        <w:t>3+ years of Testing in Agile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and Scrum methodologies</w:t>
      </w:r>
    </w:p>
    <w:p w14:paraId="0AF8DE58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4+ years in testing the web services using SOAP UI and SOAP UI Pro.</w:t>
      </w:r>
    </w:p>
    <w:p w14:paraId="08769344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2+ years of database testing in SQL server and Oracle using SQL Plus and TOAD</w:t>
      </w:r>
    </w:p>
    <w:p w14:paraId="47FC3B25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5+ year of offshore coordination as a Lead.</w:t>
      </w:r>
    </w:p>
    <w:p w14:paraId="29976E2C" w14:textId="240DA696" w:rsidR="00087A60" w:rsidRDefault="00087A6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3+</w:t>
      </w:r>
      <w:r w:rsidRPr="00087A60">
        <w:rPr>
          <w:rFonts w:ascii="Verdana" w:eastAsia="MS Mincho" w:hAnsi="Verdana" w:cs="Calibri"/>
          <w:color w:val="000000" w:themeColor="text1"/>
          <w:sz w:val="20"/>
          <w:szCs w:val="20"/>
        </w:rPr>
        <w:t>Experienced in using POSTMAN and Rest-assured for RESTful Webservices/REST API Testing</w:t>
      </w:r>
    </w:p>
    <w:p w14:paraId="3275D10F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Strongly experienced in Page Object </w:t>
      </w:r>
      <w:proofErr w:type="spellStart"/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Modelto</w:t>
      </w:r>
      <w:proofErr w:type="spellEnd"/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 automate functional and Regression testing by creating Hybrid Framework using Eclipse, Maven, Java, TestNG and Selenium WebDriver</w:t>
      </w:r>
    </w:p>
    <w:p w14:paraId="6CE20563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performing Mobile Testing by developing and executing test scripts for both Android and IOS platforms using Appium, Java, TestNG and Maven</w:t>
      </w:r>
    </w:p>
    <w:p w14:paraId="35F5981C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Experience in developing Behavior Driven development (BDD/TDD) by writing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Gherkins, created Scenarios, Scenario Outline and Step Definitions in Cucumber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framework.</w:t>
      </w:r>
    </w:p>
    <w:p w14:paraId="29D92870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developing Automation Framework using Cucumber BDD, Junit, Gherkin, Java and Selenium Web Driver with Protractor</w:t>
      </w:r>
    </w:p>
    <w:p w14:paraId="0AF1285B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Experienced in generating Test reports using </w:t>
      </w:r>
      <w:proofErr w:type="spellStart"/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ReportNG</w:t>
      </w:r>
      <w:proofErr w:type="spellEnd"/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 and Extent Reports</w:t>
      </w:r>
    </w:p>
    <w:p w14:paraId="60A5F277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using Swagger for REST API specification.</w:t>
      </w:r>
    </w:p>
    <w:p w14:paraId="59539D0A" w14:textId="77777777" w:rsidR="008D38E9" w:rsidRDefault="00000000">
      <w:pPr>
        <w:pStyle w:val="ListParagraph"/>
        <w:numPr>
          <w:ilvl w:val="0"/>
          <w:numId w:val="4"/>
        </w:num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Set up the Hybrid Automation framework using C# to execute test cases in multiple browsers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and platforms.</w:t>
      </w:r>
    </w:p>
    <w:p w14:paraId="77BC725B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using POSTMAN and Rest-assured for RESTful Webservices/REST API Testing</w:t>
      </w:r>
    </w:p>
    <w:p w14:paraId="137BF237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automating Testcases using Groovy programming in SOAPUI Pro</w:t>
      </w:r>
    </w:p>
    <w:p w14:paraId="1507E3DA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>Experienced in using Apache JMeter for Load Testing</w:t>
      </w:r>
    </w:p>
    <w:p w14:paraId="6ABCDAB0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Experience in building frameworks in Python for Test Automation.</w:t>
      </w:r>
    </w:p>
    <w:p w14:paraId="6A1E907D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 xml:space="preserve">Expertise in understanding and analyzing test requirements, </w:t>
      </w:r>
      <w:r>
        <w:rPr>
          <w:rFonts w:ascii="Verdana" w:eastAsia="MS Mincho" w:hAnsi="Verdana" w:cs="Calibri"/>
          <w:color w:val="000000" w:themeColor="text1"/>
          <w:sz w:val="20"/>
          <w:szCs w:val="20"/>
        </w:rPr>
        <w:t>application flows, use case documents,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tracking changes and maintenance of test requirements. </w:t>
      </w:r>
      <w:r>
        <w:rPr>
          <w:rFonts w:ascii="Verdana" w:hAnsi="Verdana" w:cs="Calibri"/>
          <w:color w:val="000000" w:themeColor="text1"/>
          <w:sz w:val="20"/>
          <w:szCs w:val="20"/>
        </w:rPr>
        <w:tab/>
      </w:r>
    </w:p>
    <w:p w14:paraId="319A0399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>Specialized in Defect-tracking and Defect-reporting using Version One and analyzing results and defect tracking procedures.</w:t>
      </w:r>
    </w:p>
    <w:p w14:paraId="7C88C58B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Good experience in mobile testing using Appium in both IOS and Android applications using simulator and emulator.</w:t>
      </w:r>
    </w:p>
    <w:p w14:paraId="260F51D8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Good experience in testing the native, hybrid, mobile web applications.</w:t>
      </w:r>
    </w:p>
    <w:p w14:paraId="34C3981F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 xml:space="preserve">Exposure to performance testing using Load Runner </w:t>
      </w:r>
      <w:proofErr w:type="spellStart"/>
      <w:r>
        <w:rPr>
          <w:rFonts w:ascii="Verdana" w:eastAsia="MS Mincho" w:hAnsi="Verdana" w:cs="Calibri"/>
          <w:color w:val="000000" w:themeColor="text1"/>
          <w:sz w:val="20"/>
          <w:szCs w:val="20"/>
        </w:rPr>
        <w:t>Vugen</w:t>
      </w:r>
      <w:proofErr w:type="spellEnd"/>
      <w:r>
        <w:rPr>
          <w:rFonts w:ascii="Verdana" w:eastAsia="MS Mincho" w:hAnsi="Verdana" w:cs="Calibri"/>
          <w:color w:val="000000" w:themeColor="text1"/>
          <w:sz w:val="20"/>
          <w:szCs w:val="20"/>
        </w:rPr>
        <w:t xml:space="preserve"> 11.</w:t>
      </w:r>
    </w:p>
    <w:p w14:paraId="4EAFB022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eastAsia="MS Mincho" w:hAnsi="Verdana" w:cs="Calibri"/>
          <w:color w:val="000000" w:themeColor="text1"/>
          <w:sz w:val="20"/>
          <w:szCs w:val="20"/>
        </w:rPr>
      </w:pPr>
      <w:r>
        <w:rPr>
          <w:rFonts w:ascii="Verdana" w:eastAsia="MS Mincho" w:hAnsi="Verdana" w:cs="Calibri"/>
          <w:color w:val="000000" w:themeColor="text1"/>
          <w:sz w:val="20"/>
          <w:szCs w:val="20"/>
        </w:rPr>
        <w:t>Performed UI, functionality, interruption, forward compatibility, backward compatibility, and memory related testing of mobile apps.</w:t>
      </w:r>
    </w:p>
    <w:p w14:paraId="4504DE25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 xml:space="preserve">Comprehensive knowledge of database management systems and expert in SQL Server and Oracle. </w:t>
      </w:r>
    </w:p>
    <w:p w14:paraId="66CB0A74" w14:textId="77777777" w:rsidR="008D38E9" w:rsidRDefault="00000000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>Good expertise in using TOAD and SQL*Plus</w:t>
      </w:r>
    </w:p>
    <w:p w14:paraId="165CFC41" w14:textId="77777777" w:rsidR="008D38E9" w:rsidRDefault="00000000">
      <w:pPr>
        <w:pStyle w:val="ListParagraph"/>
        <w:numPr>
          <w:ilvl w:val="0"/>
          <w:numId w:val="4"/>
        </w:numPr>
        <w:shd w:val="clear" w:color="auto" w:fill="FFFFFF"/>
        <w:spacing w:before="0" w:after="0"/>
        <w:rPr>
          <w:rFonts w:ascii="Verdana" w:eastAsia="Times New Roman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Hands on experience of Build &amp; Deployment phase and usage of Continuous Integration Continuous </w:t>
      </w:r>
      <w:r>
        <w:rPr>
          <w:rFonts w:ascii="Verdana" w:hAnsi="Verdana" w:cs="Calibri"/>
          <w:color w:val="000000" w:themeColor="text1"/>
          <w:sz w:val="20"/>
          <w:szCs w:val="20"/>
        </w:rPr>
        <w:t>(CI/CD)</w:t>
      </w: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 tools</w:t>
      </w:r>
    </w:p>
    <w:p w14:paraId="0846039D" w14:textId="77777777" w:rsidR="008D38E9" w:rsidRDefault="008D38E9">
      <w:pPr>
        <w:pStyle w:val="Heading1"/>
        <w:spacing w:before="0"/>
        <w:rPr>
          <w:rFonts w:ascii="Verdana" w:eastAsiaTheme="minorEastAsia" w:hAnsi="Verdana" w:cs="Calibri"/>
          <w:bCs w:val="0"/>
          <w:color w:val="000000" w:themeColor="text1"/>
          <w:sz w:val="20"/>
          <w:szCs w:val="20"/>
          <w:shd w:val="clear" w:color="auto" w:fill="FFFFFF"/>
        </w:rPr>
      </w:pPr>
    </w:p>
    <w:p w14:paraId="010541C8" w14:textId="77777777" w:rsidR="008D38E9" w:rsidRDefault="00000000">
      <w:pPr>
        <w:pStyle w:val="Heading1"/>
        <w:spacing w:before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Technical Skills</w:t>
      </w:r>
    </w:p>
    <w:p w14:paraId="41B93B6C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tbl>
      <w:tblPr>
        <w:tblW w:w="11101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5"/>
        <w:gridCol w:w="7176"/>
      </w:tblGrid>
      <w:tr w:rsidR="008D38E9" w14:paraId="651EB072" w14:textId="77777777">
        <w:trPr>
          <w:trHeight w:val="273"/>
        </w:trPr>
        <w:tc>
          <w:tcPr>
            <w:tcW w:w="3925" w:type="dxa"/>
          </w:tcPr>
          <w:p w14:paraId="7A2966B0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UI Automated Testing</w:t>
            </w: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7176" w:type="dxa"/>
          </w:tcPr>
          <w:p w14:paraId="21556C0B" w14:textId="600D4626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Version One, ALM/Quality Center 11.2, </w:t>
            </w:r>
            <w:proofErr w:type="gram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JIRA,  TestNG</w:t>
            </w:r>
            <w:proofErr w:type="gramEnd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, Selenium Web Driver, Protractor, Cucumber BDD/TDD, Appium, Junit, ALM </w:t>
            </w:r>
            <w:proofErr w:type="gram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11,Loadrunner</w:t>
            </w:r>
            <w:proofErr w:type="gramEnd"/>
            <w:r w:rsidR="006B6F73"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D38E9" w14:paraId="369877F6" w14:textId="77777777">
        <w:trPr>
          <w:trHeight w:val="195"/>
        </w:trPr>
        <w:tc>
          <w:tcPr>
            <w:tcW w:w="3925" w:type="dxa"/>
          </w:tcPr>
          <w:p w14:paraId="6563E612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Performance Tools</w:t>
            </w:r>
          </w:p>
        </w:tc>
        <w:tc>
          <w:tcPr>
            <w:tcW w:w="7176" w:type="dxa"/>
          </w:tcPr>
          <w:p w14:paraId="447E2684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Load Runner, Visual VM, </w:t>
            </w:r>
            <w:proofErr w:type="spell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JConsole</w:t>
            </w:r>
            <w:proofErr w:type="spellEnd"/>
          </w:p>
        </w:tc>
      </w:tr>
      <w:tr w:rsidR="008D38E9" w14:paraId="0E4D28AB" w14:textId="77777777">
        <w:trPr>
          <w:trHeight w:val="195"/>
        </w:trPr>
        <w:tc>
          <w:tcPr>
            <w:tcW w:w="3925" w:type="dxa"/>
          </w:tcPr>
          <w:p w14:paraId="123EE253" w14:textId="77777777" w:rsidR="008D38E9" w:rsidRDefault="00000000">
            <w:pPr>
              <w:tabs>
                <w:tab w:val="left" w:pos="1280"/>
              </w:tabs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API/ Web Services Testing</w:t>
            </w:r>
          </w:p>
        </w:tc>
        <w:tc>
          <w:tcPr>
            <w:tcW w:w="7176" w:type="dxa"/>
          </w:tcPr>
          <w:p w14:paraId="117D4859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ReadyAPI</w:t>
            </w:r>
            <w:proofErr w:type="spellEnd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, REST-assured, SOAPUI, JMeter, POSTMAN, Swagger</w:t>
            </w:r>
          </w:p>
        </w:tc>
      </w:tr>
      <w:tr w:rsidR="008D38E9" w14:paraId="1BD7B3E8" w14:textId="77777777">
        <w:trPr>
          <w:trHeight w:val="301"/>
        </w:trPr>
        <w:tc>
          <w:tcPr>
            <w:tcW w:w="3925" w:type="dxa"/>
          </w:tcPr>
          <w:p w14:paraId="411DF3A6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Configuration management tools</w:t>
            </w:r>
          </w:p>
        </w:tc>
        <w:tc>
          <w:tcPr>
            <w:tcW w:w="7176" w:type="dxa"/>
          </w:tcPr>
          <w:p w14:paraId="351904BE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Rational Clear Case, Git, Nexus, </w:t>
            </w:r>
            <w:proofErr w:type="spell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Github</w:t>
            </w:r>
            <w:proofErr w:type="spellEnd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 Desktop</w:t>
            </w:r>
          </w:p>
        </w:tc>
      </w:tr>
      <w:tr w:rsidR="008D38E9" w14:paraId="767C829D" w14:textId="77777777">
        <w:trPr>
          <w:trHeight w:val="248"/>
        </w:trPr>
        <w:tc>
          <w:tcPr>
            <w:tcW w:w="3925" w:type="dxa"/>
          </w:tcPr>
          <w:p w14:paraId="3D1D9EAD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 xml:space="preserve">Defect Reporting Tools                  </w:t>
            </w:r>
          </w:p>
        </w:tc>
        <w:tc>
          <w:tcPr>
            <w:tcW w:w="7176" w:type="dxa"/>
          </w:tcPr>
          <w:p w14:paraId="345D330E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PVCS tracker, Rally, JIRA, ALM QC, Extent Reports, </w:t>
            </w:r>
            <w:proofErr w:type="spell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ReportNG</w:t>
            </w:r>
            <w:proofErr w:type="spellEnd"/>
          </w:p>
        </w:tc>
      </w:tr>
      <w:tr w:rsidR="008D38E9" w14:paraId="7ECDDC7D" w14:textId="77777777">
        <w:trPr>
          <w:trHeight w:val="266"/>
        </w:trPr>
        <w:tc>
          <w:tcPr>
            <w:tcW w:w="3925" w:type="dxa"/>
          </w:tcPr>
          <w:p w14:paraId="21ABBBC5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lastRenderedPageBreak/>
              <w:t>SDLC Methodologies</w:t>
            </w: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7176" w:type="dxa"/>
          </w:tcPr>
          <w:p w14:paraId="544F3C6C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Agile, Scrum, Waterfall</w:t>
            </w:r>
          </w:p>
        </w:tc>
      </w:tr>
      <w:tr w:rsidR="008D38E9" w14:paraId="69739BA1" w14:textId="77777777">
        <w:trPr>
          <w:trHeight w:val="354"/>
        </w:trPr>
        <w:tc>
          <w:tcPr>
            <w:tcW w:w="3925" w:type="dxa"/>
          </w:tcPr>
          <w:p w14:paraId="3A909EC6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Programming Languages and Frameworks</w:t>
            </w:r>
          </w:p>
        </w:tc>
        <w:tc>
          <w:tcPr>
            <w:tcW w:w="7176" w:type="dxa"/>
          </w:tcPr>
          <w:p w14:paraId="5927D30B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Cypress 13, Java, JSP, </w:t>
            </w:r>
            <w:proofErr w:type="spellStart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Javascript</w:t>
            </w:r>
            <w:proofErr w:type="spellEnd"/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, TSL, SQL, Groovy, XML, JSON, C#, Playwright,</w:t>
            </w: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Python, Kafka</w:t>
            </w:r>
          </w:p>
          <w:p w14:paraId="67D820EA" w14:textId="77777777" w:rsidR="008D38E9" w:rsidRDefault="00000000">
            <w:pPr>
              <w:spacing w:before="0" w:after="0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AngularJs, CSS, Web Services, WSDL, </w:t>
            </w:r>
          </w:p>
        </w:tc>
      </w:tr>
      <w:tr w:rsidR="008D38E9" w14:paraId="2989A743" w14:textId="77777777">
        <w:trPr>
          <w:trHeight w:val="124"/>
        </w:trPr>
        <w:tc>
          <w:tcPr>
            <w:tcW w:w="3925" w:type="dxa"/>
          </w:tcPr>
          <w:p w14:paraId="13265B8A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Continuous Integration</w:t>
            </w:r>
          </w:p>
        </w:tc>
        <w:tc>
          <w:tcPr>
            <w:tcW w:w="7176" w:type="dxa"/>
          </w:tcPr>
          <w:p w14:paraId="41926DC3" w14:textId="2285F199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Jenkins, Gitlab CI</w:t>
            </w:r>
            <w:r w:rsidR="00E20E45"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,</w:t>
            </w:r>
            <w:r w:rsidR="006B6F73">
              <w:rPr>
                <w:rFonts w:ascii="Verdana" w:hAnsi="Verdana" w:cs="Calibri"/>
                <w:color w:val="000000" w:themeColor="text1"/>
                <w:sz w:val="20"/>
                <w:szCs w:val="20"/>
              </w:rPr>
              <w:t xml:space="preserve"> AWS</w:t>
            </w:r>
          </w:p>
        </w:tc>
      </w:tr>
      <w:tr w:rsidR="008D38E9" w14:paraId="19D10A0A" w14:textId="77777777">
        <w:trPr>
          <w:trHeight w:val="248"/>
        </w:trPr>
        <w:tc>
          <w:tcPr>
            <w:tcW w:w="3925" w:type="dxa"/>
          </w:tcPr>
          <w:p w14:paraId="20E26B84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RDBMS</w:t>
            </w:r>
          </w:p>
        </w:tc>
        <w:tc>
          <w:tcPr>
            <w:tcW w:w="7176" w:type="dxa"/>
          </w:tcPr>
          <w:p w14:paraId="294366F2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Oracle 8i/9i/10g, MS SQL Server and DB2</w:t>
            </w:r>
          </w:p>
        </w:tc>
      </w:tr>
      <w:tr w:rsidR="008D38E9" w14:paraId="115FE321" w14:textId="77777777">
        <w:trPr>
          <w:trHeight w:val="248"/>
        </w:trPr>
        <w:tc>
          <w:tcPr>
            <w:tcW w:w="3925" w:type="dxa"/>
          </w:tcPr>
          <w:p w14:paraId="037AD6FC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IDE</w:t>
            </w:r>
          </w:p>
        </w:tc>
        <w:tc>
          <w:tcPr>
            <w:tcW w:w="7176" w:type="dxa"/>
          </w:tcPr>
          <w:p w14:paraId="1A96419D" w14:textId="77777777" w:rsidR="008D38E9" w:rsidRDefault="00000000">
            <w:pPr>
              <w:spacing w:before="0" w:after="0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Visual Studio Code, Eclipse IDE, IntelliJ, Junit</w:t>
            </w:r>
          </w:p>
        </w:tc>
      </w:tr>
      <w:tr w:rsidR="008D38E9" w14:paraId="51985896" w14:textId="77777777">
        <w:trPr>
          <w:trHeight w:val="248"/>
        </w:trPr>
        <w:tc>
          <w:tcPr>
            <w:tcW w:w="3925" w:type="dxa"/>
          </w:tcPr>
          <w:p w14:paraId="26991A38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Application Servers</w:t>
            </w:r>
          </w:p>
        </w:tc>
        <w:tc>
          <w:tcPr>
            <w:tcW w:w="7176" w:type="dxa"/>
          </w:tcPr>
          <w:p w14:paraId="5A8F96C8" w14:textId="77777777" w:rsidR="008D38E9" w:rsidRDefault="00000000">
            <w:pPr>
              <w:pStyle w:val="body-ind1"/>
              <w:tabs>
                <w:tab w:val="left" w:pos="2520"/>
                <w:tab w:val="left" w:pos="3330"/>
              </w:tabs>
              <w:spacing w:before="0" w:after="0"/>
              <w:ind w:left="0" w:firstLine="0"/>
              <w:rPr>
                <w:rFonts w:ascii="Verdana" w:hAnsi="Verdana" w:cs="Calibri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i w:val="0"/>
                <w:color w:val="000000" w:themeColor="text1"/>
                <w:sz w:val="20"/>
                <w:szCs w:val="20"/>
              </w:rPr>
              <w:t>IIS, Apache Server, Web Sphere, WebLogic, Tomcat, JBoss</w:t>
            </w:r>
          </w:p>
        </w:tc>
      </w:tr>
      <w:tr w:rsidR="008D38E9" w14:paraId="1DE8DBFB" w14:textId="77777777">
        <w:trPr>
          <w:trHeight w:val="330"/>
        </w:trPr>
        <w:tc>
          <w:tcPr>
            <w:tcW w:w="3925" w:type="dxa"/>
          </w:tcPr>
          <w:p w14:paraId="5C8B5BD7" w14:textId="77777777" w:rsidR="008D38E9" w:rsidRDefault="00000000">
            <w:pPr>
              <w:spacing w:before="0" w:after="0"/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</w:rPr>
              <w:t>Other Tools</w:t>
            </w:r>
          </w:p>
        </w:tc>
        <w:tc>
          <w:tcPr>
            <w:tcW w:w="7176" w:type="dxa"/>
          </w:tcPr>
          <w:p w14:paraId="694F2FC7" w14:textId="77777777" w:rsidR="008D38E9" w:rsidRDefault="00000000">
            <w:pPr>
              <w:pStyle w:val="body-ind1"/>
              <w:tabs>
                <w:tab w:val="left" w:pos="2520"/>
                <w:tab w:val="left" w:pos="3330"/>
              </w:tabs>
              <w:spacing w:before="0" w:after="0"/>
              <w:ind w:left="0" w:firstLine="0"/>
              <w:rPr>
                <w:rFonts w:ascii="Verdana" w:hAnsi="Verdana" w:cs="Calibri"/>
                <w:i w:val="0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i w:val="0"/>
                <w:color w:val="000000" w:themeColor="text1"/>
                <w:sz w:val="20"/>
                <w:szCs w:val="20"/>
              </w:rPr>
              <w:t>Toad, SQL Plus, Clear Quest</w:t>
            </w:r>
          </w:p>
        </w:tc>
      </w:tr>
    </w:tbl>
    <w:p w14:paraId="094BFB3D" w14:textId="77777777" w:rsidR="008D38E9" w:rsidRDefault="008D38E9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42F1F879" w14:textId="77777777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Professional Experience</w:t>
      </w:r>
    </w:p>
    <w:p w14:paraId="57D62554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p w14:paraId="4D62EC85" w14:textId="76A4921A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Client: Delta Airlines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  <w:t xml:space="preserve">       April 2023–</w:t>
      </w:r>
      <w:r w:rsidR="00E20E45">
        <w:rPr>
          <w:rFonts w:ascii="Verdana" w:hAnsi="Verdana" w:cs="Calibri"/>
          <w:b/>
          <w:color w:val="000000" w:themeColor="text1"/>
          <w:sz w:val="20"/>
          <w:szCs w:val="20"/>
        </w:rPr>
        <w:t>May 2024</w:t>
      </w:r>
    </w:p>
    <w:p w14:paraId="67187E75" w14:textId="77777777" w:rsidR="008D38E9" w:rsidRDefault="00000000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Role: Lead SDET</w:t>
      </w:r>
    </w:p>
    <w:p w14:paraId="31B84E08" w14:textId="77777777" w:rsidR="008D38E9" w:rsidRDefault="008D38E9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06966898" w14:textId="77777777" w:rsidR="008D38E9" w:rsidRDefault="00000000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As a Lead SDET for Delta Airlines Team, worked in various releases with the following responsibilities. </w:t>
      </w:r>
    </w:p>
    <w:p w14:paraId="533740F8" w14:textId="77777777" w:rsidR="008D38E9" w:rsidRDefault="008D38E9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09C45B50" w14:textId="77777777" w:rsidR="008D38E9" w:rsidRDefault="00000000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  <w:r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  <w:t>Responsibilities:</w:t>
      </w:r>
    </w:p>
    <w:p w14:paraId="4CEFD12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Wrote and maintained automated UI test scripts using Cypress for Log back-in scenarios of DSE Wi-Fi Portal.</w:t>
      </w:r>
    </w:p>
    <w:p w14:paraId="2737646A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Implemented data-driven testing in Cypress using external data sources such as CSV files and JSON files. </w:t>
      </w:r>
    </w:p>
    <w:p w14:paraId="1314068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Achieved Sprint level automation by scripting test cases using TDD approaches, such as </w:t>
      </w:r>
      <w:proofErr w:type="gramStart"/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Red</w:t>
      </w:r>
      <w:proofErr w:type="gramEnd"/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fail, Green pass and blue refactoring of scripts. TDD enhanced test coverage.</w:t>
      </w:r>
    </w:p>
    <w:p w14:paraId="024B68F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 xml:space="preserve">Used </w:t>
      </w:r>
      <w:proofErr w:type="spellStart"/>
      <w:r>
        <w:rPr>
          <w:rFonts w:ascii="Verdana" w:hAnsi="Verdana" w:cs="Calibri"/>
          <w:color w:val="000000" w:themeColor="text1"/>
          <w:sz w:val="20"/>
          <w:szCs w:val="20"/>
        </w:rPr>
        <w:t>ReportNG</w:t>
      </w:r>
      <w:proofErr w:type="spellEnd"/>
      <w:r>
        <w:rPr>
          <w:rFonts w:ascii="Verdana" w:hAnsi="Verdana" w:cs="Calibri"/>
          <w:color w:val="000000" w:themeColor="text1"/>
          <w:sz w:val="20"/>
          <w:szCs w:val="20"/>
        </w:rPr>
        <w:t xml:space="preserve"> and Extent reports for creating Test reports.</w:t>
      </w:r>
    </w:p>
    <w:p w14:paraId="2205E814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Extended Cypress test suites to include performance testing scenarios, such as page load times, response times, and resource utilization. </w:t>
      </w:r>
    </w:p>
    <w:p w14:paraId="57A50AC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Enhanced TDD to BDD frameworks testing frameworks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and also integrated to CI-CD.</w:t>
      </w:r>
    </w:p>
    <w:p w14:paraId="719B580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Implemented the Page Object Model (POM) design pattern to organize and maintain test scripts efficiently. </w:t>
      </w:r>
    </w:p>
    <w:p w14:paraId="6F8CAEF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Experience in automating web services using C#, Java and JS, REST and SoapUI protocols with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Swager standard.</w:t>
      </w:r>
    </w:p>
    <w:p w14:paraId="0320994A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Wrote Groovy scripts to automate API requests, validate responses, and perform assertions on data. </w:t>
      </w:r>
    </w:p>
    <w:p w14:paraId="14A56CD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Well versed with Testing Concepts, Methodologies, and expertise in Selenium Java, JavaScript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and Coded UI C# Automation test using Unified, Cucumber, Jasmin, </w:t>
      </w:r>
      <w:proofErr w:type="spellStart"/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Katlon</w:t>
      </w:r>
      <w:proofErr w:type="spellEnd"/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 and Protractor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Frameworks. Hands-on OOPS concepts,</w:t>
      </w:r>
    </w:p>
    <w:p w14:paraId="294D86D2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Generated dynamic test data or used randomization techniques to simulate diverse test scenarios. </w:t>
      </w:r>
    </w:p>
    <w:p w14:paraId="1E39E36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Created detailed test reports, dashboards, and charts using Extent Reports to provide stakeholders with insights into test execution results.</w:t>
      </w:r>
    </w:p>
    <w:p w14:paraId="2DD6D532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Created SOAP and REST API test suites using SoapUI, Postman, and Hopscotch, validating API functionality, performance, and security. </w:t>
      </w:r>
    </w:p>
    <w:p w14:paraId="25BD97A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written test scripts in Playwright\Cypress in JavaScript and ran commands to interact with the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application, validate user actions, and ensure functionality. Playwright\Cypress test execution,</w:t>
      </w:r>
    </w:p>
    <w:p w14:paraId="7570069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maintenance, and reporting. Using Playwright\Cypress tool for quality assurance and continuous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integration, ensuring that web applications perform as expected, enhancing and minimizing</w:t>
      </w:r>
    </w:p>
    <w:p w14:paraId="65B97A50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 Used Appium to facilitate mobile testing by creating a mobile driver class with the required Mobile capabilities.</w:t>
      </w:r>
    </w:p>
    <w:p w14:paraId="17963664" w14:textId="395F68AE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Integrated Cypress API tests into GitLab pipelines for automated execution</w:t>
      </w:r>
      <w:r w:rsidR="006B6F73">
        <w:rPr>
          <w:rStyle w:val="ui-provider"/>
          <w:rFonts w:ascii="Verdana" w:hAnsi="Verdana" w:cs="Calibri"/>
          <w:color w:val="000000" w:themeColor="text1"/>
          <w:sz w:val="20"/>
          <w:szCs w:val="20"/>
        </w:rPr>
        <w:t xml:space="preserve"> on AWS.</w:t>
      </w:r>
    </w:p>
    <w:p w14:paraId="78B1604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Tested Web app, Native app using Appium for automating the mobile testing and performing manual testing according to the requirements.</w:t>
      </w:r>
    </w:p>
    <w:p w14:paraId="47C8A990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Used Swagger and SOAP UI Pro to get Rest API Specification and Documentation</w:t>
      </w:r>
    </w:p>
    <w:p w14:paraId="781DE4A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Created end to end automation framework for Restful Webservices Testing using POSTMAN and Rest-assured.</w:t>
      </w:r>
    </w:p>
    <w:p w14:paraId="2DDAF294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Hands-on experience in using Python scripts to parse XML and JSON reports and load the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information in the database.</w:t>
      </w:r>
    </w:p>
    <w:p w14:paraId="4398EBE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lastRenderedPageBreak/>
        <w:t>Leveraged Postman as a manual testing tool along with the Karate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API testing framework to validate the API functionality, ensuring that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the payload adhered to the defined requirements and facilitating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seamless integration between systems.</w:t>
      </w:r>
    </w:p>
    <w:p w14:paraId="5C9F22C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Configured load tests in JMeter to simulate heavy traffic and measure API performance under stress.</w:t>
      </w:r>
    </w:p>
    <w:p w14:paraId="60073EE2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Utilizing the Karate framework for efficient and accurate API automation testing,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ensuring robust functionality of application interfaces.</w:t>
      </w:r>
    </w:p>
    <w:p w14:paraId="11043C38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Closely worked with the Kafka Admin team to set up Kafka cluster setup on the QA and Production environments.</w:t>
      </w:r>
    </w:p>
    <w:p w14:paraId="6A86FB32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 Experience in Python Unit test framework for developing and implementing the unit tests using Test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driven approach.</w:t>
      </w:r>
    </w:p>
    <w:p w14:paraId="575F989C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Conduct automated testing, regression testing, UI, and API testing for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all new application features using Karate and Cucumber, ensuring the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application meets quality standards and is ready for production.</w:t>
      </w:r>
    </w:p>
    <w:p w14:paraId="096E84A6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p w14:paraId="6FE37DF6" w14:textId="77777777" w:rsidR="008D38E9" w:rsidRDefault="00000000">
      <w:pPr>
        <w:pStyle w:val="body-ind1"/>
        <w:tabs>
          <w:tab w:val="clear" w:pos="2430"/>
          <w:tab w:val="left" w:pos="2520"/>
          <w:tab w:val="left" w:pos="3330"/>
        </w:tabs>
        <w:spacing w:before="0" w:after="0"/>
        <w:ind w:left="0" w:firstLine="0"/>
        <w:rPr>
          <w:rFonts w:ascii="Verdana" w:hAnsi="Verdana" w:cs="Calibri"/>
          <w:i w:val="0"/>
          <w:iCs w:val="0"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i w:val="0"/>
          <w:color w:val="000000" w:themeColor="text1"/>
          <w:sz w:val="20"/>
          <w:szCs w:val="20"/>
        </w:rPr>
        <w:t>Environment:</w:t>
      </w:r>
      <w:r>
        <w:rPr>
          <w:rFonts w:ascii="Verdana" w:hAnsi="Verdana" w:cs="Calibri"/>
          <w:i w:val="0"/>
          <w:color w:val="000000" w:themeColor="text1"/>
          <w:sz w:val="20"/>
          <w:szCs w:val="20"/>
        </w:rPr>
        <w:t xml:space="preserve"> Java, Groovy 4.0</w:t>
      </w:r>
      <w:r>
        <w:rPr>
          <w:rFonts w:ascii="Verdana" w:hAnsi="Verdana" w:cs="Calibri"/>
          <w:i w:val="0"/>
          <w:iCs w:val="0"/>
          <w:color w:val="000000" w:themeColor="text1"/>
          <w:sz w:val="20"/>
          <w:szCs w:val="20"/>
        </w:rPr>
        <w:t xml:space="preserve">, Cypress 13, Kafka, C#, SOA Services, </w:t>
      </w:r>
      <w:r>
        <w:rPr>
          <w:rFonts w:ascii="Verdana" w:hAnsi="Verdana"/>
          <w:i w:val="0"/>
          <w:color w:val="000000" w:themeColor="text1"/>
          <w:sz w:val="20"/>
          <w:szCs w:val="20"/>
          <w:shd w:val="clear" w:color="auto" w:fill="FFFFFF"/>
        </w:rPr>
        <w:t>Karate</w:t>
      </w:r>
      <w:r>
        <w:rPr>
          <w:rStyle w:val="gmaildefault"/>
          <w:rFonts w:ascii="Verdana" w:hAnsi="Verdana"/>
          <w:i w:val="0"/>
          <w:color w:val="000000" w:themeColor="text1"/>
          <w:sz w:val="20"/>
          <w:szCs w:val="20"/>
          <w:shd w:val="clear" w:color="auto" w:fill="FFFFFF"/>
        </w:rPr>
        <w:t xml:space="preserve">, </w:t>
      </w:r>
      <w:r>
        <w:rPr>
          <w:rFonts w:ascii="Verdana" w:hAnsi="Verdana"/>
          <w:i w:val="0"/>
          <w:color w:val="000000" w:themeColor="text1"/>
          <w:sz w:val="20"/>
          <w:szCs w:val="20"/>
          <w:shd w:val="clear" w:color="auto" w:fill="FFFFFF"/>
        </w:rPr>
        <w:t>Python, Playwright</w:t>
      </w:r>
      <w:r>
        <w:rPr>
          <w:rFonts w:ascii="Verdana" w:hAnsi="Verdana" w:cs="Calibri"/>
          <w:i w:val="0"/>
          <w:iCs w:val="0"/>
          <w:color w:val="000000" w:themeColor="text1"/>
          <w:sz w:val="20"/>
          <w:szCs w:val="20"/>
        </w:rPr>
        <w:t xml:space="preserve">, SOUP UI Pro, Swagger, </w:t>
      </w:r>
      <w:r>
        <w:rPr>
          <w:rFonts w:ascii="Verdana" w:hAnsi="Verdana" w:cs="Calibri"/>
          <w:i w:val="0"/>
          <w:color w:val="000000" w:themeColor="text1"/>
          <w:sz w:val="20"/>
          <w:szCs w:val="20"/>
        </w:rPr>
        <w:t>Selenium,</w:t>
      </w:r>
      <w:r>
        <w:rPr>
          <w:rFonts w:ascii="Verdana" w:hAnsi="Verdana" w:cs="Calibri"/>
          <w:i w:val="0"/>
          <w:iCs w:val="0"/>
          <w:color w:val="000000" w:themeColor="text1"/>
          <w:sz w:val="20"/>
          <w:szCs w:val="20"/>
        </w:rPr>
        <w:t xml:space="preserve"> Postman 10, </w:t>
      </w:r>
      <w:r>
        <w:rPr>
          <w:rFonts w:ascii="Verdana" w:hAnsi="Verdana"/>
          <w:i w:val="0"/>
          <w:color w:val="000000" w:themeColor="text1"/>
          <w:sz w:val="20"/>
          <w:szCs w:val="20"/>
          <w:shd w:val="clear" w:color="auto" w:fill="FFFFFF"/>
        </w:rPr>
        <w:t>TDD&amp; BDD, Appium</w:t>
      </w:r>
    </w:p>
    <w:p w14:paraId="05644646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p w14:paraId="72E8A14D" w14:textId="77777777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Client: Delta Airlines, Revenue Management 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  <w:t xml:space="preserve">                                              June 2018 - April 2023 </w:t>
      </w:r>
    </w:p>
    <w:p w14:paraId="6180F7D0" w14:textId="77777777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Lead SDET </w:t>
      </w:r>
    </w:p>
    <w:p w14:paraId="2BAFD5AF" w14:textId="77777777" w:rsidR="008D38E9" w:rsidRDefault="008D38E9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13A55C5D" w14:textId="77777777" w:rsidR="008D38E9" w:rsidRDefault="00000000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As a QA Lead for Revenue management team, worked in various releases with the following responsibilities. </w:t>
      </w:r>
    </w:p>
    <w:p w14:paraId="49D521B1" w14:textId="77777777" w:rsidR="008D38E9" w:rsidRDefault="008D38E9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107A6F33" w14:textId="77777777" w:rsidR="008D38E9" w:rsidRDefault="00000000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  <w:r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  <w:t>Responsibilities:</w:t>
      </w:r>
    </w:p>
    <w:p w14:paraId="4408C09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Used the Cucumber framework as a Behavior Driven Test methodology with Gherkin and Jenkins Continuous Integration, expanded test scenarios, tracked Cucumber reports. </w:t>
      </w:r>
    </w:p>
    <w:p w14:paraId="1ED0F1CB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Created automation framework using Eclipse, Java, Selenium WebDriver, TestNG, Maven and Apache POI</w:t>
      </w:r>
    </w:p>
    <w:p w14:paraId="50D8AE2B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Used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ReportNG</w:t>
      </w:r>
      <w:proofErr w:type="spell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and Extent reports for creating Test reports.</w:t>
      </w:r>
    </w:p>
    <w:p w14:paraId="239E950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Used Jenkins and Maven for continuous Integration.</w:t>
      </w:r>
    </w:p>
    <w:p w14:paraId="15C79BCA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Developed Automation Framework for Acceptance Testing using Cucumber BDD and Junit</w:t>
      </w:r>
    </w:p>
    <w:p w14:paraId="25B045FD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Developed Features, Scenarios and Step Definitions Using Gherkin, Java, and WebDriver</w:t>
      </w:r>
    </w:p>
    <w:p w14:paraId="7679B7D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Configured Jenkins as continuous Integration Server with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Github</w:t>
      </w:r>
      <w:proofErr w:type="spell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and Maven</w:t>
      </w:r>
    </w:p>
    <w:p w14:paraId="368E0D58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Analyzing, estimating, and sizing the User Stories which will help Product Owners to prioritize the Story Cards. </w:t>
      </w:r>
    </w:p>
    <w:p w14:paraId="02A2ADD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Lead and Participated Iteration Retrospective meetings to discuss the problems during the iteration, defining and prioritizing Actions Items.</w:t>
      </w:r>
    </w:p>
    <w:p w14:paraId="35F3751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Thorough experience in implementing Automation tools Selenium WebDriver using C#, Native,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> 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Web and Hybrid apps UI and API (SOAP and REST protocols).</w:t>
      </w:r>
    </w:p>
    <w:p w14:paraId="57DF8304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Interacted with Business to determine User Requirements and Goals, thus converting User Requirements and Business Requirements into Functional Requirement Specifications.</w:t>
      </w:r>
    </w:p>
    <w:p w14:paraId="34B21FD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Planned and documented procedures for data processing and prepared data flow diagrams for the application.</w:t>
      </w:r>
    </w:p>
    <w:p w14:paraId="307D8BAC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 w:cs="Calibri"/>
          <w:color w:val="000000" w:themeColor="text1"/>
          <w:sz w:val="20"/>
          <w:szCs w:val="20"/>
        </w:rPr>
      </w:pPr>
      <w:r>
        <w:rPr>
          <w:rStyle w:val="ui-provider"/>
          <w:rFonts w:ascii="Verdana" w:hAnsi="Verdana" w:cs="Calibri"/>
          <w:color w:val="000000" w:themeColor="text1"/>
          <w:sz w:val="20"/>
          <w:szCs w:val="20"/>
        </w:rPr>
        <w:t>Analyzed and translated business requirements into system specifications using UML diagrams</w:t>
      </w:r>
    </w:p>
    <w:p w14:paraId="5B64214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Successfully completed Agile Releases, </w:t>
      </w:r>
      <w:proofErr w:type="spellStart"/>
      <w:proofErr w:type="gram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Iteration,Product</w:t>
      </w:r>
      <w:proofErr w:type="spellEnd"/>
      <w:proofErr w:type="gram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backlog, Test Plan, worked with QC Quality Center and created Master Test Strategy</w:t>
      </w:r>
    </w:p>
    <w:p w14:paraId="2B5D417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Leading and managing Agile Testing team of size 10</w:t>
      </w:r>
    </w:p>
    <w:p w14:paraId="33A52D3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Managing testing activities, Test Deliverables, Task Allocation, and future release planning.</w:t>
      </w:r>
    </w:p>
    <w:p w14:paraId="62C3D57E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Conducted periodic test status review, identified risks, made escalations and mitigation planning</w:t>
      </w:r>
    </w:p>
    <w:p w14:paraId="0DE2260F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Implemented and executed the test process using Agile Methodology with daily stand ups.</w:t>
      </w:r>
    </w:p>
    <w:p w14:paraId="37DAB46A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Involved in Rest API testing using soap UI. </w:t>
      </w:r>
    </w:p>
    <w:p w14:paraId="5C480B5E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Used Spring Kafka API calls to process the messages smoothly on Kafka Cluster setup.</w:t>
      </w:r>
    </w:p>
    <w:p w14:paraId="52E8EC3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Worked on Web services and API Testing (Postman 1.0.4, SOAP UI).</w:t>
      </w:r>
    </w:p>
    <w:p w14:paraId="4CBAD65E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Worked with SQL and database query tools like Oracle SQL Developer to perform data validations for Backend testing.</w:t>
      </w:r>
    </w:p>
    <w:p w14:paraId="36BEAC91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Have good experience on partition of Kafka messages and setting up the replication factors in Kafka Cluster.</w:t>
      </w:r>
    </w:p>
    <w:p w14:paraId="4BEEF70A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Involved in the Continuous Integration of the automation framework with Jenkins</w:t>
      </w:r>
    </w:p>
    <w:p w14:paraId="2988159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lastRenderedPageBreak/>
        <w:t>Following Agile methodology, participated in sprint planning sessions, scrums, sprint demos and sprint retrospective meetings and provided the team with all the information required for successful completion of the sprint.</w:t>
      </w:r>
    </w:p>
    <w:p w14:paraId="64B155B0" w14:textId="77777777" w:rsidR="008D38E9" w:rsidRDefault="008D38E9">
      <w:pPr>
        <w:pStyle w:val="ListParagraph"/>
        <w:spacing w:before="0" w:after="0"/>
        <w:ind w:left="0"/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</w:pPr>
    </w:p>
    <w:p w14:paraId="0231293E" w14:textId="77777777" w:rsidR="008D38E9" w:rsidRDefault="00000000">
      <w:pPr>
        <w:spacing w:before="0" w:after="0"/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</w:pPr>
      <w:r>
        <w:rPr>
          <w:rFonts w:ascii="Verdana" w:hAnsi="Verdana" w:cs="Calibri"/>
          <w:b/>
          <w:color w:val="000000" w:themeColor="text1"/>
          <w:sz w:val="20"/>
          <w:szCs w:val="20"/>
          <w:shd w:val="clear" w:color="auto" w:fill="FFFFFF"/>
        </w:rPr>
        <w:t>Environment skills:</w:t>
      </w: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Java, QC 11.52, DB2, C#, SOA Services, 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Kafka, </w:t>
      </w:r>
      <w:r>
        <w:rPr>
          <w:rFonts w:ascii="Verdana" w:hAnsi="Verdana" w:cs="Calibri"/>
          <w:color w:val="000000" w:themeColor="text1"/>
          <w:sz w:val="20"/>
          <w:szCs w:val="20"/>
        </w:rPr>
        <w:t>TestNG, Cucumber, SOUP UI Pro, Swagger, Selenium, DL Term, POSTMAN</w:t>
      </w:r>
    </w:p>
    <w:p w14:paraId="3307DD02" w14:textId="77777777" w:rsidR="008D38E9" w:rsidRDefault="008D38E9">
      <w:pPr>
        <w:pStyle w:val="ListParagraph"/>
        <w:spacing w:before="0" w:after="0"/>
        <w:ind w:left="0"/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</w:pPr>
    </w:p>
    <w:p w14:paraId="4FB65305" w14:textId="77777777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Client: Delta Airlines, Delta.com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  <w:t xml:space="preserve">     Apr 2015 – June 2018</w:t>
      </w:r>
    </w:p>
    <w:p w14:paraId="209BC7A0" w14:textId="77777777" w:rsidR="008D38E9" w:rsidRDefault="00000000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QA Test Engineer</w:t>
      </w:r>
    </w:p>
    <w:p w14:paraId="134612AE" w14:textId="77777777" w:rsidR="008D38E9" w:rsidRDefault="008D38E9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</w:p>
    <w:p w14:paraId="0247509E" w14:textId="77777777" w:rsidR="008D38E9" w:rsidRDefault="00000000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color w:val="000000" w:themeColor="text1"/>
          <w:sz w:val="20"/>
          <w:szCs w:val="20"/>
        </w:rPr>
        <w:t xml:space="preserve">Part of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Delta.com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QA Team, worked on the following projects with various releases: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B2B2C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(Vouchers),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Delta Premium Select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, Production Maintenance QA,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Booking Class Realignment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(BCR),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Enhanced Error messages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(Project 80),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Branded fares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(Comfort +),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Payment Encryption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, </w:t>
      </w:r>
      <w:r>
        <w:rPr>
          <w:rFonts w:ascii="Verdana" w:hAnsi="Verdana" w:cs="Calibri"/>
          <w:b/>
          <w:bCs/>
          <w:color w:val="000000" w:themeColor="text1"/>
          <w:sz w:val="20"/>
          <w:szCs w:val="20"/>
        </w:rPr>
        <w:t>Nextgen Booking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(EB2B) and as a Regression QA.</w:t>
      </w:r>
    </w:p>
    <w:p w14:paraId="04EC61BE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p w14:paraId="7B6E6D2B" w14:textId="77777777" w:rsidR="008D38E9" w:rsidRDefault="00000000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  <w:r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  <w:t>Responsibilities:</w:t>
      </w:r>
    </w:p>
    <w:p w14:paraId="565F15D4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Functional and Regression testing for all above modules.</w:t>
      </w:r>
    </w:p>
    <w:p w14:paraId="18D54374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Coordinated with developers’ and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BAs’for</w:t>
      </w:r>
      <w:proofErr w:type="spell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the Defect fixes.</w:t>
      </w:r>
    </w:p>
    <w:p w14:paraId="48898006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Extensively worked with payment partners such as Amex,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Paypal</w:t>
      </w:r>
      <w:proofErr w:type="spell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, Alipay and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Zoura</w:t>
      </w:r>
      <w:proofErr w:type="spellEnd"/>
    </w:p>
    <w:p w14:paraId="5E01399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Proficient with </w:t>
      </w:r>
      <w:proofErr w:type="spell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DLTerm</w:t>
      </w:r>
      <w:proofErr w:type="spell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validation.</w:t>
      </w:r>
    </w:p>
    <w:p w14:paraId="700A9C9C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Deployed simulators for mobile app testing on Android and iOS platforms using Appium and </w:t>
      </w:r>
      <w:proofErr w:type="spellStart"/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>SeeTest</w:t>
      </w:r>
      <w:proofErr w:type="spellEnd"/>
    </w:p>
    <w:p w14:paraId="6226EF33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API testing using Swagger and Postman</w:t>
      </w:r>
    </w:p>
    <w:p w14:paraId="0AB3725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Performed Mobile testing by developing and executing test Scripts for both Android and IOS platforms</w:t>
      </w:r>
    </w:p>
    <w:p w14:paraId="21361BEB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Used SOAP UI Pro to test the web services with different Annotations.</w:t>
      </w:r>
    </w:p>
    <w:p w14:paraId="33D9D592" w14:textId="77777777" w:rsidR="008D38E9" w:rsidRDefault="008D38E9">
      <w:pPr>
        <w:pStyle w:val="ListParagraph"/>
        <w:spacing w:before="0" w:after="0"/>
        <w:ind w:left="0"/>
        <w:rPr>
          <w:rFonts w:ascii="Verdana" w:hAnsi="Verdana" w:cs="Calibri"/>
          <w:color w:val="000000" w:themeColor="text1"/>
          <w:sz w:val="20"/>
          <w:szCs w:val="20"/>
        </w:rPr>
      </w:pPr>
    </w:p>
    <w:p w14:paraId="46E31BA7" w14:textId="77777777" w:rsidR="008D38E9" w:rsidRDefault="00000000">
      <w:pPr>
        <w:spacing w:before="0" w:after="0"/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</w:pPr>
      <w:r>
        <w:rPr>
          <w:rFonts w:ascii="Verdana" w:hAnsi="Verdana" w:cs="Calibri"/>
          <w:b/>
          <w:color w:val="000000" w:themeColor="text1"/>
          <w:sz w:val="20"/>
          <w:szCs w:val="20"/>
          <w:shd w:val="clear" w:color="auto" w:fill="FFFFFF"/>
        </w:rPr>
        <w:t>Environment skills:</w:t>
      </w:r>
      <w:r>
        <w:rPr>
          <w:rFonts w:ascii="Verdana" w:hAnsi="Verdana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 w:cs="Calibri"/>
          <w:color w:val="000000" w:themeColor="text1"/>
          <w:sz w:val="20"/>
          <w:szCs w:val="20"/>
        </w:rPr>
        <w:t>Java, QC 11.52, DB2, SOA Services, TestNG,</w:t>
      </w:r>
      <w:r>
        <w:rPr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 Appium,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Cucumber,</w:t>
      </w:r>
      <w:r>
        <w:rPr>
          <w:rStyle w:val="gmaildefault"/>
          <w:rFonts w:ascii="Verdana" w:hAnsi="Verdana"/>
          <w:color w:val="000000" w:themeColor="text1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 w:cs="Calibri"/>
          <w:color w:val="000000" w:themeColor="text1"/>
          <w:sz w:val="20"/>
          <w:szCs w:val="20"/>
        </w:rPr>
        <w:t>SOUP UI Pro, Swagger, Selenium, DL Term, POSTMAN</w:t>
      </w:r>
    </w:p>
    <w:p w14:paraId="11A8B8CD" w14:textId="77777777" w:rsidR="008D38E9" w:rsidRDefault="008D38E9">
      <w:pPr>
        <w:pStyle w:val="ListParagraph"/>
        <w:spacing w:before="0" w:after="0"/>
        <w:ind w:left="0"/>
        <w:rPr>
          <w:rFonts w:ascii="Verdana" w:hAnsi="Verdana" w:cs="Calibri"/>
          <w:color w:val="000000" w:themeColor="text1"/>
          <w:sz w:val="20"/>
          <w:szCs w:val="20"/>
        </w:rPr>
      </w:pPr>
    </w:p>
    <w:p w14:paraId="10C64FDD" w14:textId="77777777" w:rsidR="008D38E9" w:rsidRDefault="00000000">
      <w:pPr>
        <w:pStyle w:val="Heading3"/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Client: Forthright Solutions at Minneapolis, Minnesota 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</w:r>
      <w:r>
        <w:rPr>
          <w:rFonts w:ascii="Verdana" w:hAnsi="Verdana" w:cs="Calibri"/>
          <w:b/>
          <w:color w:val="000000" w:themeColor="text1"/>
          <w:sz w:val="20"/>
          <w:szCs w:val="20"/>
        </w:rPr>
        <w:tab/>
        <w:t xml:space="preserve">   March 2013 – Mar 2015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br/>
      </w:r>
      <w:r>
        <w:rPr>
          <w:rFonts w:ascii="Verdana" w:eastAsia="Times New Roman" w:hAnsi="Verdana" w:cs="Calibri"/>
          <w:b/>
          <w:color w:val="000000" w:themeColor="text1"/>
          <w:sz w:val="20"/>
          <w:szCs w:val="20"/>
          <w:lang w:eastAsia="en-IN"/>
        </w:rPr>
        <w:t xml:space="preserve">Role: </w:t>
      </w:r>
      <w:r>
        <w:rPr>
          <w:rFonts w:ascii="Verdana" w:hAnsi="Verdana" w:cs="Calibri"/>
          <w:b/>
          <w:color w:val="000000" w:themeColor="text1"/>
          <w:sz w:val="20"/>
          <w:szCs w:val="20"/>
        </w:rPr>
        <w:t xml:space="preserve">QA Specialist </w:t>
      </w:r>
    </w:p>
    <w:p w14:paraId="22F29E63" w14:textId="77777777" w:rsidR="008D38E9" w:rsidRDefault="008D38E9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</w:p>
    <w:p w14:paraId="50B31248" w14:textId="77777777" w:rsidR="008D38E9" w:rsidRDefault="00000000">
      <w:pPr>
        <w:spacing w:before="0" w:after="0"/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</w:pPr>
      <w:r>
        <w:rPr>
          <w:rFonts w:ascii="Verdana" w:eastAsia="Arial" w:hAnsi="Verdana" w:cs="Calibri"/>
          <w:b/>
          <w:color w:val="000000" w:themeColor="text1"/>
          <w:sz w:val="20"/>
          <w:szCs w:val="20"/>
          <w:lang w:eastAsia="en-IN"/>
        </w:rPr>
        <w:t>Responsibilities:</w:t>
      </w:r>
    </w:p>
    <w:p w14:paraId="00D1379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Tested the functionality of Case management, Settlement IQ, and mobile applications of both Case management and Settlement IQ using Chrome, IE and Firefox.</w:t>
      </w:r>
    </w:p>
    <w:p w14:paraId="754E50C0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Used Chrome plugin to verify different versions of Android and IOS devices.</w:t>
      </w:r>
    </w:p>
    <w:p w14:paraId="587CDF18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Performed UI, functionality, interruption, forward compatibility, back ward compatibility, memory related testing of mobile application.</w:t>
      </w:r>
    </w:p>
    <w:p w14:paraId="49877F26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Used SQL Plus extensively to test the </w:t>
      </w:r>
      <w:proofErr w:type="gram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front end</w:t>
      </w:r>
      <w:proofErr w:type="gram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results using SQL queries</w:t>
      </w:r>
    </w:p>
    <w:p w14:paraId="6E25B011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Used SOAP UI Pro to test the web services with different Annotations.</w:t>
      </w:r>
    </w:p>
    <w:p w14:paraId="36E05F28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Identified defects and logged using Element tool</w:t>
      </w:r>
    </w:p>
    <w:p w14:paraId="58AF596C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p w14:paraId="5A06608B" w14:textId="77777777" w:rsidR="008D38E9" w:rsidRDefault="00000000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Environment:</w:t>
      </w:r>
      <w:r>
        <w:rPr>
          <w:rFonts w:ascii="Verdana" w:hAnsi="Verdana" w:cs="Calibri"/>
          <w:color w:val="000000" w:themeColor="text1"/>
          <w:sz w:val="20"/>
          <w:szCs w:val="20"/>
        </w:rPr>
        <w:t xml:space="preserve"> ASP.NET, Element Tool, Win 7, SQL Server, SQL plus, Android, IOS, QTP, SOUP UI Pro</w:t>
      </w:r>
    </w:p>
    <w:p w14:paraId="41B2AC4F" w14:textId="77777777" w:rsidR="008D38E9" w:rsidRDefault="008D38E9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</w:p>
    <w:p w14:paraId="7E89172E" w14:textId="77777777" w:rsidR="008D38E9" w:rsidRDefault="00000000">
      <w:pPr>
        <w:spacing w:before="0" w:after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Education Details:</w:t>
      </w:r>
    </w:p>
    <w:p w14:paraId="6C4B40A9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Masters in Science </w:t>
      </w:r>
      <w:proofErr w:type="gram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from  GGU</w:t>
      </w:r>
      <w:proofErr w:type="gram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university from Madhya Pradesh, India</w:t>
      </w:r>
    </w:p>
    <w:p w14:paraId="1DFC8477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Bachelors of Science </w:t>
      </w:r>
      <w:proofErr w:type="gramStart"/>
      <w:r>
        <w:rPr>
          <w:rStyle w:val="ui-provider"/>
          <w:rFonts w:ascii="Verdana" w:hAnsi="Verdana"/>
          <w:color w:val="000000" w:themeColor="text1"/>
          <w:sz w:val="20"/>
          <w:szCs w:val="20"/>
        </w:rPr>
        <w:t>from  Jaya</w:t>
      </w:r>
      <w:proofErr w:type="gramEnd"/>
      <w:r>
        <w:rPr>
          <w:rStyle w:val="ui-provider"/>
          <w:rFonts w:ascii="Verdana" w:hAnsi="Verdana"/>
          <w:color w:val="000000" w:themeColor="text1"/>
          <w:sz w:val="20"/>
          <w:szCs w:val="20"/>
        </w:rPr>
        <w:t xml:space="preserve"> Women's College in Telangana, India</w:t>
      </w:r>
    </w:p>
    <w:p w14:paraId="7B728073" w14:textId="77777777" w:rsidR="008D38E9" w:rsidRDefault="008D38E9">
      <w:pPr>
        <w:pStyle w:val="ListParagraph"/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</w:p>
    <w:p w14:paraId="72B6B6F5" w14:textId="77777777" w:rsidR="008D38E9" w:rsidRDefault="00000000">
      <w:pPr>
        <w:pStyle w:val="Heading1"/>
        <w:spacing w:before="0"/>
        <w:rPr>
          <w:rFonts w:ascii="Verdana" w:hAnsi="Verdana" w:cs="Calibri"/>
          <w:b/>
          <w:color w:val="000000" w:themeColor="text1"/>
          <w:sz w:val="20"/>
          <w:szCs w:val="20"/>
        </w:rPr>
      </w:pPr>
      <w:r>
        <w:rPr>
          <w:rFonts w:ascii="Verdana" w:hAnsi="Verdana" w:cs="Calibri"/>
          <w:b/>
          <w:color w:val="000000" w:themeColor="text1"/>
          <w:sz w:val="20"/>
          <w:szCs w:val="20"/>
        </w:rPr>
        <w:t>Recent Certifications</w:t>
      </w:r>
    </w:p>
    <w:p w14:paraId="6695C685" w14:textId="77777777" w:rsidR="008D38E9" w:rsidRDefault="00000000">
      <w:pPr>
        <w:pStyle w:val="ListParagraph"/>
        <w:numPr>
          <w:ilvl w:val="0"/>
          <w:numId w:val="5"/>
        </w:numPr>
        <w:spacing w:before="0" w:after="0"/>
        <w:rPr>
          <w:rStyle w:val="ui-provider"/>
          <w:rFonts w:ascii="Verdana" w:hAnsi="Verdana"/>
          <w:color w:val="000000" w:themeColor="text1"/>
          <w:sz w:val="20"/>
          <w:szCs w:val="20"/>
        </w:rPr>
      </w:pPr>
      <w:r>
        <w:rPr>
          <w:rStyle w:val="ui-provider"/>
          <w:rFonts w:ascii="Verdana" w:hAnsi="Verdana"/>
          <w:color w:val="000000" w:themeColor="text1"/>
          <w:sz w:val="20"/>
          <w:szCs w:val="20"/>
        </w:rPr>
        <w:t>AWS Cloud Practitioner Essentials</w:t>
      </w:r>
    </w:p>
    <w:p w14:paraId="1AEDBD5A" w14:textId="77777777" w:rsidR="008D38E9" w:rsidRDefault="008D38E9">
      <w:pPr>
        <w:pStyle w:val="Heading2"/>
        <w:spacing w:before="0"/>
        <w:contextualSpacing/>
        <w:rPr>
          <w:rFonts w:ascii="Verdana" w:hAnsi="Verdana" w:cs="Calibri"/>
          <w:color w:val="000000" w:themeColor="text1"/>
          <w:sz w:val="20"/>
          <w:szCs w:val="20"/>
        </w:rPr>
      </w:pPr>
    </w:p>
    <w:p w14:paraId="2D85E1CA" w14:textId="77777777" w:rsidR="008D38E9" w:rsidRDefault="008D38E9">
      <w:pPr>
        <w:spacing w:before="0" w:after="0"/>
        <w:rPr>
          <w:rFonts w:ascii="Verdana" w:hAnsi="Verdana" w:cs="Calibri"/>
          <w:color w:val="000000" w:themeColor="text1"/>
          <w:sz w:val="20"/>
          <w:szCs w:val="20"/>
        </w:rPr>
      </w:pPr>
    </w:p>
    <w:sectPr w:rsidR="008D38E9">
      <w:pgSz w:w="12240" w:h="15840"/>
      <w:pgMar w:top="720" w:right="720" w:bottom="720" w:left="72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586A" w14:textId="77777777" w:rsidR="00CC2C01" w:rsidRDefault="00CC2C01">
      <w:pPr>
        <w:spacing w:before="0" w:after="0"/>
      </w:pPr>
      <w:r>
        <w:separator/>
      </w:r>
    </w:p>
  </w:endnote>
  <w:endnote w:type="continuationSeparator" w:id="0">
    <w:p w14:paraId="3E80CE63" w14:textId="77777777" w:rsidR="00CC2C01" w:rsidRDefault="00CC2C0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A8FCF" w14:textId="77777777" w:rsidR="00CC2C01" w:rsidRDefault="00CC2C01">
      <w:pPr>
        <w:spacing w:before="0" w:after="0"/>
      </w:pPr>
      <w:r>
        <w:separator/>
      </w:r>
    </w:p>
  </w:footnote>
  <w:footnote w:type="continuationSeparator" w:id="0">
    <w:p w14:paraId="4ABD9D94" w14:textId="77777777" w:rsidR="00CC2C01" w:rsidRDefault="00CC2C0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</w:abstractNum>
  <w:abstractNum w:abstractNumId="1" w15:restartNumberingAfterBreak="0">
    <w:nsid w:val="FFFFFFFE"/>
    <w:multiLevelType w:val="singleLevel"/>
    <w:tmpl w:val="FFFFFFFE"/>
    <w:lvl w:ilvl="0">
      <w:numFmt w:val="decimal"/>
      <w:pStyle w:val="Achievement"/>
      <w:lvlText w:val="*"/>
      <w:lvlJc w:val="left"/>
    </w:lvl>
  </w:abstractNum>
  <w:abstractNum w:abstractNumId="2" w15:restartNumberingAfterBreak="0">
    <w:nsid w:val="33C54EF7"/>
    <w:multiLevelType w:val="multilevel"/>
    <w:tmpl w:val="33C54E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D2481"/>
    <w:multiLevelType w:val="multilevel"/>
    <w:tmpl w:val="3B5D2481"/>
    <w:lvl w:ilvl="0">
      <w:start w:val="1"/>
      <w:numFmt w:val="bullet"/>
      <w:pStyle w:val="List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7F7F7F" w:themeColor="text1" w:themeTint="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C51DA"/>
    <w:multiLevelType w:val="multilevel"/>
    <w:tmpl w:val="3EDC51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992833">
    <w:abstractNumId w:val="3"/>
  </w:num>
  <w:num w:numId="2" w16cid:durableId="2065526011">
    <w:abstractNumId w:val="0"/>
  </w:num>
  <w:num w:numId="3" w16cid:durableId="602762862">
    <w:abstractNumId w:val="1"/>
    <w:lvlOverride w:ilvl="0">
      <w:lvl w:ilvl="0" w:tentative="1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1198809873">
    <w:abstractNumId w:val="2"/>
  </w:num>
  <w:num w:numId="5" w16cid:durableId="1674603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9E"/>
    <w:rsid w:val="00027632"/>
    <w:rsid w:val="00033500"/>
    <w:rsid w:val="0004382B"/>
    <w:rsid w:val="00050412"/>
    <w:rsid w:val="00056F2B"/>
    <w:rsid w:val="00066A99"/>
    <w:rsid w:val="00087A60"/>
    <w:rsid w:val="000B0103"/>
    <w:rsid w:val="000B482A"/>
    <w:rsid w:val="000C3DDF"/>
    <w:rsid w:val="00102D4F"/>
    <w:rsid w:val="001246F7"/>
    <w:rsid w:val="00124E04"/>
    <w:rsid w:val="001314C0"/>
    <w:rsid w:val="001461A8"/>
    <w:rsid w:val="0015130E"/>
    <w:rsid w:val="00166FA2"/>
    <w:rsid w:val="00167B43"/>
    <w:rsid w:val="0017367D"/>
    <w:rsid w:val="00194609"/>
    <w:rsid w:val="001A5076"/>
    <w:rsid w:val="001C23EF"/>
    <w:rsid w:val="001C49A4"/>
    <w:rsid w:val="001C758D"/>
    <w:rsid w:val="001D5B1B"/>
    <w:rsid w:val="001F123D"/>
    <w:rsid w:val="001F1AF7"/>
    <w:rsid w:val="00204D8A"/>
    <w:rsid w:val="00212C5D"/>
    <w:rsid w:val="00212F92"/>
    <w:rsid w:val="0021384D"/>
    <w:rsid w:val="0021469C"/>
    <w:rsid w:val="00244642"/>
    <w:rsid w:val="00247222"/>
    <w:rsid w:val="002550E6"/>
    <w:rsid w:val="00255706"/>
    <w:rsid w:val="00280256"/>
    <w:rsid w:val="002834C2"/>
    <w:rsid w:val="002961B0"/>
    <w:rsid w:val="002A48FA"/>
    <w:rsid w:val="002C115E"/>
    <w:rsid w:val="002D47C4"/>
    <w:rsid w:val="002D4916"/>
    <w:rsid w:val="002E4160"/>
    <w:rsid w:val="002F28E2"/>
    <w:rsid w:val="00301221"/>
    <w:rsid w:val="0031242B"/>
    <w:rsid w:val="003234E9"/>
    <w:rsid w:val="003253A7"/>
    <w:rsid w:val="00326599"/>
    <w:rsid w:val="0033329E"/>
    <w:rsid w:val="0033626F"/>
    <w:rsid w:val="00357345"/>
    <w:rsid w:val="003638CF"/>
    <w:rsid w:val="0037108B"/>
    <w:rsid w:val="00377860"/>
    <w:rsid w:val="00385E0A"/>
    <w:rsid w:val="003A469B"/>
    <w:rsid w:val="003B3D3A"/>
    <w:rsid w:val="003B48C1"/>
    <w:rsid w:val="003B51BC"/>
    <w:rsid w:val="003B6C71"/>
    <w:rsid w:val="003E5D27"/>
    <w:rsid w:val="003E5F26"/>
    <w:rsid w:val="003F7A1B"/>
    <w:rsid w:val="00421880"/>
    <w:rsid w:val="004223BE"/>
    <w:rsid w:val="004337F4"/>
    <w:rsid w:val="00435117"/>
    <w:rsid w:val="00442E2A"/>
    <w:rsid w:val="00450594"/>
    <w:rsid w:val="00452EED"/>
    <w:rsid w:val="0046140A"/>
    <w:rsid w:val="00463A21"/>
    <w:rsid w:val="00465D27"/>
    <w:rsid w:val="00483483"/>
    <w:rsid w:val="00487172"/>
    <w:rsid w:val="00496B1E"/>
    <w:rsid w:val="004B4BEE"/>
    <w:rsid w:val="004C1613"/>
    <w:rsid w:val="004C5CE7"/>
    <w:rsid w:val="004D0B43"/>
    <w:rsid w:val="004D3E17"/>
    <w:rsid w:val="004E53CB"/>
    <w:rsid w:val="004F0062"/>
    <w:rsid w:val="005113BE"/>
    <w:rsid w:val="00511E05"/>
    <w:rsid w:val="00514671"/>
    <w:rsid w:val="00520117"/>
    <w:rsid w:val="00526414"/>
    <w:rsid w:val="005339B2"/>
    <w:rsid w:val="00545C33"/>
    <w:rsid w:val="0056043C"/>
    <w:rsid w:val="00575ED6"/>
    <w:rsid w:val="00581EC7"/>
    <w:rsid w:val="005848F7"/>
    <w:rsid w:val="00595D8E"/>
    <w:rsid w:val="005C1344"/>
    <w:rsid w:val="005C295E"/>
    <w:rsid w:val="005C5434"/>
    <w:rsid w:val="005C7DFB"/>
    <w:rsid w:val="0060652C"/>
    <w:rsid w:val="006102CB"/>
    <w:rsid w:val="006105ED"/>
    <w:rsid w:val="006117A4"/>
    <w:rsid w:val="00611BAA"/>
    <w:rsid w:val="00644D59"/>
    <w:rsid w:val="00652105"/>
    <w:rsid w:val="00656449"/>
    <w:rsid w:val="00667E90"/>
    <w:rsid w:val="006712B9"/>
    <w:rsid w:val="00693027"/>
    <w:rsid w:val="006B25CB"/>
    <w:rsid w:val="006B319E"/>
    <w:rsid w:val="006B6F73"/>
    <w:rsid w:val="006B777F"/>
    <w:rsid w:val="006C20FE"/>
    <w:rsid w:val="006D2AEA"/>
    <w:rsid w:val="006D5AB1"/>
    <w:rsid w:val="006D6CD9"/>
    <w:rsid w:val="006D7654"/>
    <w:rsid w:val="006E25CC"/>
    <w:rsid w:val="006E2A53"/>
    <w:rsid w:val="006E331B"/>
    <w:rsid w:val="006E4329"/>
    <w:rsid w:val="007166D5"/>
    <w:rsid w:val="00731675"/>
    <w:rsid w:val="00744BF2"/>
    <w:rsid w:val="0075111F"/>
    <w:rsid w:val="00765A5F"/>
    <w:rsid w:val="007764B8"/>
    <w:rsid w:val="007813C8"/>
    <w:rsid w:val="007A4EDE"/>
    <w:rsid w:val="007A50A7"/>
    <w:rsid w:val="007A7268"/>
    <w:rsid w:val="007B6272"/>
    <w:rsid w:val="007B6823"/>
    <w:rsid w:val="007C6DE2"/>
    <w:rsid w:val="007C7F0A"/>
    <w:rsid w:val="007D3046"/>
    <w:rsid w:val="007E2962"/>
    <w:rsid w:val="007E66D7"/>
    <w:rsid w:val="007F4D18"/>
    <w:rsid w:val="007F5617"/>
    <w:rsid w:val="00807C2E"/>
    <w:rsid w:val="00815793"/>
    <w:rsid w:val="008203CF"/>
    <w:rsid w:val="00835EEC"/>
    <w:rsid w:val="00840ECD"/>
    <w:rsid w:val="00842D8A"/>
    <w:rsid w:val="00855535"/>
    <w:rsid w:val="00861C65"/>
    <w:rsid w:val="008633D2"/>
    <w:rsid w:val="00863CA3"/>
    <w:rsid w:val="00875E6D"/>
    <w:rsid w:val="00880521"/>
    <w:rsid w:val="0089109D"/>
    <w:rsid w:val="00897243"/>
    <w:rsid w:val="008A01A1"/>
    <w:rsid w:val="008B625D"/>
    <w:rsid w:val="008C45BB"/>
    <w:rsid w:val="008D38E9"/>
    <w:rsid w:val="008E41C0"/>
    <w:rsid w:val="008F09FB"/>
    <w:rsid w:val="008F51AA"/>
    <w:rsid w:val="008F760E"/>
    <w:rsid w:val="00902F64"/>
    <w:rsid w:val="00917488"/>
    <w:rsid w:val="009240CC"/>
    <w:rsid w:val="00927803"/>
    <w:rsid w:val="0093573C"/>
    <w:rsid w:val="00944DB6"/>
    <w:rsid w:val="00951829"/>
    <w:rsid w:val="00951F9B"/>
    <w:rsid w:val="00970F7F"/>
    <w:rsid w:val="00971993"/>
    <w:rsid w:val="00975A0D"/>
    <w:rsid w:val="00985745"/>
    <w:rsid w:val="00995D1C"/>
    <w:rsid w:val="009A2B36"/>
    <w:rsid w:val="009A6609"/>
    <w:rsid w:val="009D2F0F"/>
    <w:rsid w:val="009D39B0"/>
    <w:rsid w:val="009D408D"/>
    <w:rsid w:val="009F399A"/>
    <w:rsid w:val="009F3A13"/>
    <w:rsid w:val="00A12E13"/>
    <w:rsid w:val="00A17864"/>
    <w:rsid w:val="00A21EEB"/>
    <w:rsid w:val="00A24B05"/>
    <w:rsid w:val="00A24C3E"/>
    <w:rsid w:val="00A314B1"/>
    <w:rsid w:val="00A32F07"/>
    <w:rsid w:val="00A36B32"/>
    <w:rsid w:val="00A51948"/>
    <w:rsid w:val="00A531A3"/>
    <w:rsid w:val="00A77082"/>
    <w:rsid w:val="00A859D3"/>
    <w:rsid w:val="00AC148C"/>
    <w:rsid w:val="00AC5A79"/>
    <w:rsid w:val="00AC6EF1"/>
    <w:rsid w:val="00AD3937"/>
    <w:rsid w:val="00AD7487"/>
    <w:rsid w:val="00AE466F"/>
    <w:rsid w:val="00AE5C9E"/>
    <w:rsid w:val="00AE6E70"/>
    <w:rsid w:val="00AE7E0F"/>
    <w:rsid w:val="00AF1DDB"/>
    <w:rsid w:val="00AF1F40"/>
    <w:rsid w:val="00B000EF"/>
    <w:rsid w:val="00B56A7C"/>
    <w:rsid w:val="00B60CAE"/>
    <w:rsid w:val="00B6125C"/>
    <w:rsid w:val="00B64B2E"/>
    <w:rsid w:val="00B673CB"/>
    <w:rsid w:val="00B81032"/>
    <w:rsid w:val="00B86AB1"/>
    <w:rsid w:val="00B9054F"/>
    <w:rsid w:val="00B95395"/>
    <w:rsid w:val="00BA0B18"/>
    <w:rsid w:val="00BA2D4B"/>
    <w:rsid w:val="00BD3434"/>
    <w:rsid w:val="00C0019C"/>
    <w:rsid w:val="00C005A9"/>
    <w:rsid w:val="00C03AE5"/>
    <w:rsid w:val="00C13EE3"/>
    <w:rsid w:val="00C3385E"/>
    <w:rsid w:val="00C375EF"/>
    <w:rsid w:val="00C41392"/>
    <w:rsid w:val="00C77CA3"/>
    <w:rsid w:val="00C8056E"/>
    <w:rsid w:val="00C82AB8"/>
    <w:rsid w:val="00C96EB1"/>
    <w:rsid w:val="00CA0292"/>
    <w:rsid w:val="00CA25E6"/>
    <w:rsid w:val="00CA63DC"/>
    <w:rsid w:val="00CB4C00"/>
    <w:rsid w:val="00CC2C01"/>
    <w:rsid w:val="00CC7946"/>
    <w:rsid w:val="00CE4209"/>
    <w:rsid w:val="00CF4F1E"/>
    <w:rsid w:val="00D070C6"/>
    <w:rsid w:val="00D16802"/>
    <w:rsid w:val="00D418AF"/>
    <w:rsid w:val="00D56F6F"/>
    <w:rsid w:val="00D63394"/>
    <w:rsid w:val="00D7304A"/>
    <w:rsid w:val="00D80B94"/>
    <w:rsid w:val="00D83C2A"/>
    <w:rsid w:val="00D950B0"/>
    <w:rsid w:val="00DA16FC"/>
    <w:rsid w:val="00DA597E"/>
    <w:rsid w:val="00DC28B7"/>
    <w:rsid w:val="00DC3654"/>
    <w:rsid w:val="00DD2B07"/>
    <w:rsid w:val="00DE3C11"/>
    <w:rsid w:val="00DF57E9"/>
    <w:rsid w:val="00E130E3"/>
    <w:rsid w:val="00E15649"/>
    <w:rsid w:val="00E17A05"/>
    <w:rsid w:val="00E20E45"/>
    <w:rsid w:val="00E4452A"/>
    <w:rsid w:val="00E47E9A"/>
    <w:rsid w:val="00E569F2"/>
    <w:rsid w:val="00E81682"/>
    <w:rsid w:val="00E84165"/>
    <w:rsid w:val="00E873ED"/>
    <w:rsid w:val="00E93272"/>
    <w:rsid w:val="00EB739F"/>
    <w:rsid w:val="00EC3656"/>
    <w:rsid w:val="00EE2073"/>
    <w:rsid w:val="00EE756A"/>
    <w:rsid w:val="00EF428C"/>
    <w:rsid w:val="00F15658"/>
    <w:rsid w:val="00F21DE8"/>
    <w:rsid w:val="00F22A23"/>
    <w:rsid w:val="00F32DD3"/>
    <w:rsid w:val="00F42756"/>
    <w:rsid w:val="00F45362"/>
    <w:rsid w:val="00F45AFE"/>
    <w:rsid w:val="00F46BF2"/>
    <w:rsid w:val="00F66874"/>
    <w:rsid w:val="00F721A0"/>
    <w:rsid w:val="00F80414"/>
    <w:rsid w:val="00F955D1"/>
    <w:rsid w:val="00F9697E"/>
    <w:rsid w:val="00FA1D0E"/>
    <w:rsid w:val="00FA36BB"/>
    <w:rsid w:val="00FB155D"/>
    <w:rsid w:val="00FB60A1"/>
    <w:rsid w:val="00FC0E2C"/>
    <w:rsid w:val="00FD4F7D"/>
    <w:rsid w:val="00FD7013"/>
    <w:rsid w:val="00FE63D8"/>
    <w:rsid w:val="00FF1851"/>
    <w:rsid w:val="06CF19BA"/>
    <w:rsid w:val="0BAA20CC"/>
    <w:rsid w:val="0CCB0A0B"/>
    <w:rsid w:val="112E31BE"/>
    <w:rsid w:val="1B8C6F40"/>
    <w:rsid w:val="27E3087F"/>
    <w:rsid w:val="28B5111E"/>
    <w:rsid w:val="2AB4611E"/>
    <w:rsid w:val="2F110F46"/>
    <w:rsid w:val="362B3F71"/>
    <w:rsid w:val="37086AD8"/>
    <w:rsid w:val="3BD763BC"/>
    <w:rsid w:val="3FD55947"/>
    <w:rsid w:val="48357685"/>
    <w:rsid w:val="51611D91"/>
    <w:rsid w:val="53C16078"/>
    <w:rsid w:val="562767E7"/>
    <w:rsid w:val="5655247D"/>
    <w:rsid w:val="57A56C07"/>
    <w:rsid w:val="58297231"/>
    <w:rsid w:val="5C2432B9"/>
    <w:rsid w:val="60A3109B"/>
    <w:rsid w:val="66803B38"/>
    <w:rsid w:val="70776C11"/>
    <w:rsid w:val="71AD6C8E"/>
    <w:rsid w:val="76D67F05"/>
    <w:rsid w:val="787466AD"/>
    <w:rsid w:val="7D9E53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EF14"/>
  <w15:docId w15:val="{4C2CA9CB-D9D3-4B4F-9938-EDA759F0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8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eastAsiaTheme="majorEastAsia" w:cstheme="majorBidi"/>
      <w:bCs/>
      <w:color w:val="404040" w:themeColor="text1" w:themeTint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cstheme="majorBidi"/>
      <w:bCs/>
      <w:color w:val="6076B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before="0" w:after="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2F5897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jc w:val="center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  <w:jc w:val="center"/>
    </w:pPr>
    <w:rPr>
      <w:color w:val="6076B4" w:themeColor="accent1"/>
    </w:rPr>
  </w:style>
  <w:style w:type="character" w:styleId="HTMLTypewriter">
    <w:name w:val="HTML Typewriter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10"/>
    <w:qFormat/>
    <w:pPr>
      <w:numPr>
        <w:numId w:val="2"/>
      </w:numPr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before="0" w:after="0"/>
    </w:pPr>
    <w:rPr>
      <w:rFonts w:ascii="Consolas" w:hAnsi="Consolas" w:cs="Consolas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2"/>
    <w:unhideWhenUsed/>
    <w:qFormat/>
    <w:pPr>
      <w:spacing w:after="360"/>
      <w:contextualSpacing/>
      <w:jc w:val="center"/>
    </w:pPr>
    <w:rPr>
      <w:rFonts w:cstheme="majorBidi"/>
      <w:iCs/>
      <w:color w:val="2F5897" w:themeColor="text2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after="120"/>
      <w:contextualSpacing/>
      <w:jc w:val="center"/>
    </w:pPr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</w:rPr>
  </w:style>
  <w:style w:type="table" w:customStyle="1" w:styleId="Style1">
    <w:name w:val="Style1"/>
    <w:basedOn w:val="TableNormal"/>
    <w:uiPriority w:val="99"/>
    <w:qFormat/>
    <w:tblPr/>
    <w:tblStylePr w:type="firstRow">
      <w:rPr>
        <w:rFonts w:ascii="Aharoni" w:hAnsi="Aharoni"/>
        <w:b/>
        <w:sz w:val="36"/>
      </w:r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theme="majorBidi"/>
      <w:bCs/>
      <w:color w:val="404040" w:themeColor="text1" w:themeTint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cstheme="majorBidi"/>
      <w:bCs/>
      <w:color w:val="6076B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</w:rPr>
  </w:style>
  <w:style w:type="character" w:customStyle="1" w:styleId="SubtitleChar">
    <w:name w:val="Subtitle Char"/>
    <w:basedOn w:val="DefaultParagraphFont"/>
    <w:link w:val="Subtitle"/>
    <w:uiPriority w:val="2"/>
    <w:qFormat/>
    <w:rPr>
      <w:rFonts w:cstheme="majorBidi"/>
      <w:iCs/>
      <w:color w:val="2F5897" w:themeColor="text2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line="276" w:lineRule="auto"/>
      <w:outlineLvl w:val="9"/>
    </w:pPr>
    <w:rPr>
      <w:b/>
      <w:i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color w:val="6076B4" w:themeColor="accent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unhideWhenUsed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domain">
    <w:name w:val="domain"/>
    <w:basedOn w:val="DefaultParagraphFont"/>
    <w:qFormat/>
  </w:style>
  <w:style w:type="character" w:customStyle="1" w:styleId="vanity-name">
    <w:name w:val="vanity-name"/>
    <w:basedOn w:val="DefaultParagraphFont"/>
    <w:qFormat/>
  </w:style>
  <w:style w:type="paragraph" w:customStyle="1" w:styleId="Achievement">
    <w:name w:val="Achievement"/>
    <w:basedOn w:val="BodyText"/>
    <w:qFormat/>
    <w:pPr>
      <w:numPr>
        <w:numId w:val="3"/>
      </w:numPr>
      <w:spacing w:after="60" w:line="240" w:lineRule="atLeast"/>
    </w:pPr>
    <w:rPr>
      <w:rFonts w:ascii="Garamond" w:hAnsi="Garamond"/>
      <w:sz w:val="22"/>
    </w:rPr>
  </w:style>
  <w:style w:type="character" w:customStyle="1" w:styleId="tgc">
    <w:name w:val="_tgc"/>
    <w:basedOn w:val="DefaultParagraphFont"/>
    <w:qFormat/>
  </w:style>
  <w:style w:type="paragraph" w:customStyle="1" w:styleId="body-ind1">
    <w:name w:val="body-ind1"/>
    <w:basedOn w:val="PlainText"/>
    <w:uiPriority w:val="99"/>
    <w:qFormat/>
    <w:pPr>
      <w:tabs>
        <w:tab w:val="left" w:pos="2160"/>
        <w:tab w:val="left" w:pos="2430"/>
      </w:tabs>
      <w:spacing w:before="20" w:after="20"/>
      <w:ind w:left="2434" w:hanging="1714"/>
    </w:pPr>
    <w:rPr>
      <w:rFonts w:ascii="Times New Roman" w:eastAsia="Times New Roman" w:hAnsi="Times New Roman" w:cs="Times New Roman"/>
      <w:i/>
      <w:iCs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hAnsi="Consolas" w:cs="Consolas"/>
      <w:sz w:val="21"/>
      <w:szCs w:val="21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l">
    <w:name w:val="hl"/>
    <w:basedOn w:val="DefaultParagraphFont"/>
    <w:qFormat/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Calibri" w:hAnsi="Calibri" w:cs="Calibri"/>
      <w:color w:val="000000"/>
    </w:rPr>
  </w:style>
  <w:style w:type="paragraph" w:styleId="NoSpacing">
    <w:name w:val="No Spacing"/>
    <w:link w:val="NoSpacingChar"/>
    <w:uiPriority w:val="1"/>
    <w:qFormat/>
    <w:pPr>
      <w:suppressAutoHyphens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character" w:customStyle="1" w:styleId="ui-provider">
    <w:name w:val="ui-provider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131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chandrapriya851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_2\AppData\Roaming\Microsoft\Templates\Resume%20(Executive%20design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Custom 70">
      <a:majorFont>
        <a:latin typeface="Century Gothic"/>
        <a:ea typeface=""/>
        <a:cs typeface=""/>
      </a:majorFont>
      <a:minorFont>
        <a:latin typeface="Times New Roman"/>
        <a:ea typeface=""/>
        <a:cs typeface="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6FB9C7-D258-4833-9689-E30E2C35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(Executive design)</Template>
  <TotalTime>7</TotalTime>
  <Pages>4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Vallamsetti</dc:creator>
  <cp:lastModifiedBy>Chandra Vallamsetti</cp:lastModifiedBy>
  <cp:revision>5</cp:revision>
  <cp:lastPrinted>2024-06-05T19:49:00Z</cp:lastPrinted>
  <dcterms:created xsi:type="dcterms:W3CDTF">2025-05-12T19:11:00Z</dcterms:created>
  <dcterms:modified xsi:type="dcterms:W3CDTF">2025-05-29T14:06:00Z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A8340127D7784DC28F69CAE5E75CD7DE_12</vt:lpwstr>
  </property>
</Properties>
</file>